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0D5B" w14:textId="2EC5BB53" w:rsidR="002640E9" w:rsidRDefault="00A83CEA">
      <w:bookmarkStart w:id="0" w:name="_Hlk94111188"/>
      <w:r>
        <w:rPr>
          <w:noProof/>
        </w:rPr>
        <w:drawing>
          <wp:anchor distT="0" distB="0" distL="114300" distR="114300" simplePos="0" relativeHeight="251658242" behindDoc="1" locked="0" layoutInCell="1" allowOverlap="1" wp14:anchorId="3BE2EFFD" wp14:editId="4ACB9331">
            <wp:simplePos x="0" y="0"/>
            <wp:positionH relativeFrom="margin">
              <wp:posOffset>-241860</wp:posOffset>
            </wp:positionH>
            <wp:positionV relativeFrom="paragraph">
              <wp:posOffset>-895003</wp:posOffset>
            </wp:positionV>
            <wp:extent cx="2308166" cy="230816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2308166" cy="2308166"/>
                    </a:xfrm>
                    <a:prstGeom prst="rect">
                      <a:avLst/>
                    </a:prstGeom>
                    <a:noFill/>
                  </pic:spPr>
                </pic:pic>
              </a:graphicData>
            </a:graphic>
            <wp14:sizeRelH relativeFrom="margin">
              <wp14:pctWidth>0</wp14:pctWidth>
            </wp14:sizeRelH>
            <wp14:sizeRelV relativeFrom="margin">
              <wp14:pctHeight>0</wp14:pctHeight>
            </wp14:sizeRelV>
          </wp:anchor>
        </w:drawing>
      </w:r>
      <w:r w:rsidR="00AC013F">
        <w:rPr>
          <w:noProof/>
        </w:rPr>
        <w:drawing>
          <wp:anchor distT="0" distB="0" distL="114300" distR="114300" simplePos="0" relativeHeight="251657215" behindDoc="1" locked="0" layoutInCell="1" allowOverlap="1" wp14:anchorId="2FC53CF6" wp14:editId="72B02283">
            <wp:simplePos x="0" y="0"/>
            <wp:positionH relativeFrom="margin">
              <wp:posOffset>-1027430</wp:posOffset>
            </wp:positionH>
            <wp:positionV relativeFrom="paragraph">
              <wp:posOffset>-1005205</wp:posOffset>
            </wp:positionV>
            <wp:extent cx="8206743" cy="10620490"/>
            <wp:effectExtent l="0" t="0" r="3810" b="9525"/>
            <wp:wrapNone/>
            <wp:docPr id="8" name="Picture 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ckground patter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06743" cy="10620490"/>
                    </a:xfrm>
                    <a:prstGeom prst="rect">
                      <a:avLst/>
                    </a:prstGeom>
                    <a:noFill/>
                  </pic:spPr>
                </pic:pic>
              </a:graphicData>
            </a:graphic>
            <wp14:sizeRelH relativeFrom="margin">
              <wp14:pctWidth>0</wp14:pctWidth>
            </wp14:sizeRelH>
            <wp14:sizeRelV relativeFrom="margin">
              <wp14:pctHeight>0</wp14:pctHeight>
            </wp14:sizeRelV>
          </wp:anchor>
        </w:drawing>
      </w:r>
    </w:p>
    <w:p w14:paraId="29E623D8" w14:textId="1E09F503" w:rsidR="007E3D3B" w:rsidRDefault="007E3D3B"/>
    <w:p w14:paraId="29C2BDC9" w14:textId="4A1B9112" w:rsidR="00522C26" w:rsidRDefault="00522C26"/>
    <w:sdt>
      <w:sdtPr>
        <w:id w:val="1712380728"/>
        <w:docPartObj>
          <w:docPartGallery w:val="Cover Pages"/>
          <w:docPartUnique/>
        </w:docPartObj>
      </w:sdtPr>
      <w:sdtContent>
        <w:p w14:paraId="27CB83CC" w14:textId="621ED909" w:rsidR="001D7385" w:rsidRDefault="001D7385"/>
        <w:p w14:paraId="458BFA55" w14:textId="7C6CA0B6" w:rsidR="003F6BE3" w:rsidRDefault="003F6BE3"/>
        <w:p w14:paraId="260F64D3" w14:textId="11692A4F" w:rsidR="001D7385" w:rsidRDefault="00B154BF">
          <w:r w:rsidRPr="005966C1">
            <w:rPr>
              <w:rFonts w:ascii="Montserrat" w:eastAsia="Segoe UI" w:hAnsi="Montserrat" w:cs="DaunPenh"/>
              <w:b/>
              <w:bCs/>
              <w:noProof/>
              <w:color w:val="0881B8"/>
              <w:sz w:val="142"/>
              <w:szCs w:val="142"/>
            </w:rPr>
            <mc:AlternateContent>
              <mc:Choice Requires="wps">
                <w:drawing>
                  <wp:anchor distT="0" distB="0" distL="114300" distR="114300" simplePos="0" relativeHeight="251658246" behindDoc="1" locked="0" layoutInCell="1" allowOverlap="1" wp14:anchorId="53DFB26D" wp14:editId="4979B6B0">
                    <wp:simplePos x="0" y="0"/>
                    <wp:positionH relativeFrom="margin">
                      <wp:posOffset>466725</wp:posOffset>
                    </wp:positionH>
                    <wp:positionV relativeFrom="paragraph">
                      <wp:posOffset>2527935</wp:posOffset>
                    </wp:positionV>
                    <wp:extent cx="4794885" cy="3276600"/>
                    <wp:effectExtent l="0" t="0" r="0" b="0"/>
                    <wp:wrapThrough wrapText="bothSides">
                      <wp:wrapPolygon edited="0">
                        <wp:start x="257" y="0"/>
                        <wp:lineTo x="257" y="21474"/>
                        <wp:lineTo x="21282" y="21474"/>
                        <wp:lineTo x="21282" y="0"/>
                        <wp:lineTo x="257" y="0"/>
                      </wp:wrapPolygon>
                    </wp:wrapThrough>
                    <wp:docPr id="30" name="Text Box 30"/>
                    <wp:cNvGraphicFramePr/>
                    <a:graphic xmlns:a="http://schemas.openxmlformats.org/drawingml/2006/main">
                      <a:graphicData uri="http://schemas.microsoft.com/office/word/2010/wordprocessingShape">
                        <wps:wsp>
                          <wps:cNvSpPr txBox="1"/>
                          <wps:spPr>
                            <a:xfrm>
                              <a:off x="0" y="0"/>
                              <a:ext cx="4794885" cy="3276600"/>
                            </a:xfrm>
                            <a:prstGeom prst="rect">
                              <a:avLst/>
                            </a:prstGeom>
                            <a:noFill/>
                            <a:ln w="6350">
                              <a:noFill/>
                            </a:ln>
                          </wps:spPr>
                          <wps:txbx>
                            <w:txbxContent>
                              <w:p w14:paraId="48602F2C" w14:textId="79E04314" w:rsidR="00044C50"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bookmarkStart w:id="1" w:name="_Hlk124365499"/>
                                <w:r w:rsidR="00636321" w:rsidRPr="00636321">
                                  <w:rPr>
                                    <w:rFonts w:ascii="Segoe UI Semibold" w:hAnsi="Segoe UI Semibold" w:cs="Segoe UI Semibold"/>
                                    <w:b/>
                                    <w:color w:val="FFFFFF"/>
                                    <w:sz w:val="36"/>
                                    <w:szCs w:val="36"/>
                                    <w:lang w:val="en-US"/>
                                  </w:rPr>
                                  <w:t xml:space="preserve">Simple Backup and Recovery Plans </w:t>
                                </w:r>
                                <w:r w:rsidR="00636321">
                                  <w:rPr>
                                    <w:rFonts w:ascii="Segoe UI Semibold" w:hAnsi="Segoe UI Semibold" w:cs="Segoe UI Semibold"/>
                                    <w:b/>
                                    <w:color w:val="FFFFFF"/>
                                    <w:sz w:val="36"/>
                                    <w:szCs w:val="36"/>
                                    <w:lang w:val="en-US"/>
                                  </w:rPr>
                                  <w:br/>
                                </w:r>
                                <w:r w:rsidR="00636321" w:rsidRPr="00636321">
                                  <w:rPr>
                                    <w:rFonts w:ascii="Segoe UI Semibold" w:hAnsi="Segoe UI Semibold" w:cs="Segoe UI Semibold"/>
                                    <w:b/>
                                    <w:color w:val="FFFFFF"/>
                                    <w:sz w:val="36"/>
                                    <w:szCs w:val="36"/>
                                    <w:lang w:val="en-US"/>
                                  </w:rPr>
                                  <w:t>Every Small Business Needs</w:t>
                                </w:r>
                              </w:p>
                              <w:bookmarkEnd w:id="1"/>
                              <w:p w14:paraId="6D048B20" w14:textId="77777777" w:rsidR="0006338D" w:rsidRDefault="0006338D" w:rsidP="005966C1">
                                <w:pPr>
                                  <w:jc w:val="center"/>
                                  <w:rPr>
                                    <w:rFonts w:ascii="Arial Black" w:hAnsi="Arial Black"/>
                                    <w:b/>
                                    <w:bCs/>
                                    <w:color w:val="FFFFFF" w:themeColor="background1"/>
                                    <w:sz w:val="36"/>
                                    <w:szCs w:val="36"/>
                                    <w:lang w:val="en-US"/>
                                  </w:rPr>
                                </w:pPr>
                              </w:p>
                              <w:p w14:paraId="068877BD" w14:textId="41CD6061"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7227B9">
                                  <w:rPr>
                                    <w:rFonts w:ascii="Segoe UI Semibold" w:hAnsi="Segoe UI Semibold" w:cs="Segoe UI Semibold"/>
                                    <w:color w:val="FFFFFF"/>
                                    <w:sz w:val="36"/>
                                    <w:szCs w:val="36"/>
                                    <w:lang w:val="en-US"/>
                                  </w:rPr>
                                  <w:t>Ju</w:t>
                                </w:r>
                                <w:r w:rsidR="00636321">
                                  <w:rPr>
                                    <w:rFonts w:ascii="Segoe UI Semibold" w:hAnsi="Segoe UI Semibold" w:cs="Segoe UI Semibold"/>
                                    <w:color w:val="FFFFFF"/>
                                    <w:sz w:val="36"/>
                                    <w:szCs w:val="36"/>
                                    <w:lang w:val="en-US"/>
                                  </w:rPr>
                                  <w:t>ly</w:t>
                                </w:r>
                                <w:r w:rsidR="00933C6C">
                                  <w:rPr>
                                    <w:rFonts w:ascii="Segoe UI Semibold" w:hAnsi="Segoe UI Semibold" w:cs="Segoe UI Semibold"/>
                                    <w:color w:val="FFFFFF"/>
                                    <w:sz w:val="36"/>
                                    <w:szCs w:val="36"/>
                                    <w:lang w:val="en-US"/>
                                  </w:rPr>
                                  <w:t xml:space="preserve"> </w:t>
                                </w:r>
                                <w:r w:rsidR="00750059">
                                  <w:rPr>
                                    <w:rFonts w:ascii="Segoe UI Semibold" w:hAnsi="Segoe UI Semibold" w:cs="Segoe UI Semibold"/>
                                    <w:color w:val="FFFFFF"/>
                                    <w:sz w:val="36"/>
                                    <w:szCs w:val="36"/>
                                    <w:lang w:val="en-US"/>
                                  </w:rPr>
                                  <w:t>2025</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B26D" id="_x0000_t202" coordsize="21600,21600" o:spt="202" path="m,l,21600r21600,l21600,xe">
                    <v:stroke joinstyle="miter"/>
                    <v:path gradientshapeok="t" o:connecttype="rect"/>
                  </v:shapetype>
                  <v:shape id="Text Box 30" o:spid="_x0000_s1026" type="#_x0000_t202" style="position:absolute;margin-left:36.75pt;margin-top:199.05pt;width:377.55pt;height:258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OGQIAAC0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" filled="f" stroked="f" strokeweight=".5pt">
                    <v:textbox>
                      <w:txbxContent>
                        <w:p w14:paraId="48602F2C" w14:textId="79E04314" w:rsidR="00044C50"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bookmarkStart w:id="2" w:name="_Hlk124365499"/>
                          <w:r w:rsidR="00636321" w:rsidRPr="00636321">
                            <w:rPr>
                              <w:rFonts w:ascii="Segoe UI Semibold" w:hAnsi="Segoe UI Semibold" w:cs="Segoe UI Semibold"/>
                              <w:b/>
                              <w:color w:val="FFFFFF"/>
                              <w:sz w:val="36"/>
                              <w:szCs w:val="36"/>
                              <w:lang w:val="en-US"/>
                            </w:rPr>
                            <w:t xml:space="preserve">Simple Backup and Recovery Plans </w:t>
                          </w:r>
                          <w:r w:rsidR="00636321">
                            <w:rPr>
                              <w:rFonts w:ascii="Segoe UI Semibold" w:hAnsi="Segoe UI Semibold" w:cs="Segoe UI Semibold"/>
                              <w:b/>
                              <w:color w:val="FFFFFF"/>
                              <w:sz w:val="36"/>
                              <w:szCs w:val="36"/>
                              <w:lang w:val="en-US"/>
                            </w:rPr>
                            <w:br/>
                          </w:r>
                          <w:r w:rsidR="00636321" w:rsidRPr="00636321">
                            <w:rPr>
                              <w:rFonts w:ascii="Segoe UI Semibold" w:hAnsi="Segoe UI Semibold" w:cs="Segoe UI Semibold"/>
                              <w:b/>
                              <w:color w:val="FFFFFF"/>
                              <w:sz w:val="36"/>
                              <w:szCs w:val="36"/>
                              <w:lang w:val="en-US"/>
                            </w:rPr>
                            <w:t>Every Small Business Needs</w:t>
                          </w:r>
                        </w:p>
                        <w:bookmarkEnd w:id="2"/>
                        <w:p w14:paraId="6D048B20" w14:textId="77777777" w:rsidR="0006338D" w:rsidRDefault="0006338D" w:rsidP="005966C1">
                          <w:pPr>
                            <w:jc w:val="center"/>
                            <w:rPr>
                              <w:rFonts w:ascii="Arial Black" w:hAnsi="Arial Black"/>
                              <w:b/>
                              <w:bCs/>
                              <w:color w:val="FFFFFF" w:themeColor="background1"/>
                              <w:sz w:val="36"/>
                              <w:szCs w:val="36"/>
                              <w:lang w:val="en-US"/>
                            </w:rPr>
                          </w:pPr>
                        </w:p>
                        <w:p w14:paraId="068877BD" w14:textId="41CD6061"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7227B9">
                            <w:rPr>
                              <w:rFonts w:ascii="Segoe UI Semibold" w:hAnsi="Segoe UI Semibold" w:cs="Segoe UI Semibold"/>
                              <w:color w:val="FFFFFF"/>
                              <w:sz w:val="36"/>
                              <w:szCs w:val="36"/>
                              <w:lang w:val="en-US"/>
                            </w:rPr>
                            <w:t>Ju</w:t>
                          </w:r>
                          <w:r w:rsidR="00636321">
                            <w:rPr>
                              <w:rFonts w:ascii="Segoe UI Semibold" w:hAnsi="Segoe UI Semibold" w:cs="Segoe UI Semibold"/>
                              <w:color w:val="FFFFFF"/>
                              <w:sz w:val="36"/>
                              <w:szCs w:val="36"/>
                              <w:lang w:val="en-US"/>
                            </w:rPr>
                            <w:t>ly</w:t>
                          </w:r>
                          <w:r w:rsidR="00933C6C">
                            <w:rPr>
                              <w:rFonts w:ascii="Segoe UI Semibold" w:hAnsi="Segoe UI Semibold" w:cs="Segoe UI Semibold"/>
                              <w:color w:val="FFFFFF"/>
                              <w:sz w:val="36"/>
                              <w:szCs w:val="36"/>
                              <w:lang w:val="en-US"/>
                            </w:rPr>
                            <w:t xml:space="preserve"> </w:t>
                          </w:r>
                          <w:r w:rsidR="00750059">
                            <w:rPr>
                              <w:rFonts w:ascii="Segoe UI Semibold" w:hAnsi="Segoe UI Semibold" w:cs="Segoe UI Semibold"/>
                              <w:color w:val="FFFFFF"/>
                              <w:sz w:val="36"/>
                              <w:szCs w:val="36"/>
                              <w:lang w:val="en-US"/>
                            </w:rPr>
                            <w:t>2025</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v:textbox>
                    <w10:wrap type="through" anchorx="margin"/>
                  </v:shape>
                </w:pict>
              </mc:Fallback>
            </mc:AlternateContent>
          </w:r>
          <w:r w:rsidR="003F5CC6" w:rsidRPr="00C426DD">
            <w:rPr>
              <w:rFonts w:ascii="Calibri" w:eastAsia="Calibri" w:hAnsi="Calibri" w:cs="Times New Roman"/>
              <w:noProof/>
              <w:lang w:val="en-PH"/>
            </w:rPr>
            <w:drawing>
              <wp:anchor distT="0" distB="0" distL="114300" distR="114300" simplePos="0" relativeHeight="251658251" behindDoc="1" locked="0" layoutInCell="1" allowOverlap="1" wp14:anchorId="482201E4" wp14:editId="2325C567">
                <wp:simplePos x="0" y="0"/>
                <wp:positionH relativeFrom="column">
                  <wp:posOffset>704215</wp:posOffset>
                </wp:positionH>
                <wp:positionV relativeFrom="paragraph">
                  <wp:posOffset>7753985</wp:posOffset>
                </wp:positionV>
                <wp:extent cx="1304925" cy="2286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pic:spPr>
                    </pic:pic>
                  </a:graphicData>
                </a:graphic>
              </wp:anchor>
            </w:drawing>
          </w:r>
          <w:r w:rsidR="003F5CC6" w:rsidRPr="000A44AE">
            <w:rPr>
              <w:rFonts w:ascii="Calibri" w:eastAsia="Calibri" w:hAnsi="Calibri" w:cs="Times New Roman"/>
              <w:noProof/>
              <w:lang w:val="en-PH"/>
            </w:rPr>
            <w:drawing>
              <wp:anchor distT="0" distB="0" distL="114300" distR="114300" simplePos="0" relativeHeight="251658250" behindDoc="1" locked="0" layoutInCell="1" allowOverlap="1" wp14:anchorId="6E22517D" wp14:editId="1A3CA229">
                <wp:simplePos x="0" y="0"/>
                <wp:positionH relativeFrom="column">
                  <wp:posOffset>904240</wp:posOffset>
                </wp:positionH>
                <wp:positionV relativeFrom="paragraph">
                  <wp:posOffset>7111365</wp:posOffset>
                </wp:positionV>
                <wp:extent cx="1219200" cy="676275"/>
                <wp:effectExtent l="0" t="0" r="0" b="0"/>
                <wp:wrapNone/>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676275"/>
                        </a:xfrm>
                        <a:prstGeom prst="rect">
                          <a:avLst/>
                        </a:prstGeom>
                        <a:noFill/>
                      </pic:spPr>
                    </pic:pic>
                  </a:graphicData>
                </a:graphic>
              </wp:anchor>
            </w:drawing>
          </w:r>
          <w:r w:rsidR="003F5CC6">
            <w:rPr>
              <w:noProof/>
            </w:rPr>
            <w:drawing>
              <wp:anchor distT="0" distB="0" distL="114300" distR="114300" simplePos="0" relativeHeight="251658249" behindDoc="1" locked="0" layoutInCell="1" allowOverlap="1" wp14:anchorId="33610FBC" wp14:editId="27524563">
                <wp:simplePos x="0" y="0"/>
                <wp:positionH relativeFrom="column">
                  <wp:posOffset>770890</wp:posOffset>
                </wp:positionH>
                <wp:positionV relativeFrom="paragraph">
                  <wp:posOffset>7206615</wp:posOffset>
                </wp:positionV>
                <wp:extent cx="48895" cy="4572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95" cy="457200"/>
                        </a:xfrm>
                        <a:prstGeom prst="rect">
                          <a:avLst/>
                        </a:prstGeom>
                        <a:noFill/>
                      </pic:spPr>
                    </pic:pic>
                  </a:graphicData>
                </a:graphic>
              </wp:anchor>
            </w:drawing>
          </w:r>
          <w:r w:rsidR="003F5CC6">
            <w:rPr>
              <w:noProof/>
            </w:rPr>
            <w:drawing>
              <wp:anchor distT="0" distB="0" distL="114300" distR="114300" simplePos="0" relativeHeight="251658248" behindDoc="1" locked="0" layoutInCell="1" allowOverlap="1" wp14:anchorId="42542B4A" wp14:editId="1748C89C">
                <wp:simplePos x="0" y="0"/>
                <wp:positionH relativeFrom="margin">
                  <wp:posOffset>-400493</wp:posOffset>
                </wp:positionH>
                <wp:positionV relativeFrom="paragraph">
                  <wp:posOffset>7026172</wp:posOffset>
                </wp:positionV>
                <wp:extent cx="956945" cy="9569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pic:spPr>
                    </pic:pic>
                  </a:graphicData>
                </a:graphic>
              </wp:anchor>
            </w:drawing>
          </w:r>
          <w:r w:rsidR="002414A9" w:rsidRPr="00DA124A">
            <w:rPr>
              <w:rFonts w:ascii="Calibri" w:eastAsia="Calibri" w:hAnsi="Calibri" w:cs="Times New Roman"/>
              <w:noProof/>
              <w:lang w:val="en-PH"/>
            </w:rPr>
            <w:drawing>
              <wp:anchor distT="0" distB="0" distL="114300" distR="114300" simplePos="0" relativeHeight="251658245" behindDoc="1" locked="0" layoutInCell="1" allowOverlap="1" wp14:anchorId="086CD81A" wp14:editId="10B32E80">
                <wp:simplePos x="0" y="0"/>
                <wp:positionH relativeFrom="margin">
                  <wp:posOffset>2121535</wp:posOffset>
                </wp:positionH>
                <wp:positionV relativeFrom="paragraph">
                  <wp:posOffset>2137410</wp:posOffset>
                </wp:positionV>
                <wp:extent cx="1487805" cy="425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7805" cy="42545"/>
                        </a:xfrm>
                        <a:prstGeom prst="rect">
                          <a:avLst/>
                        </a:prstGeom>
                        <a:noFill/>
                      </pic:spPr>
                    </pic:pic>
                  </a:graphicData>
                </a:graphic>
              </wp:anchor>
            </w:drawing>
          </w:r>
          <w:r w:rsidR="002414A9" w:rsidRPr="00522C26">
            <w:rPr>
              <w:rFonts w:ascii="Montserrat" w:eastAsia="Segoe UI" w:hAnsi="Montserrat" w:cs="DaunPenh"/>
              <w:b/>
              <w:bCs/>
              <w:noProof/>
              <w:color w:val="0881B8"/>
              <w:sz w:val="142"/>
              <w:szCs w:val="142"/>
            </w:rPr>
            <mc:AlternateContent>
              <mc:Choice Requires="wps">
                <w:drawing>
                  <wp:anchor distT="0" distB="0" distL="114300" distR="114300" simplePos="0" relativeHeight="251658244" behindDoc="1" locked="0" layoutInCell="1" allowOverlap="1" wp14:anchorId="18C8FBD5" wp14:editId="450BAFE1">
                    <wp:simplePos x="0" y="0"/>
                    <wp:positionH relativeFrom="margin">
                      <wp:posOffset>0</wp:posOffset>
                    </wp:positionH>
                    <wp:positionV relativeFrom="paragraph">
                      <wp:posOffset>422910</wp:posOffset>
                    </wp:positionV>
                    <wp:extent cx="5721985" cy="1268730"/>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5721985" cy="1268730"/>
                            </a:xfrm>
                            <a:prstGeom prst="rect">
                              <a:avLst/>
                            </a:prstGeom>
                            <a:noFill/>
                            <a:ln w="6350">
                              <a:noFill/>
                            </a:ln>
                          </wps:spPr>
                          <wps:txb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D337EB">
                                  <w:rPr>
                                    <w:rFonts w:ascii="Segoe UI Black" w:hAnsi="Segoe UI Black"/>
                                    <w:b/>
                                    <w:bCs/>
                                    <w:color w:val="0E5AAB"/>
                                    <w:sz w:val="132"/>
                                    <w:szCs w:val="132"/>
                                    <w:lang w:val="en-US"/>
                                  </w:rPr>
                                  <w:t>O</w:t>
                                </w:r>
                                <w:r w:rsidRPr="00AC013F">
                                  <w:rPr>
                                    <w:rFonts w:ascii="Segoe UI Black" w:hAnsi="Segoe UI Black"/>
                                    <w:b/>
                                    <w:bCs/>
                                    <w:color w:val="0E5AAB"/>
                                    <w:sz w:val="132"/>
                                    <w:szCs w:val="132"/>
                                    <w:lang w:val="en-US"/>
                                  </w:rPr>
                                  <w:t>G POST</w:t>
                                </w:r>
                              </w:p>
                              <w:p w14:paraId="71936C14" w14:textId="77777777" w:rsidR="00522C26" w:rsidRPr="002414A9" w:rsidRDefault="00522C26" w:rsidP="00522C26">
                                <w:pPr>
                                  <w:rPr>
                                    <w:rFonts w:ascii="Segoe UI Black" w:hAnsi="Segoe UI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8FBD5" id="Text Box 28" o:spid="_x0000_s1027" type="#_x0000_t202" style="position:absolute;margin-left:0;margin-top:33.3pt;width:450.55pt;height:99.9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747Gg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" filled="f" stroked="f" strokeweight=".5pt">
                    <v:textbo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D337EB">
                            <w:rPr>
                              <w:rFonts w:ascii="Segoe UI Black" w:hAnsi="Segoe UI Black"/>
                              <w:b/>
                              <w:bCs/>
                              <w:color w:val="0E5AAB"/>
                              <w:sz w:val="132"/>
                              <w:szCs w:val="132"/>
                              <w:lang w:val="en-US"/>
                            </w:rPr>
                            <w:t>O</w:t>
                          </w:r>
                          <w:r w:rsidRPr="00AC013F">
                            <w:rPr>
                              <w:rFonts w:ascii="Segoe UI Black" w:hAnsi="Segoe UI Black"/>
                              <w:b/>
                              <w:bCs/>
                              <w:color w:val="0E5AAB"/>
                              <w:sz w:val="132"/>
                              <w:szCs w:val="132"/>
                              <w:lang w:val="en-US"/>
                            </w:rPr>
                            <w:t>G POST</w:t>
                          </w:r>
                        </w:p>
                        <w:p w14:paraId="71936C14" w14:textId="77777777" w:rsidR="00522C26" w:rsidRPr="002414A9" w:rsidRDefault="00522C26" w:rsidP="00522C26">
                          <w:pPr>
                            <w:rPr>
                              <w:rFonts w:ascii="Segoe UI Black" w:hAnsi="Segoe UI Black"/>
                            </w:rPr>
                          </w:pPr>
                        </w:p>
                      </w:txbxContent>
                    </v:textbox>
                    <w10:wrap anchorx="margin"/>
                  </v:shape>
                </w:pict>
              </mc:Fallback>
            </mc:AlternateContent>
          </w:r>
          <w:r w:rsidR="002414A9">
            <w:rPr>
              <w:noProof/>
            </w:rPr>
            <w:drawing>
              <wp:anchor distT="0" distB="0" distL="114300" distR="114300" simplePos="0" relativeHeight="251658243" behindDoc="1" locked="0" layoutInCell="1" allowOverlap="1" wp14:anchorId="5DD98316" wp14:editId="6C671A3C">
                <wp:simplePos x="0" y="0"/>
                <wp:positionH relativeFrom="margin">
                  <wp:posOffset>0</wp:posOffset>
                </wp:positionH>
                <wp:positionV relativeFrom="paragraph">
                  <wp:posOffset>556260</wp:posOffset>
                </wp:positionV>
                <wp:extent cx="5845175" cy="112712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5175" cy="1127125"/>
                        </a:xfrm>
                        <a:prstGeom prst="rect">
                          <a:avLst/>
                        </a:prstGeom>
                        <a:noFill/>
                      </pic:spPr>
                    </pic:pic>
                  </a:graphicData>
                </a:graphic>
                <wp14:sizeRelH relativeFrom="page">
                  <wp14:pctWidth>0</wp14:pctWidth>
                </wp14:sizeRelH>
                <wp14:sizeRelV relativeFrom="page">
                  <wp14:pctHeight>0</wp14:pctHeight>
                </wp14:sizeRelV>
              </wp:anchor>
            </w:drawing>
          </w:r>
          <w:r w:rsidR="00B50E07">
            <w:rPr>
              <w:noProof/>
            </w:rPr>
            <w:drawing>
              <wp:anchor distT="0" distB="0" distL="114300" distR="114300" simplePos="0" relativeHeight="251658247" behindDoc="1" locked="0" layoutInCell="1" allowOverlap="1" wp14:anchorId="101BAC3A" wp14:editId="2B8D035F">
                <wp:simplePos x="0" y="0"/>
                <wp:positionH relativeFrom="margin">
                  <wp:align>center</wp:align>
                </wp:positionH>
                <wp:positionV relativeFrom="paragraph">
                  <wp:posOffset>4566285</wp:posOffset>
                </wp:positionV>
                <wp:extent cx="7785100" cy="368236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85100" cy="3682365"/>
                        </a:xfrm>
                        <a:prstGeom prst="rect">
                          <a:avLst/>
                        </a:prstGeom>
                        <a:noFill/>
                      </pic:spPr>
                    </pic:pic>
                  </a:graphicData>
                </a:graphic>
                <wp14:sizeRelH relativeFrom="page">
                  <wp14:pctWidth>0</wp14:pctWidth>
                </wp14:sizeRelH>
                <wp14:sizeRelV relativeFrom="page">
                  <wp14:pctHeight>0</wp14:pctHeight>
                </wp14:sizeRelV>
              </wp:anchor>
            </w:drawing>
          </w:r>
          <w:r w:rsidR="001D7385">
            <w:br w:type="page"/>
          </w:r>
        </w:p>
      </w:sdtContent>
    </w:sdt>
    <w:p w14:paraId="379BB33E" w14:textId="672E6C6B" w:rsidR="008F49A3" w:rsidRPr="0011626E" w:rsidRDefault="008F49A3" w:rsidP="008F49A3">
      <w:pPr>
        <w:pStyle w:val="Heading1"/>
        <w:jc w:val="center"/>
        <w:rPr>
          <w:color w:val="0F5AAB"/>
        </w:rPr>
      </w:pPr>
      <w:bookmarkStart w:id="3" w:name="_Toc133855369"/>
      <w:r w:rsidRPr="001778F2">
        <w:lastRenderedPageBreak/>
        <w:t>COPYRIGHT</w:t>
      </w:r>
      <w:r w:rsidR="007E7BCC" w:rsidRPr="0011626E">
        <w:rPr>
          <w:color w:val="0F5AAB"/>
        </w:rPr>
        <w:t xml:space="preserve"> STUFF</w:t>
      </w:r>
      <w:bookmarkEnd w:id="3"/>
    </w:p>
    <w:p w14:paraId="6B381B07" w14:textId="77777777" w:rsidR="008F49A3" w:rsidRPr="008F49A3" w:rsidRDefault="008F49A3" w:rsidP="008F49A3">
      <w:pPr>
        <w:jc w:val="center"/>
        <w:rPr>
          <w:rStyle w:val="Bold"/>
        </w:rPr>
      </w:pPr>
      <w:r w:rsidRPr="008F49A3">
        <w:rPr>
          <w:rStyle w:val="Bold"/>
        </w:rPr>
        <w:t>Who the heck wrote this thing?</w:t>
      </w:r>
    </w:p>
    <w:p w14:paraId="6271BCA6" w14:textId="77777777" w:rsidR="008F49A3" w:rsidRPr="008F49A3" w:rsidRDefault="008F49A3" w:rsidP="008F49A3">
      <w:pPr>
        <w:jc w:val="center"/>
      </w:pPr>
      <w:r w:rsidRPr="008F49A3">
        <w:t xml:space="preserve">Copyright © </w:t>
      </w:r>
      <w:r w:rsidR="00F86E50">
        <w:t>- The Tech Tribe</w:t>
      </w:r>
    </w:p>
    <w:p w14:paraId="405F15BB" w14:textId="346E74CA" w:rsidR="008F49A3" w:rsidRDefault="008F49A3" w:rsidP="00F86E50">
      <w:pPr>
        <w:jc w:val="center"/>
      </w:pPr>
      <w:r w:rsidRPr="008F49A3">
        <w:t>All rights reserved.</w:t>
      </w:r>
    </w:p>
    <w:p w14:paraId="0C8325EE" w14:textId="77777777" w:rsidR="007E7BCC" w:rsidRPr="008F49A3" w:rsidRDefault="007E7BCC" w:rsidP="00F86E50">
      <w:pPr>
        <w:jc w:val="center"/>
      </w:pPr>
    </w:p>
    <w:p w14:paraId="1AD17037" w14:textId="77777777" w:rsidR="008F49A3" w:rsidRPr="007E7BCC" w:rsidRDefault="008F49A3" w:rsidP="008F49A3">
      <w:pPr>
        <w:jc w:val="center"/>
        <w:rPr>
          <w:rStyle w:val="BoldOrange"/>
          <w:sz w:val="36"/>
          <w:szCs w:val="36"/>
        </w:rPr>
      </w:pPr>
      <w:r w:rsidRPr="007E7BCC">
        <w:rPr>
          <w:rStyle w:val="BoldOrange"/>
          <w:sz w:val="36"/>
          <w:szCs w:val="36"/>
        </w:rPr>
        <w:t>PUBLISHER</w:t>
      </w:r>
    </w:p>
    <w:p w14:paraId="6FCABA2E" w14:textId="77777777" w:rsidR="008F49A3" w:rsidRPr="008F49A3" w:rsidRDefault="008F49A3" w:rsidP="008F49A3">
      <w:pPr>
        <w:jc w:val="center"/>
        <w:rPr>
          <w:rStyle w:val="Bold"/>
        </w:rPr>
      </w:pPr>
      <w:r w:rsidRPr="008F49A3">
        <w:rPr>
          <w:rStyle w:val="Bold"/>
        </w:rPr>
        <w:t>Who’s managing and distributing this thing?</w:t>
      </w:r>
    </w:p>
    <w:p w14:paraId="4F556C7F" w14:textId="6D5DFBAA" w:rsidR="008F49A3" w:rsidRDefault="008F49A3" w:rsidP="008F49A3">
      <w:pPr>
        <w:jc w:val="center"/>
      </w:pPr>
      <w:r w:rsidRPr="008F49A3">
        <w:t>The Tech Tribe</w:t>
      </w:r>
      <w:r>
        <w:br/>
      </w:r>
      <w:r w:rsidRPr="008F49A3">
        <w:t>PO Box 150</w:t>
      </w:r>
      <w:r>
        <w:br/>
      </w:r>
      <w:r w:rsidRPr="008F49A3">
        <w:t>Pyrmont NSW 2009</w:t>
      </w:r>
      <w:r>
        <w:br/>
      </w:r>
      <w:r w:rsidRPr="008F49A3">
        <w:t>AUSTRALIA</w:t>
      </w:r>
    </w:p>
    <w:p w14:paraId="498CAA4F" w14:textId="77777777" w:rsidR="007E7BCC" w:rsidRPr="008F49A3" w:rsidRDefault="007E7BCC" w:rsidP="008F49A3">
      <w:pPr>
        <w:jc w:val="center"/>
      </w:pPr>
    </w:p>
    <w:p w14:paraId="1B3032A9" w14:textId="77777777" w:rsidR="008F49A3" w:rsidRPr="007E7BCC" w:rsidRDefault="008F49A3" w:rsidP="008F49A3">
      <w:pPr>
        <w:jc w:val="center"/>
        <w:rPr>
          <w:rStyle w:val="BoldOrange"/>
          <w:sz w:val="36"/>
          <w:szCs w:val="36"/>
        </w:rPr>
      </w:pPr>
      <w:r w:rsidRPr="007E7BCC">
        <w:rPr>
          <w:rStyle w:val="BoldOrange"/>
          <w:sz w:val="36"/>
          <w:szCs w:val="36"/>
        </w:rPr>
        <w:t>DISCLAIMER</w:t>
      </w:r>
    </w:p>
    <w:p w14:paraId="23142DCD" w14:textId="0233691E" w:rsidR="008F49A3" w:rsidRPr="008F49A3" w:rsidRDefault="008F49A3" w:rsidP="008F49A3">
      <w:pPr>
        <w:jc w:val="center"/>
      </w:pPr>
      <w:r w:rsidRPr="008F49A3">
        <w:t>We care, but you’re responsible</w:t>
      </w:r>
      <w:r w:rsidR="00BF4410">
        <w:t xml:space="preserve"> </w:t>
      </w:r>
      <w:r w:rsidR="00BF4410">
        <w:rPr>
          <mc:AlternateContent>
            <mc:Choice Requires="w16se"/>
            <mc:Fallback>
              <w:rFonts w:ascii="Segoe UI Emoji" w:eastAsia="Segoe UI Emoji" w:hAnsi="Segoe UI Emoji" w:cs="Segoe UI Emoji"/>
            </mc:Fallback>
          </mc:AlternateContent>
        </w:rPr>
        <mc:AlternateContent>
          <mc:Choice Requires="w16se">
            <w16se:symEx w16se:font="Segoe UI Emoji" w16se:char="1F913"/>
          </mc:Choice>
          <mc:Fallback>
            <w:t>🤓</w:t>
          </mc:Fallback>
        </mc:AlternateContent>
      </w:r>
    </w:p>
    <w:p w14:paraId="582DD1FC" w14:textId="77777777" w:rsidR="008F49A3" w:rsidRPr="008F49A3" w:rsidRDefault="008F49A3" w:rsidP="008F49A3">
      <w:pPr>
        <w:jc w:val="both"/>
      </w:pPr>
      <w:r w:rsidRPr="008F49A3">
        <w:t xml:space="preserve">While all attempts have been made to verify information provided in this publication, neither the author nor the publisher assumes any responsibility for errors, omissions or contradictory interpretation of the subject matter herein. This publication is designed to provide accurate and authoritative information with regards to the subject matter covered. However, it is </w:t>
      </w:r>
      <w:r w:rsidR="00F86E50">
        <w:t>delivered</w:t>
      </w:r>
      <w:r w:rsidRPr="008F49A3">
        <w:t xml:space="preserve"> with the understanding that the author and the publisher are not engaged in rendering legal, accounting, or other professional advice. If professional advice or other expert assistance is required, the services of a competent professional should be sought.</w:t>
      </w:r>
    </w:p>
    <w:p w14:paraId="70DD9972" w14:textId="77777777" w:rsidR="008F49A3" w:rsidRPr="008F49A3" w:rsidRDefault="008F49A3" w:rsidP="008F49A3">
      <w:pPr>
        <w:jc w:val="both"/>
      </w:pPr>
      <w:r w:rsidRPr="008F49A3">
        <w:t>The purchaser or reader of this publication assumes responsibility for the use of these materials and information. Adherence to all applicable laws and regulations, including federal, state and local, governing professional licensing, business practices, advertising and any other aspects of doing business is the sole responsibility of the purchaser or reader.</w:t>
      </w:r>
    </w:p>
    <w:p w14:paraId="00548FA5" w14:textId="77777777" w:rsidR="00F86E50" w:rsidRDefault="008F49A3" w:rsidP="008F49A3">
      <w:pPr>
        <w:jc w:val="both"/>
      </w:pPr>
      <w:r w:rsidRPr="008F49A3">
        <w:t>The publisher assumes no responsibility or liability whatsoever on behalf of any purchaser or reader of these materials.</w:t>
      </w:r>
    </w:p>
    <w:p w14:paraId="36449332" w14:textId="77777777" w:rsidR="00676F5E" w:rsidRDefault="00676F5E" w:rsidP="008F49A3">
      <w:pPr>
        <w:jc w:val="both"/>
      </w:pPr>
    </w:p>
    <w:p w14:paraId="6115CD11" w14:textId="77777777" w:rsidR="00676F5E" w:rsidRPr="00676F5E" w:rsidRDefault="00676F5E" w:rsidP="00676F5E"/>
    <w:p w14:paraId="007F5444" w14:textId="77777777" w:rsidR="00676F5E" w:rsidRPr="00676F5E" w:rsidRDefault="00676F5E" w:rsidP="00676F5E"/>
    <w:p w14:paraId="588EDD2E" w14:textId="7BC81CD4" w:rsidR="00676F5E" w:rsidRDefault="00676F5E" w:rsidP="00676F5E">
      <w:pPr>
        <w:tabs>
          <w:tab w:val="left" w:pos="2495"/>
        </w:tabs>
        <w:jc w:val="both"/>
      </w:pPr>
      <w:r>
        <w:tab/>
      </w:r>
    </w:p>
    <w:p w14:paraId="602EBCDE" w14:textId="77777777" w:rsidR="0006338D" w:rsidRDefault="008F49A3" w:rsidP="00192258">
      <w:pPr>
        <w:pStyle w:val="TOCHeading"/>
      </w:pPr>
      <w:r>
        <w:br w:type="page"/>
      </w:r>
      <w:r>
        <w:lastRenderedPageBreak/>
        <w:softHyphen/>
      </w:r>
    </w:p>
    <w:sdt>
      <w:sdtPr>
        <w:rPr>
          <w:caps/>
        </w:rPr>
        <w:id w:val="1759706787"/>
        <w:docPartObj>
          <w:docPartGallery w:val="Table of Contents"/>
          <w:docPartUnique/>
        </w:docPartObj>
      </w:sdtPr>
      <w:sdtEndPr>
        <w:rPr>
          <w:b/>
          <w:bCs/>
          <w:caps w:val="0"/>
          <w:noProof/>
        </w:rPr>
      </w:sdtEndPr>
      <w:sdtContent>
        <w:p w14:paraId="69252029" w14:textId="2CE82060" w:rsidR="00F62361" w:rsidRPr="00072071" w:rsidRDefault="00F62361" w:rsidP="0006338D">
          <w:pPr>
            <w:jc w:val="both"/>
            <w:rPr>
              <w:b/>
              <w:bCs/>
              <w:color w:val="0E5AAB"/>
              <w:sz w:val="48"/>
              <w:szCs w:val="48"/>
              <w:lang w:val="en-PH"/>
            </w:rPr>
          </w:pPr>
          <w:r w:rsidRPr="00072071">
            <w:rPr>
              <w:b/>
              <w:bCs/>
              <w:color w:val="0E5AAB"/>
              <w:sz w:val="48"/>
              <w:szCs w:val="48"/>
            </w:rPr>
            <w:t>Contents</w:t>
          </w:r>
        </w:p>
        <w:p w14:paraId="11BBC99D" w14:textId="3ACE879B" w:rsidR="00F05DF0" w:rsidRDefault="00F62361">
          <w:pPr>
            <w:pStyle w:val="TOC1"/>
            <w:tabs>
              <w:tab w:val="right" w:leader="dot" w:pos="9016"/>
            </w:tabs>
            <w:rPr>
              <w:rFonts w:eastAsiaTheme="minorEastAsia"/>
              <w:b w:val="0"/>
              <w:caps w:val="0"/>
              <w:noProof/>
              <w:lang w:val="en-PH" w:eastAsia="en-PH"/>
            </w:rPr>
          </w:pPr>
          <w:r>
            <w:fldChar w:fldCharType="begin"/>
          </w:r>
          <w:r>
            <w:instrText xml:space="preserve"> TOC \o "1-3" \h \z \u </w:instrText>
          </w:r>
          <w:r>
            <w:fldChar w:fldCharType="separate"/>
          </w:r>
          <w:hyperlink w:anchor="_Toc133855369" w:history="1">
            <w:r w:rsidR="00F05DF0" w:rsidRPr="00553F35">
              <w:rPr>
                <w:rStyle w:val="Hyperlink"/>
                <w:noProof/>
              </w:rPr>
              <w:t>COPYRIGHT STUFF</w:t>
            </w:r>
            <w:r w:rsidR="00F05DF0">
              <w:rPr>
                <w:noProof/>
                <w:webHidden/>
              </w:rPr>
              <w:tab/>
            </w:r>
            <w:r w:rsidR="00F05DF0">
              <w:rPr>
                <w:noProof/>
                <w:webHidden/>
              </w:rPr>
              <w:fldChar w:fldCharType="begin"/>
            </w:r>
            <w:r w:rsidR="00F05DF0">
              <w:rPr>
                <w:noProof/>
                <w:webHidden/>
              </w:rPr>
              <w:instrText xml:space="preserve"> PAGEREF _Toc133855369 \h </w:instrText>
            </w:r>
            <w:r w:rsidR="00F05DF0">
              <w:rPr>
                <w:noProof/>
                <w:webHidden/>
              </w:rPr>
            </w:r>
            <w:r w:rsidR="00F05DF0">
              <w:rPr>
                <w:noProof/>
                <w:webHidden/>
              </w:rPr>
              <w:fldChar w:fldCharType="separate"/>
            </w:r>
            <w:r w:rsidR="000A043F">
              <w:rPr>
                <w:noProof/>
                <w:webHidden/>
              </w:rPr>
              <w:t>1</w:t>
            </w:r>
            <w:r w:rsidR="00F05DF0">
              <w:rPr>
                <w:noProof/>
                <w:webHidden/>
              </w:rPr>
              <w:fldChar w:fldCharType="end"/>
            </w:r>
          </w:hyperlink>
        </w:p>
        <w:p w14:paraId="6C32547D" w14:textId="25D08284" w:rsidR="00F05DF0" w:rsidRDefault="00F05DF0">
          <w:pPr>
            <w:pStyle w:val="TOC1"/>
            <w:tabs>
              <w:tab w:val="right" w:leader="dot" w:pos="9016"/>
            </w:tabs>
            <w:rPr>
              <w:rFonts w:eastAsiaTheme="minorEastAsia"/>
              <w:b w:val="0"/>
              <w:caps w:val="0"/>
              <w:noProof/>
              <w:lang w:val="en-PH" w:eastAsia="en-PH"/>
            </w:rPr>
          </w:pPr>
          <w:hyperlink w:anchor="_Toc133855370" w:history="1">
            <w:r w:rsidRPr="00553F35">
              <w:rPr>
                <w:rStyle w:val="Hyperlink"/>
                <w:noProof/>
                <w:bdr w:val="none" w:sz="0" w:space="0" w:color="auto" w:frame="1"/>
                <w:lang w:val="en-PH"/>
              </w:rPr>
              <w:t>BEFORE POSTING THE BLOG POST</w:t>
            </w:r>
            <w:r>
              <w:rPr>
                <w:noProof/>
                <w:webHidden/>
              </w:rPr>
              <w:tab/>
            </w:r>
            <w:r>
              <w:rPr>
                <w:noProof/>
                <w:webHidden/>
              </w:rPr>
              <w:fldChar w:fldCharType="begin"/>
            </w:r>
            <w:r>
              <w:rPr>
                <w:noProof/>
                <w:webHidden/>
              </w:rPr>
              <w:instrText xml:space="preserve"> PAGEREF _Toc133855370 \h </w:instrText>
            </w:r>
            <w:r>
              <w:rPr>
                <w:noProof/>
                <w:webHidden/>
              </w:rPr>
            </w:r>
            <w:r>
              <w:rPr>
                <w:noProof/>
                <w:webHidden/>
              </w:rPr>
              <w:fldChar w:fldCharType="separate"/>
            </w:r>
            <w:r w:rsidR="000A043F">
              <w:rPr>
                <w:noProof/>
                <w:webHidden/>
              </w:rPr>
              <w:t>3</w:t>
            </w:r>
            <w:r>
              <w:rPr>
                <w:noProof/>
                <w:webHidden/>
              </w:rPr>
              <w:fldChar w:fldCharType="end"/>
            </w:r>
          </w:hyperlink>
        </w:p>
        <w:p w14:paraId="61E0320C" w14:textId="561CF938" w:rsidR="00F05DF0" w:rsidRDefault="00F05DF0">
          <w:pPr>
            <w:pStyle w:val="TOC1"/>
            <w:tabs>
              <w:tab w:val="right" w:leader="dot" w:pos="9016"/>
            </w:tabs>
            <w:rPr>
              <w:rFonts w:eastAsiaTheme="minorEastAsia"/>
              <w:b w:val="0"/>
              <w:caps w:val="0"/>
              <w:noProof/>
              <w:lang w:val="en-PH" w:eastAsia="en-PH"/>
            </w:rPr>
          </w:pPr>
          <w:hyperlink w:anchor="_Toc133855371" w:history="1">
            <w:r w:rsidRPr="00553F35">
              <w:rPr>
                <w:rStyle w:val="Hyperlink"/>
                <w:noProof/>
                <w:lang w:val="en-PH"/>
              </w:rPr>
              <w:t>SHOUT OUT TO T.M.E.</w:t>
            </w:r>
            <w:r>
              <w:rPr>
                <w:noProof/>
                <w:webHidden/>
              </w:rPr>
              <w:tab/>
            </w:r>
            <w:r>
              <w:rPr>
                <w:noProof/>
                <w:webHidden/>
              </w:rPr>
              <w:fldChar w:fldCharType="begin"/>
            </w:r>
            <w:r>
              <w:rPr>
                <w:noProof/>
                <w:webHidden/>
              </w:rPr>
              <w:instrText xml:space="preserve"> PAGEREF _Toc133855371 \h </w:instrText>
            </w:r>
            <w:r>
              <w:rPr>
                <w:noProof/>
                <w:webHidden/>
              </w:rPr>
            </w:r>
            <w:r>
              <w:rPr>
                <w:noProof/>
                <w:webHidden/>
              </w:rPr>
              <w:fldChar w:fldCharType="separate"/>
            </w:r>
            <w:r w:rsidR="000A043F">
              <w:rPr>
                <w:noProof/>
                <w:webHidden/>
              </w:rPr>
              <w:t>3</w:t>
            </w:r>
            <w:r>
              <w:rPr>
                <w:noProof/>
                <w:webHidden/>
              </w:rPr>
              <w:fldChar w:fldCharType="end"/>
            </w:r>
          </w:hyperlink>
        </w:p>
        <w:p w14:paraId="70ECF343" w14:textId="2EEBD65C" w:rsidR="00F05DF0" w:rsidRDefault="00F05DF0">
          <w:pPr>
            <w:pStyle w:val="TOC1"/>
            <w:tabs>
              <w:tab w:val="right" w:leader="dot" w:pos="9016"/>
            </w:tabs>
            <w:rPr>
              <w:rFonts w:eastAsiaTheme="minorEastAsia"/>
              <w:b w:val="0"/>
              <w:caps w:val="0"/>
              <w:noProof/>
              <w:lang w:val="en-PH" w:eastAsia="en-PH"/>
            </w:rPr>
          </w:pPr>
          <w:hyperlink w:anchor="_Toc133855372" w:history="1">
            <w:r w:rsidRPr="00553F35">
              <w:rPr>
                <w:rStyle w:val="Hyperlink"/>
                <w:noProof/>
                <w:lang w:val="en-PH"/>
              </w:rPr>
              <w:t>AUTOMATIC WORDPRESS POSTING</w:t>
            </w:r>
            <w:r>
              <w:rPr>
                <w:noProof/>
                <w:webHidden/>
              </w:rPr>
              <w:tab/>
            </w:r>
            <w:r>
              <w:rPr>
                <w:noProof/>
                <w:webHidden/>
              </w:rPr>
              <w:fldChar w:fldCharType="begin"/>
            </w:r>
            <w:r>
              <w:rPr>
                <w:noProof/>
                <w:webHidden/>
              </w:rPr>
              <w:instrText xml:space="preserve"> PAGEREF _Toc133855372 \h </w:instrText>
            </w:r>
            <w:r>
              <w:rPr>
                <w:noProof/>
                <w:webHidden/>
              </w:rPr>
            </w:r>
            <w:r>
              <w:rPr>
                <w:noProof/>
                <w:webHidden/>
              </w:rPr>
              <w:fldChar w:fldCharType="separate"/>
            </w:r>
            <w:r w:rsidR="000A043F">
              <w:rPr>
                <w:noProof/>
                <w:webHidden/>
              </w:rPr>
              <w:t>3</w:t>
            </w:r>
            <w:r>
              <w:rPr>
                <w:noProof/>
                <w:webHidden/>
              </w:rPr>
              <w:fldChar w:fldCharType="end"/>
            </w:r>
          </w:hyperlink>
        </w:p>
        <w:p w14:paraId="4D3D49AD" w14:textId="058AD631" w:rsidR="00F05DF0" w:rsidRDefault="00F05DF0">
          <w:pPr>
            <w:pStyle w:val="TOC1"/>
            <w:tabs>
              <w:tab w:val="right" w:leader="dot" w:pos="9016"/>
            </w:tabs>
            <w:rPr>
              <w:rFonts w:eastAsiaTheme="minorEastAsia"/>
              <w:b w:val="0"/>
              <w:caps w:val="0"/>
              <w:noProof/>
              <w:lang w:val="en-PH" w:eastAsia="en-PH"/>
            </w:rPr>
          </w:pPr>
          <w:hyperlink w:anchor="_Toc133855373" w:history="1">
            <w:r w:rsidRPr="00553F35">
              <w:rPr>
                <w:rStyle w:val="Hyperlink"/>
                <w:noProof/>
                <w:bdr w:val="none" w:sz="0" w:space="0" w:color="auto" w:frame="1"/>
                <w:lang w:val="en-PH"/>
              </w:rPr>
              <w:t>THE SUGGESTED blog title</w:t>
            </w:r>
            <w:r>
              <w:rPr>
                <w:noProof/>
                <w:webHidden/>
              </w:rPr>
              <w:tab/>
            </w:r>
            <w:r>
              <w:rPr>
                <w:noProof/>
                <w:webHidden/>
              </w:rPr>
              <w:fldChar w:fldCharType="begin"/>
            </w:r>
            <w:r>
              <w:rPr>
                <w:noProof/>
                <w:webHidden/>
              </w:rPr>
              <w:instrText xml:space="preserve"> PAGEREF _Toc133855373 \h </w:instrText>
            </w:r>
            <w:r>
              <w:rPr>
                <w:noProof/>
                <w:webHidden/>
              </w:rPr>
            </w:r>
            <w:r>
              <w:rPr>
                <w:noProof/>
                <w:webHidden/>
              </w:rPr>
              <w:fldChar w:fldCharType="separate"/>
            </w:r>
            <w:r w:rsidR="000A043F">
              <w:rPr>
                <w:noProof/>
                <w:webHidden/>
              </w:rPr>
              <w:t>3</w:t>
            </w:r>
            <w:r>
              <w:rPr>
                <w:noProof/>
                <w:webHidden/>
              </w:rPr>
              <w:fldChar w:fldCharType="end"/>
            </w:r>
          </w:hyperlink>
        </w:p>
        <w:p w14:paraId="434040E6" w14:textId="12F366FD" w:rsidR="00F05DF0" w:rsidRDefault="00F05DF0">
          <w:pPr>
            <w:pStyle w:val="TOC1"/>
            <w:tabs>
              <w:tab w:val="right" w:leader="dot" w:pos="9016"/>
            </w:tabs>
            <w:rPr>
              <w:rFonts w:eastAsiaTheme="minorEastAsia"/>
              <w:b w:val="0"/>
              <w:caps w:val="0"/>
              <w:noProof/>
              <w:lang w:val="en-PH" w:eastAsia="en-PH"/>
            </w:rPr>
          </w:pPr>
          <w:hyperlink w:anchor="_Toc133855374" w:history="1">
            <w:r w:rsidRPr="00553F35">
              <w:rPr>
                <w:rStyle w:val="Hyperlink"/>
                <w:noProof/>
                <w:lang w:val="en-PH"/>
              </w:rPr>
              <w:t>THE Suggested Featured Image</w:t>
            </w:r>
            <w:r>
              <w:rPr>
                <w:noProof/>
                <w:webHidden/>
              </w:rPr>
              <w:tab/>
            </w:r>
            <w:r>
              <w:rPr>
                <w:noProof/>
                <w:webHidden/>
              </w:rPr>
              <w:fldChar w:fldCharType="begin"/>
            </w:r>
            <w:r>
              <w:rPr>
                <w:noProof/>
                <w:webHidden/>
              </w:rPr>
              <w:instrText xml:space="preserve"> PAGEREF _Toc133855374 \h </w:instrText>
            </w:r>
            <w:r>
              <w:rPr>
                <w:noProof/>
                <w:webHidden/>
              </w:rPr>
            </w:r>
            <w:r>
              <w:rPr>
                <w:noProof/>
                <w:webHidden/>
              </w:rPr>
              <w:fldChar w:fldCharType="separate"/>
            </w:r>
            <w:r w:rsidR="000A043F">
              <w:rPr>
                <w:noProof/>
                <w:webHidden/>
              </w:rPr>
              <w:t>4</w:t>
            </w:r>
            <w:r>
              <w:rPr>
                <w:noProof/>
                <w:webHidden/>
              </w:rPr>
              <w:fldChar w:fldCharType="end"/>
            </w:r>
          </w:hyperlink>
        </w:p>
        <w:p w14:paraId="1306833C" w14:textId="3BA07167" w:rsidR="00F05DF0" w:rsidRDefault="00F05DF0">
          <w:pPr>
            <w:pStyle w:val="TOC1"/>
            <w:tabs>
              <w:tab w:val="right" w:leader="dot" w:pos="9016"/>
            </w:tabs>
            <w:rPr>
              <w:rFonts w:eastAsiaTheme="minorEastAsia"/>
              <w:b w:val="0"/>
              <w:caps w:val="0"/>
              <w:noProof/>
              <w:lang w:val="en-PH" w:eastAsia="en-PH"/>
            </w:rPr>
          </w:pPr>
          <w:hyperlink w:anchor="_Toc133855375" w:history="1">
            <w:r w:rsidRPr="00553F35">
              <w:rPr>
                <w:rStyle w:val="Hyperlink"/>
                <w:rFonts w:asciiTheme="majorHAnsi" w:eastAsiaTheme="majorEastAsia" w:hAnsiTheme="majorHAnsi" w:cstheme="majorBidi"/>
                <w:bCs/>
                <w:noProof/>
                <w:lang w:val="en-PH"/>
              </w:rPr>
              <w:t>THE SUGGESTED SOCIAL MEDIA POST</w:t>
            </w:r>
            <w:r>
              <w:rPr>
                <w:noProof/>
                <w:webHidden/>
              </w:rPr>
              <w:tab/>
            </w:r>
            <w:r>
              <w:rPr>
                <w:noProof/>
                <w:webHidden/>
              </w:rPr>
              <w:fldChar w:fldCharType="begin"/>
            </w:r>
            <w:r>
              <w:rPr>
                <w:noProof/>
                <w:webHidden/>
              </w:rPr>
              <w:instrText xml:space="preserve"> PAGEREF _Toc133855375 \h </w:instrText>
            </w:r>
            <w:r>
              <w:rPr>
                <w:noProof/>
                <w:webHidden/>
              </w:rPr>
            </w:r>
            <w:r>
              <w:rPr>
                <w:noProof/>
                <w:webHidden/>
              </w:rPr>
              <w:fldChar w:fldCharType="separate"/>
            </w:r>
            <w:r w:rsidR="000A043F">
              <w:rPr>
                <w:noProof/>
                <w:webHidden/>
              </w:rPr>
              <w:t>4</w:t>
            </w:r>
            <w:r>
              <w:rPr>
                <w:noProof/>
                <w:webHidden/>
              </w:rPr>
              <w:fldChar w:fldCharType="end"/>
            </w:r>
          </w:hyperlink>
        </w:p>
        <w:p w14:paraId="7BE559CD" w14:textId="08C3FFAF" w:rsidR="00F05DF0" w:rsidRDefault="00F05DF0">
          <w:pPr>
            <w:pStyle w:val="TOC2"/>
            <w:rPr>
              <w:rFonts w:eastAsiaTheme="minorEastAsia"/>
              <w:b w:val="0"/>
              <w:caps w:val="0"/>
              <w:lang w:val="en-PH" w:eastAsia="en-PH"/>
            </w:rPr>
          </w:pPr>
          <w:hyperlink w:anchor="_Toc133855376" w:history="1">
            <w:r w:rsidRPr="00553F35">
              <w:rPr>
                <w:rStyle w:val="Hyperlink"/>
                <w:rFonts w:asciiTheme="majorHAnsi" w:eastAsiaTheme="majorEastAsia" w:hAnsiTheme="majorHAnsi" w:cstheme="majorBidi"/>
                <w:bCs/>
                <w:lang w:val="en-PH"/>
              </w:rPr>
              <w:t>SAMPLE SOCIAL POST 1 (TEXT)</w:t>
            </w:r>
            <w:r>
              <w:rPr>
                <w:webHidden/>
              </w:rPr>
              <w:tab/>
            </w:r>
            <w:r>
              <w:rPr>
                <w:webHidden/>
              </w:rPr>
              <w:fldChar w:fldCharType="begin"/>
            </w:r>
            <w:r>
              <w:rPr>
                <w:webHidden/>
              </w:rPr>
              <w:instrText xml:space="preserve"> PAGEREF _Toc133855376 \h </w:instrText>
            </w:r>
            <w:r>
              <w:rPr>
                <w:webHidden/>
              </w:rPr>
            </w:r>
            <w:r>
              <w:rPr>
                <w:webHidden/>
              </w:rPr>
              <w:fldChar w:fldCharType="separate"/>
            </w:r>
            <w:r w:rsidR="000A043F">
              <w:rPr>
                <w:webHidden/>
              </w:rPr>
              <w:t>5</w:t>
            </w:r>
            <w:r>
              <w:rPr>
                <w:webHidden/>
              </w:rPr>
              <w:fldChar w:fldCharType="end"/>
            </w:r>
          </w:hyperlink>
        </w:p>
        <w:p w14:paraId="28B318D7" w14:textId="0B3B6147" w:rsidR="00F05DF0" w:rsidRDefault="00F05DF0">
          <w:pPr>
            <w:pStyle w:val="TOC2"/>
            <w:rPr>
              <w:rFonts w:eastAsiaTheme="minorEastAsia"/>
              <w:b w:val="0"/>
              <w:caps w:val="0"/>
              <w:lang w:val="en-PH" w:eastAsia="en-PH"/>
            </w:rPr>
          </w:pPr>
          <w:hyperlink w:anchor="_Toc133855377" w:history="1">
            <w:r w:rsidRPr="00553F35">
              <w:rPr>
                <w:rStyle w:val="Hyperlink"/>
                <w:rFonts w:asciiTheme="majorHAnsi" w:eastAsiaTheme="majorEastAsia" w:hAnsiTheme="majorHAnsi" w:cstheme="majorBidi"/>
                <w:bCs/>
                <w:lang w:val="en-PH"/>
              </w:rPr>
              <w:t>SAMPLE SOCIAL POST 2 (TEXT)</w:t>
            </w:r>
            <w:r>
              <w:rPr>
                <w:webHidden/>
              </w:rPr>
              <w:tab/>
            </w:r>
            <w:r>
              <w:rPr>
                <w:webHidden/>
              </w:rPr>
              <w:fldChar w:fldCharType="begin"/>
            </w:r>
            <w:r>
              <w:rPr>
                <w:webHidden/>
              </w:rPr>
              <w:instrText xml:space="preserve"> PAGEREF _Toc133855377 \h </w:instrText>
            </w:r>
            <w:r>
              <w:rPr>
                <w:webHidden/>
              </w:rPr>
            </w:r>
            <w:r>
              <w:rPr>
                <w:webHidden/>
              </w:rPr>
              <w:fldChar w:fldCharType="separate"/>
            </w:r>
            <w:r w:rsidR="000A043F">
              <w:rPr>
                <w:webHidden/>
              </w:rPr>
              <w:t>5</w:t>
            </w:r>
            <w:r>
              <w:rPr>
                <w:webHidden/>
              </w:rPr>
              <w:fldChar w:fldCharType="end"/>
            </w:r>
          </w:hyperlink>
        </w:p>
        <w:p w14:paraId="79CCC43F" w14:textId="69EB5DF5" w:rsidR="00F05DF0" w:rsidRDefault="00F05DF0">
          <w:pPr>
            <w:pStyle w:val="TOC2"/>
            <w:rPr>
              <w:rFonts w:eastAsiaTheme="minorEastAsia"/>
              <w:b w:val="0"/>
              <w:caps w:val="0"/>
              <w:lang w:val="en-PH" w:eastAsia="en-PH"/>
            </w:rPr>
          </w:pPr>
          <w:hyperlink w:anchor="_Toc133855378" w:history="1">
            <w:r w:rsidRPr="00553F35">
              <w:rPr>
                <w:rStyle w:val="Hyperlink"/>
                <w:rFonts w:asciiTheme="majorHAnsi" w:eastAsiaTheme="majorEastAsia" w:hAnsiTheme="majorHAnsi" w:cstheme="majorBidi"/>
                <w:bCs/>
                <w:lang w:val="en-PH"/>
              </w:rPr>
              <w:t>SAMPLE SOCIAL POST 3 (TEXT)</w:t>
            </w:r>
            <w:r>
              <w:rPr>
                <w:webHidden/>
              </w:rPr>
              <w:tab/>
            </w:r>
            <w:r>
              <w:rPr>
                <w:webHidden/>
              </w:rPr>
              <w:fldChar w:fldCharType="begin"/>
            </w:r>
            <w:r>
              <w:rPr>
                <w:webHidden/>
              </w:rPr>
              <w:instrText xml:space="preserve"> PAGEREF _Toc133855378 \h </w:instrText>
            </w:r>
            <w:r>
              <w:rPr>
                <w:webHidden/>
              </w:rPr>
            </w:r>
            <w:r>
              <w:rPr>
                <w:webHidden/>
              </w:rPr>
              <w:fldChar w:fldCharType="separate"/>
            </w:r>
            <w:r w:rsidR="000A043F">
              <w:rPr>
                <w:webHidden/>
              </w:rPr>
              <w:t>5</w:t>
            </w:r>
            <w:r>
              <w:rPr>
                <w:webHidden/>
              </w:rPr>
              <w:fldChar w:fldCharType="end"/>
            </w:r>
          </w:hyperlink>
        </w:p>
        <w:p w14:paraId="3F91A46A" w14:textId="24A6E7D3" w:rsidR="00F05DF0" w:rsidRDefault="00F05DF0">
          <w:pPr>
            <w:pStyle w:val="TOC2"/>
            <w:rPr>
              <w:rFonts w:eastAsiaTheme="minorEastAsia"/>
              <w:b w:val="0"/>
              <w:caps w:val="0"/>
              <w:lang w:val="en-PH" w:eastAsia="en-PH"/>
            </w:rPr>
          </w:pPr>
          <w:hyperlink w:anchor="_Toc133855379" w:history="1">
            <w:r w:rsidRPr="00553F35">
              <w:rPr>
                <w:rStyle w:val="Hyperlink"/>
                <w:rFonts w:asciiTheme="majorHAnsi" w:eastAsiaTheme="majorEastAsia" w:hAnsiTheme="majorHAnsi" w:cstheme="majorBidi"/>
                <w:bCs/>
                <w:lang w:val="en-PH"/>
              </w:rPr>
              <w:t>SAMPLE SOCIAL POSTS (IMAGES)</w:t>
            </w:r>
            <w:r>
              <w:rPr>
                <w:webHidden/>
              </w:rPr>
              <w:tab/>
            </w:r>
            <w:r>
              <w:rPr>
                <w:webHidden/>
              </w:rPr>
              <w:fldChar w:fldCharType="begin"/>
            </w:r>
            <w:r>
              <w:rPr>
                <w:webHidden/>
              </w:rPr>
              <w:instrText xml:space="preserve"> PAGEREF _Toc133855379 \h </w:instrText>
            </w:r>
            <w:r>
              <w:rPr>
                <w:webHidden/>
              </w:rPr>
            </w:r>
            <w:r>
              <w:rPr>
                <w:webHidden/>
              </w:rPr>
              <w:fldChar w:fldCharType="separate"/>
            </w:r>
            <w:r w:rsidR="000A043F">
              <w:rPr>
                <w:webHidden/>
              </w:rPr>
              <w:t>5</w:t>
            </w:r>
            <w:r>
              <w:rPr>
                <w:webHidden/>
              </w:rPr>
              <w:fldChar w:fldCharType="end"/>
            </w:r>
          </w:hyperlink>
        </w:p>
        <w:p w14:paraId="515D5657" w14:textId="4002C4BF" w:rsidR="00F05DF0" w:rsidRDefault="00F05DF0">
          <w:pPr>
            <w:pStyle w:val="TOC1"/>
            <w:tabs>
              <w:tab w:val="right" w:leader="dot" w:pos="9016"/>
            </w:tabs>
            <w:rPr>
              <w:rFonts w:eastAsiaTheme="minorEastAsia"/>
              <w:b w:val="0"/>
              <w:caps w:val="0"/>
              <w:noProof/>
              <w:lang w:val="en-PH" w:eastAsia="en-PH"/>
            </w:rPr>
          </w:pPr>
          <w:hyperlink w:anchor="_Toc133855380" w:history="1">
            <w:r w:rsidRPr="00553F35">
              <w:rPr>
                <w:rStyle w:val="Hyperlink"/>
                <w:rFonts w:asciiTheme="majorHAnsi" w:eastAsiaTheme="majorEastAsia" w:hAnsiTheme="majorHAnsi" w:cstheme="majorBidi"/>
                <w:bCs/>
                <w:noProof/>
                <w:lang w:val="en-PH"/>
              </w:rPr>
              <w:t>THE VIDEO AND VIDEO TEXT</w:t>
            </w:r>
            <w:r>
              <w:rPr>
                <w:noProof/>
                <w:webHidden/>
              </w:rPr>
              <w:tab/>
            </w:r>
            <w:r>
              <w:rPr>
                <w:noProof/>
                <w:webHidden/>
              </w:rPr>
              <w:fldChar w:fldCharType="begin"/>
            </w:r>
            <w:r>
              <w:rPr>
                <w:noProof/>
                <w:webHidden/>
              </w:rPr>
              <w:instrText xml:space="preserve"> PAGEREF _Toc133855380 \h </w:instrText>
            </w:r>
            <w:r>
              <w:rPr>
                <w:noProof/>
                <w:webHidden/>
              </w:rPr>
            </w:r>
            <w:r>
              <w:rPr>
                <w:noProof/>
                <w:webHidden/>
              </w:rPr>
              <w:fldChar w:fldCharType="separate"/>
            </w:r>
            <w:r w:rsidR="000A043F">
              <w:rPr>
                <w:noProof/>
                <w:webHidden/>
              </w:rPr>
              <w:t>7</w:t>
            </w:r>
            <w:r>
              <w:rPr>
                <w:noProof/>
                <w:webHidden/>
              </w:rPr>
              <w:fldChar w:fldCharType="end"/>
            </w:r>
          </w:hyperlink>
        </w:p>
        <w:p w14:paraId="04C62DA9" w14:textId="642186E5" w:rsidR="00F05DF0" w:rsidRDefault="00F05DF0">
          <w:pPr>
            <w:pStyle w:val="TOC1"/>
            <w:tabs>
              <w:tab w:val="right" w:leader="dot" w:pos="9016"/>
            </w:tabs>
            <w:rPr>
              <w:rFonts w:eastAsiaTheme="minorEastAsia"/>
              <w:b w:val="0"/>
              <w:caps w:val="0"/>
              <w:noProof/>
              <w:lang w:val="en-PH" w:eastAsia="en-PH"/>
            </w:rPr>
          </w:pPr>
          <w:hyperlink w:anchor="_Toc133855381" w:history="1">
            <w:r w:rsidRPr="00553F35">
              <w:rPr>
                <w:rStyle w:val="Hyperlink"/>
                <w:noProof/>
                <w:lang w:val="en-PH"/>
              </w:rPr>
              <w:t>The BLOG Article URL</w:t>
            </w:r>
            <w:r>
              <w:rPr>
                <w:noProof/>
                <w:webHidden/>
              </w:rPr>
              <w:tab/>
            </w:r>
            <w:r>
              <w:rPr>
                <w:noProof/>
                <w:webHidden/>
              </w:rPr>
              <w:fldChar w:fldCharType="begin"/>
            </w:r>
            <w:r>
              <w:rPr>
                <w:noProof/>
                <w:webHidden/>
              </w:rPr>
              <w:instrText xml:space="preserve"> PAGEREF _Toc133855381 \h </w:instrText>
            </w:r>
            <w:r>
              <w:rPr>
                <w:noProof/>
                <w:webHidden/>
              </w:rPr>
            </w:r>
            <w:r>
              <w:rPr>
                <w:noProof/>
                <w:webHidden/>
              </w:rPr>
              <w:fldChar w:fldCharType="separate"/>
            </w:r>
            <w:r w:rsidR="000A043F">
              <w:rPr>
                <w:noProof/>
                <w:webHidden/>
              </w:rPr>
              <w:t>8</w:t>
            </w:r>
            <w:r>
              <w:rPr>
                <w:noProof/>
                <w:webHidden/>
              </w:rPr>
              <w:fldChar w:fldCharType="end"/>
            </w:r>
          </w:hyperlink>
        </w:p>
        <w:p w14:paraId="41D26F02" w14:textId="084E486E" w:rsidR="00F05DF0" w:rsidRDefault="00F05DF0">
          <w:pPr>
            <w:pStyle w:val="TOC1"/>
            <w:tabs>
              <w:tab w:val="right" w:leader="dot" w:pos="9016"/>
            </w:tabs>
            <w:rPr>
              <w:rFonts w:eastAsiaTheme="minorEastAsia"/>
              <w:b w:val="0"/>
              <w:caps w:val="0"/>
              <w:noProof/>
              <w:lang w:val="en-PH" w:eastAsia="en-PH"/>
            </w:rPr>
          </w:pPr>
          <w:hyperlink w:anchor="_Toc133855382" w:history="1">
            <w:r w:rsidRPr="00553F35">
              <w:rPr>
                <w:rStyle w:val="Hyperlink"/>
                <w:noProof/>
                <w:lang w:val="en-PH"/>
              </w:rPr>
              <w:t>THE SUGGESTED BLOG CONTENT</w:t>
            </w:r>
            <w:r>
              <w:rPr>
                <w:noProof/>
                <w:webHidden/>
              </w:rPr>
              <w:tab/>
            </w:r>
            <w:r>
              <w:rPr>
                <w:noProof/>
                <w:webHidden/>
              </w:rPr>
              <w:fldChar w:fldCharType="begin"/>
            </w:r>
            <w:r>
              <w:rPr>
                <w:noProof/>
                <w:webHidden/>
              </w:rPr>
              <w:instrText xml:space="preserve"> PAGEREF _Toc133855382 \h </w:instrText>
            </w:r>
            <w:r>
              <w:rPr>
                <w:noProof/>
                <w:webHidden/>
              </w:rPr>
            </w:r>
            <w:r>
              <w:rPr>
                <w:noProof/>
                <w:webHidden/>
              </w:rPr>
              <w:fldChar w:fldCharType="separate"/>
            </w:r>
            <w:r w:rsidR="000A043F">
              <w:rPr>
                <w:noProof/>
                <w:webHidden/>
              </w:rPr>
              <w:t>8</w:t>
            </w:r>
            <w:r>
              <w:rPr>
                <w:noProof/>
                <w:webHidden/>
              </w:rPr>
              <w:fldChar w:fldCharType="end"/>
            </w:r>
          </w:hyperlink>
        </w:p>
        <w:p w14:paraId="40F9658F" w14:textId="4492090C" w:rsidR="00F05DF0" w:rsidRDefault="00F05DF0">
          <w:pPr>
            <w:pStyle w:val="TOC1"/>
            <w:tabs>
              <w:tab w:val="right" w:leader="dot" w:pos="9016"/>
            </w:tabs>
            <w:rPr>
              <w:rFonts w:eastAsiaTheme="minorEastAsia"/>
              <w:b w:val="0"/>
              <w:caps w:val="0"/>
              <w:noProof/>
              <w:lang w:val="en-PH" w:eastAsia="en-PH"/>
            </w:rPr>
          </w:pPr>
          <w:hyperlink w:anchor="_Toc133855383" w:history="1">
            <w:r w:rsidRPr="00553F35">
              <w:rPr>
                <w:rStyle w:val="Hyperlink"/>
                <w:rFonts w:eastAsia="Times New Roman"/>
                <w:noProof/>
                <w:lang w:val="en-PH" w:eastAsia="en-PH"/>
              </w:rPr>
              <w:t>FREQUENTLY ASKED QUESTIONS</w:t>
            </w:r>
            <w:r>
              <w:rPr>
                <w:noProof/>
                <w:webHidden/>
              </w:rPr>
              <w:tab/>
            </w:r>
            <w:r>
              <w:rPr>
                <w:noProof/>
                <w:webHidden/>
              </w:rPr>
              <w:fldChar w:fldCharType="begin"/>
            </w:r>
            <w:r>
              <w:rPr>
                <w:noProof/>
                <w:webHidden/>
              </w:rPr>
              <w:instrText xml:space="preserve"> PAGEREF _Toc133855383 \h </w:instrText>
            </w:r>
            <w:r>
              <w:rPr>
                <w:noProof/>
                <w:webHidden/>
              </w:rPr>
            </w:r>
            <w:r>
              <w:rPr>
                <w:noProof/>
                <w:webHidden/>
              </w:rPr>
              <w:fldChar w:fldCharType="separate"/>
            </w:r>
            <w:r w:rsidR="000A043F">
              <w:rPr>
                <w:noProof/>
                <w:webHidden/>
              </w:rPr>
              <w:t>14</w:t>
            </w:r>
            <w:r>
              <w:rPr>
                <w:noProof/>
                <w:webHidden/>
              </w:rPr>
              <w:fldChar w:fldCharType="end"/>
            </w:r>
          </w:hyperlink>
        </w:p>
        <w:p w14:paraId="2DEAD142" w14:textId="3ABA03E1" w:rsidR="00F62361" w:rsidRDefault="00F62361">
          <w:r>
            <w:rPr>
              <w:b/>
              <w:bCs/>
              <w:noProof/>
            </w:rPr>
            <w:fldChar w:fldCharType="end"/>
          </w:r>
        </w:p>
      </w:sdtContent>
    </w:sdt>
    <w:p w14:paraId="46776050" w14:textId="7EEAFF33" w:rsidR="004A3CEB" w:rsidRPr="004A3CEB" w:rsidRDefault="001763D3" w:rsidP="004A3CEB">
      <w:pPr>
        <w:rPr>
          <w:rFonts w:asciiTheme="majorHAnsi" w:eastAsiaTheme="majorEastAsia" w:hAnsiTheme="majorHAnsi" w:cstheme="majorBidi"/>
          <w:b/>
          <w:bCs/>
          <w:color w:val="0481B6"/>
          <w:sz w:val="44"/>
          <w:szCs w:val="44"/>
        </w:rPr>
      </w:pPr>
      <w:r>
        <w:rPr>
          <w:noProof/>
        </w:rPr>
        <w:drawing>
          <wp:anchor distT="0" distB="0" distL="114300" distR="114300" simplePos="0" relativeHeight="251658240" behindDoc="0" locked="0" layoutInCell="1" allowOverlap="1" wp14:anchorId="14E2CD6F" wp14:editId="4FA2F41E">
            <wp:simplePos x="0" y="0"/>
            <wp:positionH relativeFrom="margin">
              <wp:posOffset>109182</wp:posOffset>
            </wp:positionH>
            <wp:positionV relativeFrom="paragraph">
              <wp:posOffset>1733967</wp:posOffset>
            </wp:positionV>
            <wp:extent cx="5731510" cy="17538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anchor>
        </w:drawing>
      </w:r>
      <w:r w:rsidR="00BA1DFC">
        <w:br w:type="page"/>
      </w:r>
    </w:p>
    <w:p w14:paraId="041EAA40" w14:textId="46626F1F" w:rsidR="00BF4410" w:rsidRDefault="00BF4410" w:rsidP="001537C4">
      <w:pPr>
        <w:pStyle w:val="Heading1"/>
        <w:rPr>
          <w:noProof/>
          <w:bdr w:val="none" w:sz="0" w:space="0" w:color="auto" w:frame="1"/>
          <w:lang w:val="en-PH"/>
        </w:rPr>
      </w:pPr>
      <w:bookmarkStart w:id="4" w:name="_Toc133855370"/>
      <w:r>
        <w:rPr>
          <w:noProof/>
          <w:bdr w:val="none" w:sz="0" w:space="0" w:color="auto" w:frame="1"/>
          <w:lang w:val="en-PH"/>
        </w:rPr>
        <w:lastRenderedPageBreak/>
        <w:t xml:space="preserve">BEFORE </w:t>
      </w:r>
      <w:r w:rsidR="00D52C7B">
        <w:rPr>
          <w:noProof/>
          <w:bdr w:val="none" w:sz="0" w:space="0" w:color="auto" w:frame="1"/>
          <w:lang w:val="en-PH"/>
        </w:rPr>
        <w:t>POSTING THE BLOG POST</w:t>
      </w:r>
      <w:bookmarkEnd w:id="4"/>
    </w:p>
    <w:p w14:paraId="78896A3D" w14:textId="6ACDB901" w:rsidR="00D915F3" w:rsidRDefault="00BF4410" w:rsidP="00BF4410">
      <w:pPr>
        <w:rPr>
          <w:lang w:val="en-PH"/>
        </w:rPr>
      </w:pPr>
      <w:r>
        <w:rPr>
          <w:lang w:val="en-PH"/>
        </w:rPr>
        <w:t xml:space="preserve">Before you post this Blog Post to your website, we </w:t>
      </w:r>
      <w:r w:rsidR="00180D02">
        <w:rPr>
          <w:lang w:val="en-PH"/>
        </w:rPr>
        <w:t>(</w:t>
      </w:r>
      <w:r w:rsidR="00180D02" w:rsidRPr="00180D02">
        <w:rPr>
          <w:b/>
          <w:bCs/>
          <w:u w:val="single"/>
          <w:lang w:val="en-PH"/>
        </w:rPr>
        <w:t>strongly</w:t>
      </w:r>
      <w:r w:rsidR="00180D02">
        <w:rPr>
          <w:lang w:val="en-PH"/>
        </w:rPr>
        <w:t xml:space="preserve">) </w:t>
      </w:r>
      <w:r>
        <w:rPr>
          <w:lang w:val="en-PH"/>
        </w:rPr>
        <w:t xml:space="preserve">recommend you read through </w:t>
      </w:r>
      <w:r w:rsidRPr="001F4949">
        <w:rPr>
          <w:b/>
          <w:bCs/>
          <w:u w:val="single"/>
          <w:lang w:val="en-PH"/>
        </w:rPr>
        <w:t>ALL</w:t>
      </w:r>
      <w:r>
        <w:rPr>
          <w:lang w:val="en-PH"/>
        </w:rPr>
        <w:t xml:space="preserve"> the Frequently Asked Questions </w:t>
      </w:r>
      <w:r w:rsidR="001F4949">
        <w:rPr>
          <w:lang w:val="en-PH"/>
        </w:rPr>
        <w:t xml:space="preserve">(FAQ) items </w:t>
      </w:r>
      <w:r>
        <w:rPr>
          <w:lang w:val="en-PH"/>
        </w:rPr>
        <w:t>found at</w:t>
      </w:r>
      <w:r w:rsidR="00D915F3">
        <w:rPr>
          <w:lang w:val="en-PH"/>
        </w:rPr>
        <w:t>:</w:t>
      </w:r>
    </w:p>
    <w:p w14:paraId="05A266B5" w14:textId="2F0A9694" w:rsidR="00BF4410" w:rsidRPr="00072071" w:rsidRDefault="003E2972" w:rsidP="00D915F3">
      <w:pPr>
        <w:jc w:val="center"/>
        <w:rPr>
          <w:color w:val="E87A25"/>
          <w:sz w:val="28"/>
          <w:szCs w:val="28"/>
          <w:lang w:val="en-PH"/>
        </w:rPr>
      </w:pPr>
      <w:hyperlink r:id="rId21" w:history="1">
        <w:r w:rsidRPr="00072071">
          <w:rPr>
            <w:rStyle w:val="Hyperlink"/>
            <w:b/>
            <w:bCs/>
            <w:sz w:val="28"/>
            <w:szCs w:val="28"/>
            <w:lang w:val="en-PH"/>
          </w:rPr>
          <w:t>thetechtribe.com/blog-</w:t>
        </w:r>
        <w:proofErr w:type="spellStart"/>
        <w:r w:rsidRPr="00072071">
          <w:rPr>
            <w:rStyle w:val="Hyperlink"/>
            <w:b/>
            <w:bCs/>
            <w:sz w:val="28"/>
            <w:szCs w:val="28"/>
            <w:lang w:val="en-PH"/>
          </w:rPr>
          <w:t>faq</w:t>
        </w:r>
        <w:proofErr w:type="spellEnd"/>
      </w:hyperlink>
    </w:p>
    <w:p w14:paraId="11908AFC" w14:textId="0CB913E1" w:rsidR="001F4949" w:rsidRDefault="008C1DB2" w:rsidP="00BF4410">
      <w:pPr>
        <w:rPr>
          <w:lang w:val="en-PH"/>
        </w:rPr>
      </w:pPr>
      <w:r>
        <w:rPr>
          <w:lang w:val="en-PH"/>
        </w:rPr>
        <w:t xml:space="preserve">There’s </w:t>
      </w:r>
      <w:proofErr w:type="gramStart"/>
      <w:r>
        <w:rPr>
          <w:lang w:val="en-PH"/>
        </w:rPr>
        <w:t>a number of</w:t>
      </w:r>
      <w:proofErr w:type="gramEnd"/>
      <w:r>
        <w:rPr>
          <w:lang w:val="en-PH"/>
        </w:rPr>
        <w:t xml:space="preserve"> things that you want to make sure you do correctly to get the most out of using these blog posts</w:t>
      </w:r>
      <w:r w:rsidR="009D53D3">
        <w:rPr>
          <w:lang w:val="en-PH"/>
        </w:rPr>
        <w:t xml:space="preserve"> and </w:t>
      </w:r>
      <w:r w:rsidR="008B651B">
        <w:rPr>
          <w:lang w:val="en-PH"/>
        </w:rPr>
        <w:t xml:space="preserve">to </w:t>
      </w:r>
      <w:r w:rsidR="009D53D3">
        <w:rPr>
          <w:lang w:val="en-PH"/>
        </w:rPr>
        <w:t xml:space="preserve">avoid getting into </w:t>
      </w:r>
      <w:r w:rsidR="008B651B">
        <w:rPr>
          <w:lang w:val="en-PH"/>
        </w:rPr>
        <w:t xml:space="preserve">potential </w:t>
      </w:r>
      <w:r w:rsidR="009D53D3">
        <w:rPr>
          <w:lang w:val="en-PH"/>
        </w:rPr>
        <w:t>trouble from Google</w:t>
      </w:r>
      <w:r w:rsidR="008B651B">
        <w:rPr>
          <w:lang w:val="en-PH"/>
        </w:rPr>
        <w:t xml:space="preserve">. </w:t>
      </w:r>
    </w:p>
    <w:p w14:paraId="4D087201" w14:textId="15C5C31B" w:rsidR="00BF5B57" w:rsidRDefault="00BF5B57" w:rsidP="00C52010">
      <w:pPr>
        <w:pStyle w:val="Heading1"/>
        <w:rPr>
          <w:lang w:val="en-PH"/>
        </w:rPr>
      </w:pPr>
      <w:bookmarkStart w:id="5" w:name="_Toc133855371"/>
      <w:r>
        <w:rPr>
          <w:lang w:val="en-PH"/>
        </w:rPr>
        <w:t>SHOUT OUT TO T</w:t>
      </w:r>
      <w:r w:rsidR="00C52010">
        <w:rPr>
          <w:lang w:val="en-PH"/>
        </w:rPr>
        <w:t>.</w:t>
      </w:r>
      <w:r>
        <w:rPr>
          <w:lang w:val="en-PH"/>
        </w:rPr>
        <w:t>M</w:t>
      </w:r>
      <w:r w:rsidR="00C52010">
        <w:rPr>
          <w:lang w:val="en-PH"/>
        </w:rPr>
        <w:t>.</w:t>
      </w:r>
      <w:r>
        <w:rPr>
          <w:lang w:val="en-PH"/>
        </w:rPr>
        <w:t>E</w:t>
      </w:r>
      <w:r w:rsidR="00C52010">
        <w:rPr>
          <w:lang w:val="en-PH"/>
        </w:rPr>
        <w:t>.</w:t>
      </w:r>
      <w:bookmarkEnd w:id="5"/>
      <w:r w:rsidR="00876C3E">
        <w:rPr>
          <w:lang w:val="en-PH"/>
        </w:rPr>
        <w:t xml:space="preserve"> </w:t>
      </w:r>
    </w:p>
    <w:p w14:paraId="03C71EC4" w14:textId="08F3EFEA" w:rsidR="00A65446" w:rsidRDefault="00A65446" w:rsidP="00A65446">
      <w:pPr>
        <w:jc w:val="center"/>
        <w:rPr>
          <w:lang w:val="en-PH"/>
        </w:rPr>
      </w:pPr>
      <w:r>
        <w:rPr>
          <w:noProof/>
        </w:rPr>
        <w:drawing>
          <wp:inline distT="0" distB="0" distL="0" distR="0" wp14:anchorId="1147AC04" wp14:editId="059EDE4A">
            <wp:extent cx="2495568" cy="638180"/>
            <wp:effectExtent l="0" t="0" r="0" b="9525"/>
            <wp:docPr id="12" name="Picture 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10;&#10;Description automatically generated"/>
                    <pic:cNvPicPr/>
                  </pic:nvPicPr>
                  <pic:blipFill>
                    <a:blip r:embed="rId22"/>
                    <a:stretch>
                      <a:fillRect/>
                    </a:stretch>
                  </pic:blipFill>
                  <pic:spPr>
                    <a:xfrm>
                      <a:off x="0" y="0"/>
                      <a:ext cx="2495568" cy="638180"/>
                    </a:xfrm>
                    <a:prstGeom prst="rect">
                      <a:avLst/>
                    </a:prstGeom>
                  </pic:spPr>
                </pic:pic>
              </a:graphicData>
            </a:graphic>
          </wp:inline>
        </w:drawing>
      </w:r>
    </w:p>
    <w:p w14:paraId="7F40F4CB" w14:textId="05E02A65" w:rsidR="00BF5B57" w:rsidRDefault="00CE0DFB" w:rsidP="00A65446">
      <w:pPr>
        <w:rPr>
          <w:lang w:val="en-PH"/>
        </w:rPr>
      </w:pPr>
      <w:r>
        <w:rPr>
          <w:lang w:val="en-PH"/>
        </w:rPr>
        <w:t xml:space="preserve">Matt, Ramey &amp; their team </w:t>
      </w:r>
      <w:r w:rsidR="00BF5B57">
        <w:rPr>
          <w:lang w:val="en-PH"/>
        </w:rPr>
        <w:t xml:space="preserve">over at </w:t>
      </w:r>
      <w:hyperlink r:id="rId23" w:history="1">
        <w:r w:rsidR="00BF5B57" w:rsidRPr="0094068B">
          <w:rPr>
            <w:rStyle w:val="Hyperlink"/>
            <w:lang w:val="en-PH"/>
          </w:rPr>
          <w:t>Tech Marketing Engine</w:t>
        </w:r>
      </w:hyperlink>
      <w:r w:rsidR="00BF5B57">
        <w:rPr>
          <w:lang w:val="en-PH"/>
        </w:rPr>
        <w:t xml:space="preserve"> help </w:t>
      </w:r>
      <w:r>
        <w:rPr>
          <w:lang w:val="en-PH"/>
        </w:rPr>
        <w:t xml:space="preserve">us put together </w:t>
      </w:r>
      <w:r w:rsidR="00BF5B57">
        <w:rPr>
          <w:lang w:val="en-PH"/>
        </w:rPr>
        <w:t xml:space="preserve">this Blog Post content </w:t>
      </w:r>
      <w:r>
        <w:rPr>
          <w:lang w:val="en-PH"/>
        </w:rPr>
        <w:t xml:space="preserve">for you </w:t>
      </w:r>
      <w:r w:rsidR="00BF5B57">
        <w:rPr>
          <w:lang w:val="en-PH"/>
        </w:rPr>
        <w:t>each mont</w:t>
      </w:r>
      <w:r>
        <w:rPr>
          <w:lang w:val="en-PH"/>
        </w:rPr>
        <w:t>h and they do a stellar job of it</w:t>
      </w:r>
      <w:r w:rsidR="00A65446">
        <w:rPr>
          <w:lang w:val="en-PH"/>
        </w:rPr>
        <w:t>.</w:t>
      </w:r>
      <w:r>
        <w:rPr>
          <w:lang w:val="en-PH"/>
        </w:rPr>
        <w:t>.</w:t>
      </w:r>
    </w:p>
    <w:p w14:paraId="5E668B8F" w14:textId="7190736C" w:rsidR="00CE0DFB" w:rsidRDefault="00CE0DFB" w:rsidP="00BF4410">
      <w:pPr>
        <w:rPr>
          <w:lang w:val="en-PH"/>
        </w:rPr>
      </w:pPr>
      <w:r>
        <w:rPr>
          <w:lang w:val="en-PH"/>
        </w:rPr>
        <w:t xml:space="preserve">However, as you know – this content is </w:t>
      </w:r>
      <w:r w:rsidR="00421D93" w:rsidRPr="00421D93">
        <w:rPr>
          <w:b/>
          <w:bCs/>
          <w:i/>
          <w:iCs/>
          <w:lang w:val="en-PH"/>
        </w:rPr>
        <w:t>not</w:t>
      </w:r>
      <w:r>
        <w:rPr>
          <w:lang w:val="en-PH"/>
        </w:rPr>
        <w:t xml:space="preserve"> unique</w:t>
      </w:r>
      <w:r w:rsidR="0035255A">
        <w:rPr>
          <w:lang w:val="en-PH"/>
        </w:rPr>
        <w:t xml:space="preserve"> to you as other Tech Tribe members will be using it on their website</w:t>
      </w:r>
      <w:r w:rsidR="00421D93">
        <w:rPr>
          <w:lang w:val="en-PH"/>
        </w:rPr>
        <w:t>s</w:t>
      </w:r>
      <w:r w:rsidR="0035255A">
        <w:rPr>
          <w:lang w:val="en-PH"/>
        </w:rPr>
        <w:t xml:space="preserve"> as well</w:t>
      </w:r>
      <w:r w:rsidR="00421D93">
        <w:rPr>
          <w:lang w:val="en-PH"/>
        </w:rPr>
        <w:t xml:space="preserve"> (</w:t>
      </w:r>
      <w:hyperlink r:id="rId24" w:history="1">
        <w:r w:rsidR="00421D93" w:rsidRPr="00CD043D">
          <w:rPr>
            <w:rStyle w:val="Hyperlink"/>
            <w:lang w:val="en-PH"/>
          </w:rPr>
          <w:t>more details about SEO impacts here</w:t>
        </w:r>
      </w:hyperlink>
      <w:r w:rsidR="00421D93">
        <w:rPr>
          <w:lang w:val="en-PH"/>
        </w:rPr>
        <w:t>).</w:t>
      </w:r>
    </w:p>
    <w:p w14:paraId="398ABD18" w14:textId="63179B66" w:rsidR="00BF5B57" w:rsidRDefault="00BF5B57" w:rsidP="00BF4410">
      <w:pPr>
        <w:rPr>
          <w:lang w:val="en-PH"/>
        </w:rPr>
      </w:pPr>
      <w:r>
        <w:rPr>
          <w:lang w:val="en-PH"/>
        </w:rPr>
        <w:t xml:space="preserve">If you’re looking for </w:t>
      </w:r>
      <w:r w:rsidRPr="00C52010">
        <w:rPr>
          <w:b/>
          <w:bCs/>
          <w:u w:val="single"/>
          <w:lang w:val="en-PH"/>
        </w:rPr>
        <w:t>Unique</w:t>
      </w:r>
      <w:r>
        <w:rPr>
          <w:lang w:val="en-PH"/>
        </w:rPr>
        <w:t xml:space="preserve"> Content </w:t>
      </w:r>
      <w:r w:rsidR="00495A71">
        <w:rPr>
          <w:lang w:val="en-PH"/>
        </w:rPr>
        <w:t>to help out with SEO and to help stand out even more from the crowd</w:t>
      </w:r>
      <w:r w:rsidR="00C52010">
        <w:rPr>
          <w:lang w:val="en-PH"/>
        </w:rPr>
        <w:t>–</w:t>
      </w:r>
      <w:r>
        <w:rPr>
          <w:lang w:val="en-PH"/>
        </w:rPr>
        <w:t xml:space="preserve"> </w:t>
      </w:r>
      <w:hyperlink r:id="rId25" w:history="1">
        <w:r w:rsidR="00C52010" w:rsidRPr="00495A71">
          <w:rPr>
            <w:rStyle w:val="Hyperlink"/>
            <w:lang w:val="en-PH"/>
          </w:rPr>
          <w:t xml:space="preserve">then check out </w:t>
        </w:r>
        <w:r w:rsidR="0035255A" w:rsidRPr="00495A71">
          <w:rPr>
            <w:rStyle w:val="Hyperlink"/>
            <w:lang w:val="en-PH"/>
          </w:rPr>
          <w:t xml:space="preserve">T.M.E.’s </w:t>
        </w:r>
        <w:r w:rsidR="00C52010" w:rsidRPr="00495A71">
          <w:rPr>
            <w:rStyle w:val="Hyperlink"/>
            <w:lang w:val="en-PH"/>
          </w:rPr>
          <w:t>Tribal Perk here</w:t>
        </w:r>
      </w:hyperlink>
      <w:r w:rsidR="00C52010">
        <w:rPr>
          <w:lang w:val="en-PH"/>
        </w:rPr>
        <w:t xml:space="preserve">. </w:t>
      </w:r>
    </w:p>
    <w:p w14:paraId="7BAC7604" w14:textId="0C03312D" w:rsidR="00A14FEA" w:rsidRDefault="00A14FEA" w:rsidP="006D6AE8">
      <w:pPr>
        <w:pStyle w:val="Heading1"/>
        <w:rPr>
          <w:lang w:val="en-PH"/>
        </w:rPr>
      </w:pPr>
      <w:bookmarkStart w:id="6" w:name="_Toc133855372"/>
      <w:r>
        <w:rPr>
          <w:lang w:val="en-PH"/>
        </w:rPr>
        <w:t xml:space="preserve">AUTOMATIC </w:t>
      </w:r>
      <w:r w:rsidR="006D6AE8">
        <w:rPr>
          <w:lang w:val="en-PH"/>
        </w:rPr>
        <w:t xml:space="preserve">WORDPRESS </w:t>
      </w:r>
      <w:r>
        <w:rPr>
          <w:lang w:val="en-PH"/>
        </w:rPr>
        <w:t>POSTING</w:t>
      </w:r>
      <w:bookmarkEnd w:id="6"/>
      <w:r>
        <w:rPr>
          <w:lang w:val="en-PH"/>
        </w:rPr>
        <w:t xml:space="preserve"> </w:t>
      </w:r>
    </w:p>
    <w:p w14:paraId="5F4839D2" w14:textId="1D51C4BD" w:rsidR="00817DCB" w:rsidRDefault="006D6AE8" w:rsidP="00BF4410">
      <w:pPr>
        <w:rPr>
          <w:u w:val="single"/>
          <w:lang w:val="en-PH"/>
        </w:rPr>
      </w:pPr>
      <w:r>
        <w:rPr>
          <w:lang w:val="en-PH"/>
        </w:rPr>
        <w:t xml:space="preserve">Did you know we built </w:t>
      </w:r>
      <w:r w:rsidR="00817DCB">
        <w:rPr>
          <w:lang w:val="en-PH"/>
        </w:rPr>
        <w:t xml:space="preserve">you custom </w:t>
      </w:r>
      <w:proofErr w:type="spellStart"/>
      <w:r>
        <w:rPr>
          <w:lang w:val="en-PH"/>
        </w:rPr>
        <w:t>Wordpress</w:t>
      </w:r>
      <w:proofErr w:type="spellEnd"/>
      <w:r>
        <w:rPr>
          <w:lang w:val="en-PH"/>
        </w:rPr>
        <w:t xml:space="preserve"> Plugin that posts this entire Blog Post (including the Images) to your website </w:t>
      </w:r>
      <w:r w:rsidRPr="00220D17">
        <w:rPr>
          <w:b/>
          <w:bCs/>
          <w:i/>
          <w:iCs/>
          <w:lang w:val="en-PH"/>
        </w:rPr>
        <w:t>completely automatically</w:t>
      </w:r>
      <w:r w:rsidRPr="006D6AE8">
        <w:rPr>
          <w:u w:val="single"/>
          <w:lang w:val="en-PH"/>
        </w:rPr>
        <w:t>?</w:t>
      </w:r>
      <w:r w:rsidR="00817DCB">
        <w:rPr>
          <w:u w:val="single"/>
          <w:lang w:val="en-PH"/>
        </w:rPr>
        <w:t xml:space="preserve"> </w:t>
      </w:r>
    </w:p>
    <w:p w14:paraId="104DE0E6" w14:textId="591D9775" w:rsidR="006D6AE8" w:rsidRDefault="006D6AE8" w:rsidP="00BF4410">
      <w:pPr>
        <w:rPr>
          <w:lang w:val="en-PH"/>
        </w:rPr>
      </w:pPr>
      <w:r w:rsidRPr="006D6AE8">
        <w:rPr>
          <w:lang w:val="en-PH"/>
        </w:rPr>
        <w:t>No? Well now you do</w:t>
      </w:r>
      <w:r>
        <w:rPr>
          <w:lang w:val="en-PH"/>
        </w:rPr>
        <w:t xml:space="preserve"> </w:t>
      </w:r>
      <w:r w:rsidRPr="006D6AE8">
        <w:rPr>
          <mc:AlternateContent>
            <mc:Choice Requires="w16se"/>
            <mc:Fallback>
              <w:rFonts w:ascii="Segoe UI Emoji" w:eastAsia="Segoe UI Emoji" w:hAnsi="Segoe UI Emoji" w:cs="Segoe UI Emoji"/>
            </mc:Fallback>
          </mc:AlternateContent>
          <w:lang w:val="en-PH"/>
        </w:rPr>
        <mc:AlternateContent>
          <mc:Choice Requires="w16se">
            <w16se:symEx w16se:font="Segoe UI Emoji" w16se:char="1F60A"/>
          </mc:Choice>
          <mc:Fallback>
            <w:t>😊</w:t>
          </mc:Fallback>
        </mc:AlternateContent>
      </w:r>
    </w:p>
    <w:p w14:paraId="3E2EC7C7" w14:textId="3BDFEAA7" w:rsidR="006D6AE8" w:rsidRDefault="006D6AE8" w:rsidP="00220D17">
      <w:pPr>
        <w:rPr>
          <w:lang w:val="en-PH"/>
        </w:rPr>
      </w:pPr>
      <w:r>
        <w:rPr>
          <w:lang w:val="en-PH"/>
        </w:rPr>
        <w:t xml:space="preserve">You can find more details </w:t>
      </w:r>
      <w:r w:rsidR="00817DCB">
        <w:rPr>
          <w:lang w:val="en-PH"/>
        </w:rPr>
        <w:t>here</w:t>
      </w:r>
      <w:r w:rsidR="00220D17">
        <w:rPr>
          <w:lang w:val="en-PH"/>
        </w:rPr>
        <w:t>:</w:t>
      </w:r>
    </w:p>
    <w:p w14:paraId="6195A87B" w14:textId="77777777" w:rsidR="007F49D0" w:rsidRPr="007F49D0" w:rsidRDefault="007F49D0" w:rsidP="007F49D0">
      <w:hyperlink r:id="rId26" w:history="1">
        <w:r w:rsidRPr="007F49D0">
          <w:rPr>
            <w:rStyle w:val="Hyperlink"/>
          </w:rPr>
          <w:t>https://help.thetechtribe.com/support/solutions/articles/48001226562-how-do-i-use-the-tribal-wordpress-plugin-</w:t>
        </w:r>
      </w:hyperlink>
    </w:p>
    <w:p w14:paraId="08E8AB63" w14:textId="2D584411" w:rsidR="00B1268F" w:rsidRPr="00220D17" w:rsidRDefault="00B1268F" w:rsidP="00220D17">
      <w:pPr>
        <w:rPr>
          <w:lang w:val="en-PH"/>
        </w:rPr>
      </w:pPr>
      <w:r>
        <w:rPr>
          <w:lang w:val="en-PH"/>
        </w:rPr>
        <w:t xml:space="preserve">Once you install &amp; configure it, your 6 x monthly blog posts will be automatically loaded into your website. </w:t>
      </w:r>
    </w:p>
    <w:p w14:paraId="2211BFB5" w14:textId="120AAA2A" w:rsidR="00A56DCF" w:rsidRDefault="00224723" w:rsidP="001537C4">
      <w:pPr>
        <w:pStyle w:val="Heading1"/>
        <w:rPr>
          <w:noProof/>
          <w:bdr w:val="none" w:sz="0" w:space="0" w:color="auto" w:frame="1"/>
          <w:lang w:val="en-PH"/>
        </w:rPr>
      </w:pPr>
      <w:bookmarkStart w:id="7" w:name="_Toc133855373"/>
      <w:r>
        <w:rPr>
          <w:noProof/>
          <w:bdr w:val="none" w:sz="0" w:space="0" w:color="auto" w:frame="1"/>
          <w:lang w:val="en-PH"/>
        </w:rPr>
        <w:t>THE</w:t>
      </w:r>
      <w:r w:rsidR="00A56DCF">
        <w:rPr>
          <w:noProof/>
          <w:bdr w:val="none" w:sz="0" w:space="0" w:color="auto" w:frame="1"/>
          <w:lang w:val="en-PH"/>
        </w:rPr>
        <w:t xml:space="preserve"> SUGG</w:t>
      </w:r>
      <w:r w:rsidR="00A56DCF" w:rsidRPr="00636321">
        <w:rPr>
          <w:noProof/>
          <w:bdr w:val="none" w:sz="0" w:space="0" w:color="auto" w:frame="1"/>
          <w:lang w:val="en-PH"/>
        </w:rPr>
        <w:t>E</w:t>
      </w:r>
      <w:r w:rsidR="00A56DCF">
        <w:rPr>
          <w:noProof/>
          <w:bdr w:val="none" w:sz="0" w:space="0" w:color="auto" w:frame="1"/>
          <w:lang w:val="en-PH"/>
        </w:rPr>
        <w:t xml:space="preserve">STED </w:t>
      </w:r>
      <w:r w:rsidR="00A56DCF" w:rsidRPr="00306938">
        <w:rPr>
          <w:noProof/>
          <w:bdr w:val="none" w:sz="0" w:space="0" w:color="auto" w:frame="1"/>
          <w:lang w:val="en-PH"/>
        </w:rPr>
        <w:t>blog</w:t>
      </w:r>
      <w:r w:rsidR="00A56DCF" w:rsidRPr="00EC5624">
        <w:rPr>
          <w:noProof/>
          <w:bdr w:val="none" w:sz="0" w:space="0" w:color="auto" w:frame="1"/>
          <w:lang w:val="en-PH"/>
        </w:rPr>
        <w:t xml:space="preserve"> title</w:t>
      </w:r>
      <w:bookmarkEnd w:id="7"/>
    </w:p>
    <w:p w14:paraId="19BB03C2" w14:textId="4707B805" w:rsidR="000B568E" w:rsidRDefault="00636321" w:rsidP="0027034E">
      <w:pPr>
        <w:rPr>
          <w:b/>
          <w:bCs/>
        </w:rPr>
      </w:pPr>
      <w:r w:rsidRPr="00636321">
        <w:rPr>
          <w:b/>
          <w:bCs/>
        </w:rPr>
        <w:t>Simple Backup and Recovery Plans Every Small Business Needs</w:t>
      </w:r>
    </w:p>
    <w:p w14:paraId="1A0F8DBB" w14:textId="3D26EF66" w:rsidR="00CC76C6" w:rsidRDefault="00897AB6" w:rsidP="0027034E">
      <w:r>
        <w:t>O</w:t>
      </w:r>
      <w:r w:rsidR="00CC76C6">
        <w:t xml:space="preserve">f course, you’re welcome </w:t>
      </w:r>
      <w:r w:rsidR="0072322F">
        <w:t>/ encouraged</w:t>
      </w:r>
      <w:r w:rsidR="008B651B">
        <w:t xml:space="preserve"> </w:t>
      </w:r>
      <w:r w:rsidR="0072322F">
        <w:t xml:space="preserve">to update </w:t>
      </w:r>
      <w:proofErr w:type="gramStart"/>
      <w:r w:rsidR="008B651B">
        <w:t>this</w:t>
      </w:r>
      <w:proofErr w:type="gramEnd"/>
      <w:r w:rsidR="008B651B">
        <w:t xml:space="preserve"> Title</w:t>
      </w:r>
      <w:r w:rsidR="00B22404">
        <w:t xml:space="preserve">. It’ll </w:t>
      </w:r>
      <w:r w:rsidR="0072322F">
        <w:t>give you a much better chance of getting some real SEO Juice</w:t>
      </w:r>
      <w:r>
        <w:t>.</w:t>
      </w:r>
    </w:p>
    <w:p w14:paraId="76426725" w14:textId="5F22B759" w:rsidR="00FE4D18" w:rsidRPr="007F49D0" w:rsidRDefault="006E0A89" w:rsidP="007F49D0">
      <w:pPr>
        <w:rPr>
          <w:rFonts w:asciiTheme="majorHAnsi" w:eastAsiaTheme="majorEastAsia" w:hAnsiTheme="majorHAnsi" w:cstheme="majorBidi"/>
          <w:b/>
          <w:bCs/>
          <w:caps/>
          <w:color w:val="0E5AAB"/>
          <w:sz w:val="44"/>
          <w:szCs w:val="44"/>
          <w:lang w:val="en-PH"/>
        </w:rPr>
      </w:pPr>
      <w:r>
        <w:rPr>
          <w:lang w:val="en-PH"/>
        </w:rPr>
        <w:br w:type="page"/>
      </w:r>
      <w:bookmarkStart w:id="8" w:name="_Toc133855374"/>
      <w:r w:rsidR="00FE4D18" w:rsidRPr="007F49D0">
        <w:rPr>
          <w:rFonts w:asciiTheme="majorHAnsi" w:eastAsiaTheme="majorEastAsia" w:hAnsiTheme="majorHAnsi" w:cstheme="majorBidi"/>
          <w:b/>
          <w:bCs/>
          <w:caps/>
          <w:noProof/>
          <w:color w:val="0E5AAB"/>
          <w:sz w:val="44"/>
          <w:szCs w:val="44"/>
          <w:bdr w:val="none" w:sz="0" w:space="0" w:color="auto" w:frame="1"/>
          <w:lang w:val="en-PH"/>
        </w:rPr>
        <w:lastRenderedPageBreak/>
        <w:t>THE Sugges</w:t>
      </w:r>
      <w:r w:rsidR="00FE4D18" w:rsidRPr="007227B9">
        <w:rPr>
          <w:rFonts w:asciiTheme="majorHAnsi" w:eastAsiaTheme="majorEastAsia" w:hAnsiTheme="majorHAnsi" w:cstheme="majorBidi"/>
          <w:b/>
          <w:bCs/>
          <w:caps/>
          <w:noProof/>
          <w:color w:val="0E5AAB"/>
          <w:sz w:val="44"/>
          <w:szCs w:val="44"/>
          <w:bdr w:val="none" w:sz="0" w:space="0" w:color="auto" w:frame="1"/>
          <w:lang w:val="en-PH"/>
        </w:rPr>
        <w:t>ted Featured</w:t>
      </w:r>
      <w:r w:rsidR="00FE4D18" w:rsidRPr="007F49D0">
        <w:rPr>
          <w:rFonts w:asciiTheme="majorHAnsi" w:eastAsiaTheme="majorEastAsia" w:hAnsiTheme="majorHAnsi" w:cstheme="majorBidi"/>
          <w:b/>
          <w:bCs/>
          <w:caps/>
          <w:noProof/>
          <w:color w:val="0E5AAB"/>
          <w:sz w:val="44"/>
          <w:szCs w:val="44"/>
          <w:bdr w:val="none" w:sz="0" w:space="0" w:color="auto" w:frame="1"/>
          <w:lang w:val="en-PH"/>
        </w:rPr>
        <w:t xml:space="preserve"> Image</w:t>
      </w:r>
      <w:bookmarkEnd w:id="8"/>
    </w:p>
    <w:p w14:paraId="6C7BFDAF" w14:textId="77777777" w:rsidR="00FE4D18" w:rsidRPr="00A56DCF" w:rsidRDefault="00FE4D18" w:rsidP="00FE4D18">
      <w:pPr>
        <w:rPr>
          <w:lang w:val="en-PH"/>
        </w:rPr>
      </w:pPr>
      <w:r>
        <w:rPr>
          <w:lang w:val="en-PH"/>
        </w:rPr>
        <w:t xml:space="preserve">Here’s a suggestion for the Featured Image for this Blog Post. All images we offer here as Suggested Images are </w:t>
      </w:r>
      <w:r w:rsidRPr="007F3E6A">
        <w:rPr>
          <w:u w:val="single"/>
          <w:lang w:val="en-PH"/>
        </w:rPr>
        <w:t>Royalty Free for Commercial Purposes.</w:t>
      </w:r>
      <w:r>
        <w:rPr>
          <w:lang w:val="en-PH"/>
        </w:rPr>
        <w:t xml:space="preserve"> </w:t>
      </w:r>
    </w:p>
    <w:p w14:paraId="6BC01D87" w14:textId="2E2773C1" w:rsidR="00FE4D18" w:rsidRDefault="00636321" w:rsidP="00FE4D18">
      <w:pPr>
        <w:jc w:val="center"/>
      </w:pPr>
      <w:r>
        <w:rPr>
          <w:noProof/>
        </w:rPr>
        <w:drawing>
          <wp:inline distT="0" distB="0" distL="0" distR="0" wp14:anchorId="39C3F647" wp14:editId="5459878E">
            <wp:extent cx="5731510" cy="3811270"/>
            <wp:effectExtent l="0" t="0" r="2540" b="0"/>
            <wp:docPr id="1002205338" name="Picture 1" descr="A word on a r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5338" name="Picture 1" descr="A word on a red background&#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6069FB1B" w14:textId="39D8B995" w:rsidR="009535EA" w:rsidRDefault="00FE4D18" w:rsidP="009535EA">
      <w:pPr>
        <w:rPr>
          <w:rFonts w:asciiTheme="majorHAnsi" w:eastAsiaTheme="majorEastAsia" w:hAnsiTheme="majorHAnsi" w:cstheme="majorBidi"/>
          <w:b/>
          <w:bCs/>
          <w:caps/>
          <w:color w:val="0E5AAB"/>
          <w:sz w:val="44"/>
          <w:szCs w:val="44"/>
          <w:lang w:val="en-PH"/>
        </w:rPr>
      </w:pPr>
      <w:r w:rsidRPr="000B568E">
        <w:rPr>
          <w:b/>
          <w:bCs/>
          <w:color w:val="0E5AAB"/>
        </w:rPr>
        <w:t>IM</w:t>
      </w:r>
      <w:r w:rsidRPr="001B5E23">
        <w:rPr>
          <w:b/>
          <w:bCs/>
          <w:color w:val="0E5AAB"/>
        </w:rPr>
        <w:t>A</w:t>
      </w:r>
      <w:r w:rsidRPr="00A3644E">
        <w:rPr>
          <w:b/>
          <w:bCs/>
          <w:color w:val="0E5AAB"/>
        </w:rPr>
        <w:t xml:space="preserve">GE </w:t>
      </w:r>
      <w:r w:rsidRPr="000B568E">
        <w:rPr>
          <w:b/>
          <w:bCs/>
          <w:color w:val="0E5AAB"/>
        </w:rPr>
        <w:t>SOURCE</w:t>
      </w:r>
      <w:r w:rsidRPr="000C355B">
        <w:rPr>
          <w:b/>
          <w:bCs/>
          <w:color w:val="0070C0"/>
        </w:rPr>
        <w:t>:</w:t>
      </w:r>
      <w:r>
        <w:t xml:space="preserve"> </w:t>
      </w:r>
      <w:bookmarkStart w:id="9" w:name="_Toc99643998"/>
      <w:bookmarkStart w:id="10" w:name="_Toc99645457"/>
      <w:bookmarkStart w:id="11" w:name="_Toc99650362"/>
      <w:bookmarkStart w:id="12" w:name="_Toc99651153"/>
      <w:bookmarkStart w:id="13" w:name="_Toc99651744"/>
      <w:bookmarkStart w:id="14" w:name="_Toc133855375"/>
      <w:bookmarkStart w:id="15" w:name="_Toc94113593"/>
      <w:bookmarkStart w:id="16" w:name="_Toc97912590"/>
      <w:r w:rsidR="00636321" w:rsidRPr="002E0C7F">
        <w:rPr>
          <w:rStyle w:val="Hyperlink"/>
        </w:rPr>
        <w:fldChar w:fldCharType="begin"/>
      </w:r>
      <w:r w:rsidR="00636321" w:rsidRPr="002E0C7F">
        <w:rPr>
          <w:rStyle w:val="Hyperlink"/>
        </w:rPr>
        <w:instrText xml:space="preserve"> HYPERLINK "https://www.pexels.com/photo/close-up-shot-of-keyboard-buttons-2882506/" </w:instrText>
      </w:r>
      <w:r w:rsidR="00636321" w:rsidRPr="002E0C7F">
        <w:rPr>
          <w:rStyle w:val="Hyperlink"/>
        </w:rPr>
      </w:r>
      <w:r w:rsidR="00636321" w:rsidRPr="002E0C7F">
        <w:rPr>
          <w:rStyle w:val="Hyperlink"/>
        </w:rPr>
        <w:fldChar w:fldCharType="separate"/>
      </w:r>
      <w:r w:rsidR="00636321" w:rsidRPr="002E0C7F">
        <w:rPr>
          <w:rStyle w:val="Hyperlink"/>
        </w:rPr>
        <w:t>https://www.pexels.com/photo/close-up-shot-of-keyboard-buttons-2882506/</w:t>
      </w:r>
      <w:r w:rsidR="00636321" w:rsidRPr="002E0C7F">
        <w:rPr>
          <w:rStyle w:val="Hyperlink"/>
        </w:rPr>
        <w:fldChar w:fldCharType="end"/>
      </w:r>
      <w:r w:rsidR="00636321" w:rsidRPr="002E0C7F">
        <w:rPr>
          <w:rStyle w:val="Hyperlink"/>
        </w:rPr>
        <w:t xml:space="preserve">  </w:t>
      </w:r>
      <w:r w:rsidR="007227B9" w:rsidRPr="002E0C7F">
        <w:rPr>
          <w:rStyle w:val="Hyperlink"/>
        </w:rPr>
        <w:t xml:space="preserve"> </w:t>
      </w:r>
      <w:r w:rsidR="00A3644E" w:rsidRPr="002E0C7F">
        <w:rPr>
          <w:rStyle w:val="Hyperlink"/>
        </w:rPr>
        <w:t xml:space="preserve"> </w:t>
      </w:r>
      <w:r w:rsidR="000B568E" w:rsidRPr="002E0C7F">
        <w:rPr>
          <w:rStyle w:val="Hyperlink"/>
        </w:rPr>
        <w:t xml:space="preserve"> </w:t>
      </w:r>
      <w:r w:rsidR="00933C6C" w:rsidRPr="002E0C7F">
        <w:rPr>
          <w:rStyle w:val="Hyperlink"/>
        </w:rPr>
        <w:t xml:space="preserve"> </w:t>
      </w:r>
      <w:r w:rsidR="009535EA">
        <w:rPr>
          <w:rFonts w:asciiTheme="majorHAnsi" w:eastAsiaTheme="majorEastAsia" w:hAnsiTheme="majorHAnsi" w:cstheme="majorBidi"/>
          <w:b/>
          <w:bCs/>
          <w:caps/>
          <w:color w:val="0E5AAB"/>
          <w:sz w:val="44"/>
          <w:szCs w:val="44"/>
          <w:lang w:val="en-PH"/>
        </w:rPr>
        <w:br w:type="page"/>
      </w:r>
    </w:p>
    <w:p w14:paraId="095F7D37" w14:textId="6A191C92" w:rsidR="00A646D1" w:rsidRPr="00786519" w:rsidRDefault="00A646D1" w:rsidP="009535EA">
      <w:pPr>
        <w:rPr>
          <w:rFonts w:asciiTheme="majorHAnsi" w:eastAsiaTheme="majorEastAsia" w:hAnsiTheme="majorHAnsi" w:cstheme="majorBidi"/>
          <w:b/>
          <w:bCs/>
          <w:caps/>
          <w:color w:val="0E5AAB"/>
          <w:sz w:val="44"/>
          <w:szCs w:val="44"/>
          <w:lang w:val="en-PH"/>
        </w:rPr>
      </w:pPr>
      <w:r w:rsidRPr="00786519">
        <w:rPr>
          <w:rFonts w:asciiTheme="majorHAnsi" w:eastAsiaTheme="majorEastAsia" w:hAnsiTheme="majorHAnsi" w:cstheme="majorBidi"/>
          <w:b/>
          <w:bCs/>
          <w:caps/>
          <w:color w:val="0E5AAB"/>
          <w:sz w:val="44"/>
          <w:szCs w:val="44"/>
          <w:lang w:val="en-PH"/>
        </w:rPr>
        <w:lastRenderedPageBreak/>
        <w:t>THE SUGGES</w:t>
      </w:r>
      <w:r w:rsidRPr="009535EA">
        <w:rPr>
          <w:rFonts w:asciiTheme="majorHAnsi" w:eastAsiaTheme="majorEastAsia" w:hAnsiTheme="majorHAnsi" w:cstheme="majorBidi"/>
          <w:b/>
          <w:bCs/>
          <w:caps/>
          <w:color w:val="0E5AAB"/>
          <w:sz w:val="44"/>
          <w:szCs w:val="44"/>
          <w:lang w:val="en-PH"/>
        </w:rPr>
        <w:t>TE</w:t>
      </w:r>
      <w:r w:rsidRPr="00786519">
        <w:rPr>
          <w:rFonts w:asciiTheme="majorHAnsi" w:eastAsiaTheme="majorEastAsia" w:hAnsiTheme="majorHAnsi" w:cstheme="majorBidi"/>
          <w:b/>
          <w:bCs/>
          <w:caps/>
          <w:color w:val="0E5AAB"/>
          <w:sz w:val="44"/>
          <w:szCs w:val="44"/>
          <w:lang w:val="en-PH"/>
        </w:rPr>
        <w:t>D SOCIAL MEDIA POST</w:t>
      </w:r>
      <w:bookmarkEnd w:id="9"/>
      <w:bookmarkEnd w:id="10"/>
      <w:bookmarkEnd w:id="11"/>
      <w:bookmarkEnd w:id="12"/>
      <w:bookmarkEnd w:id="13"/>
      <w:bookmarkEnd w:id="14"/>
    </w:p>
    <w:p w14:paraId="2F53598F" w14:textId="77777777" w:rsidR="00A646D1" w:rsidRPr="00786519" w:rsidRDefault="00A646D1" w:rsidP="00A646D1">
      <w:pPr>
        <w:rPr>
          <w:lang w:val="en-PH"/>
        </w:rPr>
      </w:pPr>
      <w:r w:rsidRPr="00786519">
        <w:rPr>
          <w:lang w:val="en-PH"/>
        </w:rPr>
        <w:t>Here are the Social Media posts that you can use to link back to your Blog Post. If you also include the URL in your social media post, it’ll link through (on most social media platforms).</w:t>
      </w:r>
    </w:p>
    <w:p w14:paraId="2B9F8DBB" w14:textId="77777777" w:rsidR="00A646D1" w:rsidRPr="00786519" w:rsidRDefault="00A646D1" w:rsidP="00A646D1">
      <w:pPr>
        <w:keepNext/>
        <w:keepLines/>
        <w:spacing w:before="40" w:after="120"/>
        <w:outlineLvl w:val="1"/>
        <w:rPr>
          <w:rFonts w:asciiTheme="majorHAnsi" w:eastAsiaTheme="majorEastAsia" w:hAnsiTheme="majorHAnsi" w:cstheme="majorBidi"/>
          <w:b/>
          <w:bCs/>
          <w:caps/>
          <w:color w:val="E87A25"/>
          <w:sz w:val="36"/>
          <w:szCs w:val="36"/>
          <w:lang w:val="en-PH"/>
        </w:rPr>
      </w:pPr>
      <w:bookmarkStart w:id="17" w:name="_Toc99643999"/>
      <w:bookmarkStart w:id="18" w:name="_Toc99645458"/>
      <w:bookmarkStart w:id="19" w:name="_Toc99650363"/>
      <w:bookmarkStart w:id="20" w:name="_Toc99651154"/>
      <w:bookmarkStart w:id="21" w:name="_Toc99651745"/>
      <w:bookmarkStart w:id="22" w:name="_Toc133855376"/>
      <w:r w:rsidRPr="00786519">
        <w:rPr>
          <w:rFonts w:asciiTheme="majorHAnsi" w:eastAsiaTheme="majorEastAsia" w:hAnsiTheme="majorHAnsi" w:cstheme="majorBidi"/>
          <w:b/>
          <w:bCs/>
          <w:caps/>
          <w:color w:val="E87A25"/>
          <w:sz w:val="36"/>
          <w:szCs w:val="36"/>
          <w:lang w:val="en-PH"/>
        </w:rPr>
        <w:t>SAMPLE SOCIAL POST 1 (TEXT)</w:t>
      </w:r>
      <w:bookmarkEnd w:id="17"/>
      <w:bookmarkEnd w:id="18"/>
      <w:bookmarkEnd w:id="19"/>
      <w:bookmarkEnd w:id="20"/>
      <w:bookmarkEnd w:id="21"/>
      <w:bookmarkEnd w:id="22"/>
    </w:p>
    <w:tbl>
      <w:tblPr>
        <w:tblStyle w:val="TableGrid3"/>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A646D1" w:rsidRPr="00786519" w14:paraId="7E5C22C9" w14:textId="77777777" w:rsidTr="00162144">
        <w:tc>
          <w:tcPr>
            <w:tcW w:w="9016" w:type="dxa"/>
            <w:shd w:val="clear" w:color="auto" w:fill="C1E4FF"/>
          </w:tcPr>
          <w:p w14:paraId="281DAE66" w14:textId="77777777" w:rsidR="00636321" w:rsidRDefault="00636321" w:rsidP="007227B9">
            <w:pPr>
              <w:spacing w:after="160" w:line="259" w:lineRule="auto"/>
              <w:rPr>
                <w:bCs/>
              </w:rPr>
            </w:pPr>
            <w:r w:rsidRPr="00636321">
              <w:rPr>
                <w:bCs/>
              </w:rPr>
              <w:t xml:space="preserve">What if you lost all your data tomorrow? </w:t>
            </w:r>
            <w:r w:rsidRPr="00636321">
              <w:rPr>
                <w:rFonts w:ascii="Segoe UI Emoji" w:hAnsi="Segoe UI Emoji" w:cs="Segoe UI Emoji"/>
                <w:bCs/>
              </w:rPr>
              <w:t>😬</w:t>
            </w:r>
            <w:r w:rsidRPr="00636321">
              <w:rPr>
                <w:bCs/>
              </w:rPr>
              <w:t xml:space="preserve"> Don't risk it! Our blog provides simple </w:t>
            </w:r>
            <w:proofErr w:type="gramStart"/>
            <w:r w:rsidRPr="00636321">
              <w:rPr>
                <w:bCs/>
              </w:rPr>
              <w:t>backup</w:t>
            </w:r>
            <w:proofErr w:type="gramEnd"/>
            <w:r w:rsidRPr="00636321">
              <w:rPr>
                <w:bCs/>
              </w:rPr>
              <w:t xml:space="preserve"> and recovery plans every small business needs. Protect your lifeline! </w:t>
            </w:r>
          </w:p>
          <w:p w14:paraId="4454A574" w14:textId="1E290E7E" w:rsidR="00A646D1" w:rsidRPr="00786519" w:rsidRDefault="00636321" w:rsidP="007227B9">
            <w:pPr>
              <w:spacing w:after="160" w:line="259" w:lineRule="auto"/>
              <w:rPr>
                <w:lang w:val="en-US"/>
              </w:rPr>
            </w:pPr>
            <w:r w:rsidRPr="00636321">
              <w:rPr>
                <w:bCs/>
              </w:rPr>
              <w:t>#DataBackup #DataRecovery #SmallBusiness #DataProtection</w:t>
            </w:r>
          </w:p>
        </w:tc>
      </w:tr>
    </w:tbl>
    <w:p w14:paraId="2FAF7C72" w14:textId="77777777" w:rsidR="00A646D1" w:rsidRPr="00786519" w:rsidRDefault="00A646D1" w:rsidP="00A646D1">
      <w:pPr>
        <w:keepNext/>
        <w:keepLines/>
        <w:spacing w:before="40" w:after="120"/>
        <w:outlineLvl w:val="1"/>
        <w:rPr>
          <w:rFonts w:asciiTheme="majorHAnsi" w:eastAsiaTheme="majorEastAsia" w:hAnsiTheme="majorHAnsi" w:cstheme="majorBidi"/>
          <w:b/>
          <w:bCs/>
          <w:caps/>
          <w:color w:val="E87A25"/>
          <w:sz w:val="36"/>
          <w:szCs w:val="36"/>
          <w:lang w:val="en-PH"/>
        </w:rPr>
      </w:pPr>
      <w:bookmarkStart w:id="23" w:name="_Toc94113595"/>
      <w:bookmarkStart w:id="24" w:name="_Toc97912592"/>
      <w:bookmarkStart w:id="25" w:name="_Toc99644000"/>
      <w:bookmarkStart w:id="26" w:name="_Toc99645459"/>
      <w:bookmarkStart w:id="27" w:name="_Toc99650364"/>
      <w:bookmarkStart w:id="28" w:name="_Toc99651155"/>
      <w:bookmarkStart w:id="29" w:name="_Toc99651746"/>
      <w:bookmarkStart w:id="30" w:name="_Toc133855377"/>
      <w:r w:rsidRPr="00786519">
        <w:rPr>
          <w:rFonts w:asciiTheme="majorHAnsi" w:eastAsiaTheme="majorEastAsia" w:hAnsiTheme="majorHAnsi" w:cstheme="majorBidi"/>
          <w:b/>
          <w:bCs/>
          <w:caps/>
          <w:color w:val="E87A25"/>
          <w:sz w:val="36"/>
          <w:szCs w:val="36"/>
          <w:lang w:val="en-PH"/>
        </w:rPr>
        <w:t>SAMPLE SOCIAL POST 2 (TEXT)</w:t>
      </w:r>
      <w:bookmarkEnd w:id="23"/>
      <w:bookmarkEnd w:id="24"/>
      <w:bookmarkEnd w:id="25"/>
      <w:bookmarkEnd w:id="26"/>
      <w:bookmarkEnd w:id="27"/>
      <w:bookmarkEnd w:id="28"/>
      <w:bookmarkEnd w:id="29"/>
      <w:bookmarkEnd w:id="30"/>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A646D1" w:rsidRPr="00786519" w14:paraId="5BA86E5D" w14:textId="77777777" w:rsidTr="00162144">
        <w:tc>
          <w:tcPr>
            <w:tcW w:w="9016" w:type="dxa"/>
            <w:shd w:val="clear" w:color="auto" w:fill="C1E4FF"/>
          </w:tcPr>
          <w:p w14:paraId="43112718" w14:textId="77777777" w:rsidR="00636321" w:rsidRDefault="00636321" w:rsidP="007227B9">
            <w:pPr>
              <w:rPr>
                <w:bCs/>
              </w:rPr>
            </w:pPr>
            <w:r w:rsidRPr="00636321">
              <w:rPr>
                <w:bCs/>
              </w:rPr>
              <w:t xml:space="preserve">Data loss can CRUSH your business. </w:t>
            </w:r>
            <w:r w:rsidRPr="00636321">
              <w:rPr>
                <w:rFonts w:ascii="Segoe UI Emoji" w:hAnsi="Segoe UI Emoji" w:cs="Segoe UI Emoji"/>
                <w:bCs/>
              </w:rPr>
              <w:t>💔</w:t>
            </w:r>
            <w:r w:rsidRPr="00636321">
              <w:rPr>
                <w:bCs/>
              </w:rPr>
              <w:t xml:space="preserve"> We're making backup and recovery easy to understand and implement. Don't wait until it's too late! Secure your future today. </w:t>
            </w:r>
          </w:p>
          <w:p w14:paraId="677A58AA" w14:textId="2B930AC6" w:rsidR="00A646D1" w:rsidRPr="00786519" w:rsidRDefault="00636321" w:rsidP="007227B9">
            <w:r w:rsidRPr="00636321">
              <w:rPr>
                <w:bCs/>
              </w:rPr>
              <w:t>#SmallBusinessTips #BackupAndRecovery #BusinessContinuity</w:t>
            </w:r>
          </w:p>
        </w:tc>
      </w:tr>
    </w:tbl>
    <w:p w14:paraId="679EC23F" w14:textId="77777777" w:rsidR="00A646D1" w:rsidRPr="00786519" w:rsidRDefault="00A646D1" w:rsidP="00A646D1">
      <w:pPr>
        <w:keepNext/>
        <w:keepLines/>
        <w:spacing w:before="40" w:after="120"/>
        <w:outlineLvl w:val="1"/>
        <w:rPr>
          <w:rFonts w:asciiTheme="majorHAnsi" w:eastAsiaTheme="majorEastAsia" w:hAnsiTheme="majorHAnsi" w:cstheme="majorBidi"/>
          <w:b/>
          <w:bCs/>
          <w:caps/>
          <w:color w:val="E87A25"/>
          <w:sz w:val="36"/>
          <w:szCs w:val="36"/>
          <w:lang w:val="en-PH"/>
        </w:rPr>
      </w:pPr>
      <w:bookmarkStart w:id="31" w:name="_Toc94113596"/>
      <w:bookmarkStart w:id="32" w:name="_Toc97912593"/>
      <w:bookmarkStart w:id="33" w:name="_Toc99644001"/>
      <w:bookmarkStart w:id="34" w:name="_Toc99645460"/>
      <w:bookmarkStart w:id="35" w:name="_Toc99650365"/>
      <w:bookmarkStart w:id="36" w:name="_Toc99651156"/>
      <w:bookmarkStart w:id="37" w:name="_Toc99651747"/>
      <w:bookmarkStart w:id="38" w:name="_Toc133855378"/>
      <w:r w:rsidRPr="00786519">
        <w:rPr>
          <w:rFonts w:asciiTheme="majorHAnsi" w:eastAsiaTheme="majorEastAsia" w:hAnsiTheme="majorHAnsi" w:cstheme="majorBidi"/>
          <w:b/>
          <w:bCs/>
          <w:caps/>
          <w:color w:val="E87A25"/>
          <w:sz w:val="36"/>
          <w:szCs w:val="36"/>
          <w:lang w:val="en-PH"/>
        </w:rPr>
        <w:t>SAMPLE SOCIAL POST 3 (TEXT)</w:t>
      </w:r>
      <w:bookmarkEnd w:id="31"/>
      <w:bookmarkEnd w:id="32"/>
      <w:bookmarkEnd w:id="33"/>
      <w:bookmarkEnd w:id="34"/>
      <w:bookmarkEnd w:id="35"/>
      <w:bookmarkEnd w:id="36"/>
      <w:bookmarkEnd w:id="37"/>
      <w:bookmarkEnd w:id="38"/>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A646D1" w:rsidRPr="00786519" w14:paraId="464AF0D2" w14:textId="77777777" w:rsidTr="00162144">
        <w:tc>
          <w:tcPr>
            <w:tcW w:w="9016" w:type="dxa"/>
            <w:shd w:val="clear" w:color="auto" w:fill="C1E4FF"/>
          </w:tcPr>
          <w:p w14:paraId="3AC9BEEC" w14:textId="77777777" w:rsidR="00636321" w:rsidRDefault="00636321" w:rsidP="007227B9">
            <w:pPr>
              <w:rPr>
                <w:bCs/>
              </w:rPr>
            </w:pPr>
            <w:r w:rsidRPr="00636321">
              <w:rPr>
                <w:bCs/>
              </w:rPr>
              <w:t xml:space="preserve">Is your data safe? </w:t>
            </w:r>
            <w:r w:rsidRPr="00636321">
              <w:rPr>
                <w:rFonts w:ascii="Segoe UI Emoji" w:hAnsi="Segoe UI Emoji" w:cs="Segoe UI Emoji"/>
                <w:bCs/>
              </w:rPr>
              <w:t>🤔</w:t>
            </w:r>
            <w:r w:rsidRPr="00636321">
              <w:rPr>
                <w:bCs/>
              </w:rPr>
              <w:t xml:space="preserve"> We're sharing essential backup and recovery strategies to keep your small business running, no matter what happens. This is your business insurance for the digital age! </w:t>
            </w:r>
          </w:p>
          <w:p w14:paraId="10F29BAD" w14:textId="07008A63" w:rsidR="00A646D1" w:rsidRPr="00786519" w:rsidRDefault="00636321" w:rsidP="007227B9">
            <w:r w:rsidRPr="00636321">
              <w:rPr>
                <w:bCs/>
              </w:rPr>
              <w:t>#SmallBusinessBackup #DataSecurity</w:t>
            </w:r>
          </w:p>
        </w:tc>
      </w:tr>
    </w:tbl>
    <w:p w14:paraId="4405923D" w14:textId="77777777" w:rsidR="00A646D1" w:rsidRPr="00786519" w:rsidRDefault="00A646D1" w:rsidP="00A646D1">
      <w:pPr>
        <w:keepNext/>
        <w:keepLines/>
        <w:spacing w:before="40" w:after="120"/>
        <w:outlineLvl w:val="1"/>
        <w:rPr>
          <w:rFonts w:asciiTheme="majorHAnsi" w:eastAsiaTheme="majorEastAsia" w:hAnsiTheme="majorHAnsi" w:cstheme="majorBidi"/>
          <w:b/>
          <w:bCs/>
          <w:caps/>
          <w:color w:val="E87A25"/>
          <w:sz w:val="36"/>
          <w:szCs w:val="36"/>
          <w:lang w:val="en-PH"/>
        </w:rPr>
      </w:pPr>
      <w:bookmarkStart w:id="39" w:name="_Toc84590406"/>
      <w:bookmarkStart w:id="40" w:name="_Toc99644002"/>
      <w:bookmarkStart w:id="41" w:name="_Toc99645461"/>
      <w:bookmarkStart w:id="42" w:name="_Toc99650366"/>
      <w:bookmarkStart w:id="43" w:name="_Toc99651157"/>
      <w:bookmarkStart w:id="44" w:name="_Toc99651748"/>
      <w:bookmarkStart w:id="45" w:name="_Toc133855379"/>
      <w:r w:rsidRPr="00786519">
        <w:rPr>
          <w:rFonts w:asciiTheme="majorHAnsi" w:eastAsiaTheme="majorEastAsia" w:hAnsiTheme="majorHAnsi" w:cstheme="majorBidi"/>
          <w:b/>
          <w:bCs/>
          <w:caps/>
          <w:color w:val="E87A25"/>
          <w:sz w:val="36"/>
          <w:szCs w:val="36"/>
          <w:lang w:val="en-PH"/>
        </w:rPr>
        <w:t>SAMPLE SOCIAL POSTS (IMAGES)</w:t>
      </w:r>
      <w:bookmarkEnd w:id="39"/>
      <w:bookmarkEnd w:id="40"/>
      <w:bookmarkEnd w:id="41"/>
      <w:bookmarkEnd w:id="42"/>
      <w:bookmarkEnd w:id="43"/>
      <w:bookmarkEnd w:id="44"/>
      <w:bookmarkEnd w:id="45"/>
    </w:p>
    <w:p w14:paraId="24C801DB" w14:textId="77777777" w:rsidR="00A646D1" w:rsidRPr="00786519" w:rsidRDefault="00A646D1" w:rsidP="00A646D1">
      <w:pPr>
        <w:rPr>
          <w:lang w:val="en-PH"/>
        </w:rPr>
      </w:pPr>
      <w:r w:rsidRPr="00786519">
        <w:rPr>
          <w:lang w:val="en-PH"/>
        </w:rPr>
        <w:t xml:space="preserve">Here are three Images that you can use (coupled with the above text or without) on your Social Media Accounts to promote / link back to this blog post on your </w:t>
      </w:r>
      <w:proofErr w:type="gramStart"/>
      <w:r w:rsidRPr="00786519">
        <w:rPr>
          <w:lang w:val="en-PH"/>
        </w:rPr>
        <w:t>Website</w:t>
      </w:r>
      <w:proofErr w:type="gramEnd"/>
      <w:r w:rsidRPr="00786519">
        <w:rPr>
          <w:lang w:val="en-PH"/>
        </w:rPr>
        <w:t xml:space="preserve">. </w:t>
      </w:r>
    </w:p>
    <w:p w14:paraId="27FC0447" w14:textId="77777777" w:rsidR="00A646D1" w:rsidRPr="00786519" w:rsidRDefault="00A646D1" w:rsidP="00A646D1">
      <w:pPr>
        <w:rPr>
          <w:lang w:val="en-PH"/>
        </w:rPr>
      </w:pPr>
      <w:r w:rsidRPr="00786519">
        <w:rPr>
          <w:b/>
          <w:bCs/>
          <w:lang w:val="en-PH"/>
        </w:rPr>
        <w:t>NOTE:</w:t>
      </w:r>
      <w:r w:rsidRPr="00786519">
        <w:rPr>
          <w:lang w:val="en-PH"/>
        </w:rPr>
        <w:t xml:space="preserve"> make sure to click on the Download the High-Rez link to get the high-rez version as Microsoft Word compresses images by default (so don’t use the Save-As Picture option). </w:t>
      </w:r>
    </w:p>
    <w:tbl>
      <w:tblPr>
        <w:tblStyle w:val="TableGrid4"/>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971"/>
        <w:gridCol w:w="2993"/>
        <w:gridCol w:w="3052"/>
      </w:tblGrid>
      <w:tr w:rsidR="00636321" w:rsidRPr="00786519" w14:paraId="0FA9EEAE" w14:textId="77777777" w:rsidTr="00162144">
        <w:trPr>
          <w:trHeight w:val="1833"/>
        </w:trPr>
        <w:tc>
          <w:tcPr>
            <w:tcW w:w="3005" w:type="dxa"/>
            <w:shd w:val="clear" w:color="auto" w:fill="C1E4FF"/>
            <w:vAlign w:val="center"/>
          </w:tcPr>
          <w:p w14:paraId="0A3CE9D8" w14:textId="73CF2A80" w:rsidR="00A646D1" w:rsidRPr="00786519" w:rsidRDefault="00636321" w:rsidP="00162144">
            <w:pPr>
              <w:jc w:val="center"/>
            </w:pPr>
            <w:r>
              <w:rPr>
                <w:noProof/>
              </w:rPr>
              <w:drawing>
                <wp:inline distT="0" distB="0" distL="0" distR="0" wp14:anchorId="23A09C5F" wp14:editId="3CA276A7">
                  <wp:extent cx="1776746" cy="929514"/>
                  <wp:effectExtent l="0" t="0" r="0" b="4445"/>
                  <wp:docPr id="339765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91974" cy="937480"/>
                          </a:xfrm>
                          <a:prstGeom prst="rect">
                            <a:avLst/>
                          </a:prstGeom>
                          <a:noFill/>
                          <a:ln>
                            <a:noFill/>
                          </a:ln>
                        </pic:spPr>
                      </pic:pic>
                    </a:graphicData>
                  </a:graphic>
                </wp:inline>
              </w:drawing>
            </w:r>
          </w:p>
        </w:tc>
        <w:tc>
          <w:tcPr>
            <w:tcW w:w="3005" w:type="dxa"/>
            <w:shd w:val="clear" w:color="auto" w:fill="C1E4FF"/>
            <w:vAlign w:val="center"/>
          </w:tcPr>
          <w:p w14:paraId="5DE3B2F9" w14:textId="10A686B4" w:rsidR="00A646D1" w:rsidRPr="00786519" w:rsidRDefault="00636321" w:rsidP="00162144">
            <w:pPr>
              <w:jc w:val="center"/>
            </w:pPr>
            <w:r>
              <w:rPr>
                <w:noProof/>
              </w:rPr>
              <w:drawing>
                <wp:inline distT="0" distB="0" distL="0" distR="0" wp14:anchorId="58E7A238" wp14:editId="0B05C918">
                  <wp:extent cx="1791015" cy="936979"/>
                  <wp:effectExtent l="0" t="0" r="0" b="0"/>
                  <wp:docPr id="253439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14051" cy="949031"/>
                          </a:xfrm>
                          <a:prstGeom prst="rect">
                            <a:avLst/>
                          </a:prstGeom>
                          <a:noFill/>
                          <a:ln>
                            <a:noFill/>
                          </a:ln>
                        </pic:spPr>
                      </pic:pic>
                    </a:graphicData>
                  </a:graphic>
                </wp:inline>
              </w:drawing>
            </w:r>
          </w:p>
        </w:tc>
        <w:tc>
          <w:tcPr>
            <w:tcW w:w="3006" w:type="dxa"/>
            <w:shd w:val="clear" w:color="auto" w:fill="C1E4FF"/>
            <w:vAlign w:val="center"/>
          </w:tcPr>
          <w:p w14:paraId="0355DA72" w14:textId="74A76179" w:rsidR="00A646D1" w:rsidRPr="00786519" w:rsidRDefault="00636321" w:rsidP="00162144">
            <w:pPr>
              <w:jc w:val="center"/>
            </w:pPr>
            <w:r>
              <w:rPr>
                <w:noProof/>
              </w:rPr>
              <w:drawing>
                <wp:inline distT="0" distB="0" distL="0" distR="0" wp14:anchorId="78E25CBC" wp14:editId="33572DDA">
                  <wp:extent cx="1821243" cy="952793"/>
                  <wp:effectExtent l="0" t="0" r="7620" b="0"/>
                  <wp:docPr id="195044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41903" cy="963601"/>
                          </a:xfrm>
                          <a:prstGeom prst="rect">
                            <a:avLst/>
                          </a:prstGeom>
                          <a:noFill/>
                          <a:ln>
                            <a:noFill/>
                          </a:ln>
                        </pic:spPr>
                      </pic:pic>
                    </a:graphicData>
                  </a:graphic>
                </wp:inline>
              </w:drawing>
            </w:r>
          </w:p>
        </w:tc>
      </w:tr>
      <w:tr w:rsidR="00636321" w:rsidRPr="00786519" w14:paraId="4422BDB1" w14:textId="77777777" w:rsidTr="00162144">
        <w:tc>
          <w:tcPr>
            <w:tcW w:w="3005" w:type="dxa"/>
            <w:vAlign w:val="center"/>
          </w:tcPr>
          <w:p w14:paraId="05364396" w14:textId="3B16FCA4" w:rsidR="00A646D1" w:rsidRPr="00786519" w:rsidRDefault="00A646D1" w:rsidP="00162144">
            <w:pPr>
              <w:jc w:val="center"/>
              <w:rPr>
                <w:noProof/>
              </w:rPr>
            </w:pPr>
            <w:hyperlink r:id="rId31" w:history="1">
              <w:r w:rsidRPr="00786519">
                <w:rPr>
                  <w:color w:val="E87A25"/>
                  <w:u w:val="single"/>
                </w:rPr>
                <w:t>Download the</w:t>
              </w:r>
              <w:r w:rsidRPr="00786519">
                <w:rPr>
                  <w:color w:val="E87A25"/>
                  <w:u w:val="single"/>
                </w:rPr>
                <w:t xml:space="preserve"> High-Rez</w:t>
              </w:r>
            </w:hyperlink>
          </w:p>
        </w:tc>
        <w:tc>
          <w:tcPr>
            <w:tcW w:w="3005" w:type="dxa"/>
            <w:vAlign w:val="center"/>
          </w:tcPr>
          <w:p w14:paraId="0DCB71B7" w14:textId="1683FFF8" w:rsidR="00A646D1" w:rsidRPr="00786519" w:rsidRDefault="00A646D1" w:rsidP="00162144">
            <w:pPr>
              <w:jc w:val="center"/>
              <w:rPr>
                <w:noProof/>
              </w:rPr>
            </w:pPr>
            <w:hyperlink r:id="rId32" w:history="1">
              <w:r w:rsidRPr="00786519">
                <w:rPr>
                  <w:color w:val="E87A25"/>
                  <w:u w:val="single"/>
                </w:rPr>
                <w:t>Download the High-Rez</w:t>
              </w:r>
            </w:hyperlink>
          </w:p>
        </w:tc>
        <w:tc>
          <w:tcPr>
            <w:tcW w:w="3006" w:type="dxa"/>
            <w:vAlign w:val="center"/>
          </w:tcPr>
          <w:p w14:paraId="50D63100" w14:textId="236938AD" w:rsidR="00A646D1" w:rsidRPr="00786519" w:rsidRDefault="00A646D1" w:rsidP="00162144">
            <w:pPr>
              <w:jc w:val="center"/>
              <w:rPr>
                <w:noProof/>
              </w:rPr>
            </w:pPr>
            <w:hyperlink r:id="rId33" w:history="1">
              <w:r w:rsidRPr="00786519">
                <w:rPr>
                  <w:color w:val="E87A25"/>
                  <w:u w:val="single"/>
                </w:rPr>
                <w:t>Download the High-Rez</w:t>
              </w:r>
            </w:hyperlink>
          </w:p>
        </w:tc>
      </w:tr>
    </w:tbl>
    <w:p w14:paraId="0D23DBEC" w14:textId="02F66A19" w:rsidR="00A14FEA" w:rsidRDefault="006E0A89" w:rsidP="00991B89">
      <w:pPr>
        <w:rPr>
          <w:rFonts w:asciiTheme="majorHAnsi" w:eastAsiaTheme="majorEastAsia" w:hAnsiTheme="majorHAnsi" w:cstheme="majorBidi"/>
          <w:b/>
          <w:bCs/>
          <w:caps/>
          <w:color w:val="0E5AAB"/>
          <w:sz w:val="44"/>
          <w:szCs w:val="44"/>
          <w:lang w:val="en-PH"/>
        </w:rPr>
      </w:pPr>
      <w:r>
        <w:rPr>
          <w:rFonts w:asciiTheme="majorHAnsi" w:eastAsiaTheme="majorEastAsia" w:hAnsiTheme="majorHAnsi" w:cstheme="majorBidi"/>
          <w:b/>
          <w:bCs/>
          <w:caps/>
          <w:color w:val="0E5AAB"/>
          <w:sz w:val="44"/>
          <w:szCs w:val="44"/>
          <w:lang w:val="en-PH"/>
        </w:rPr>
        <w:br w:type="page"/>
      </w:r>
      <w:r w:rsidR="00A14FEA">
        <w:rPr>
          <w:rFonts w:asciiTheme="majorHAnsi" w:eastAsiaTheme="majorEastAsia" w:hAnsiTheme="majorHAnsi" w:cstheme="majorBidi"/>
          <w:b/>
          <w:bCs/>
          <w:caps/>
          <w:color w:val="0E5AAB"/>
          <w:sz w:val="44"/>
          <w:szCs w:val="44"/>
          <w:lang w:val="en-PH"/>
        </w:rPr>
        <w:lastRenderedPageBreak/>
        <w:t xml:space="preserve">THE </w:t>
      </w:r>
      <w:r w:rsidR="00A14FEA" w:rsidRPr="004A36C4">
        <w:rPr>
          <w:rFonts w:asciiTheme="majorHAnsi" w:eastAsiaTheme="majorEastAsia" w:hAnsiTheme="majorHAnsi" w:cstheme="majorBidi"/>
          <w:b/>
          <w:bCs/>
          <w:caps/>
          <w:color w:val="0E5AAB"/>
          <w:sz w:val="44"/>
          <w:szCs w:val="44"/>
          <w:lang w:val="en-PH"/>
        </w:rPr>
        <w:t>MONTHLY EMAI</w:t>
      </w:r>
      <w:r w:rsidR="00A14FEA" w:rsidRPr="002440F0">
        <w:rPr>
          <w:rFonts w:asciiTheme="majorHAnsi" w:eastAsiaTheme="majorEastAsia" w:hAnsiTheme="majorHAnsi" w:cstheme="majorBidi"/>
          <w:b/>
          <w:bCs/>
          <w:caps/>
          <w:color w:val="0E5AAB"/>
          <w:sz w:val="44"/>
          <w:szCs w:val="44"/>
          <w:lang w:val="en-PH"/>
        </w:rPr>
        <w:t>L N</w:t>
      </w:r>
      <w:r w:rsidR="00A14FEA" w:rsidRPr="00C40195">
        <w:rPr>
          <w:rFonts w:asciiTheme="majorHAnsi" w:eastAsiaTheme="majorEastAsia" w:hAnsiTheme="majorHAnsi" w:cstheme="majorBidi"/>
          <w:b/>
          <w:bCs/>
          <w:caps/>
          <w:color w:val="0E5AAB"/>
          <w:sz w:val="44"/>
          <w:szCs w:val="44"/>
          <w:lang w:val="en-PH"/>
        </w:rPr>
        <w:t>EWSLETTE</w:t>
      </w:r>
      <w:r w:rsidR="00A14FEA" w:rsidRPr="002440F0">
        <w:rPr>
          <w:rFonts w:asciiTheme="majorHAnsi" w:eastAsiaTheme="majorEastAsia" w:hAnsiTheme="majorHAnsi" w:cstheme="majorBidi"/>
          <w:b/>
          <w:bCs/>
          <w:caps/>
          <w:color w:val="0E5AAB"/>
          <w:sz w:val="44"/>
          <w:szCs w:val="44"/>
          <w:lang w:val="en-PH"/>
        </w:rPr>
        <w:t>R</w:t>
      </w:r>
    </w:p>
    <w:p w14:paraId="0854560A" w14:textId="77777777" w:rsidR="00B76B6A" w:rsidRDefault="00B1268F" w:rsidP="00A14FEA">
      <w:r>
        <w:t xml:space="preserve">If you’re not sending </w:t>
      </w:r>
      <w:r w:rsidRPr="0030080C">
        <w:rPr>
          <w:b/>
          <w:bCs/>
          <w:u w:val="single"/>
        </w:rPr>
        <w:t>any</w:t>
      </w:r>
      <w:r>
        <w:t xml:space="preserve"> email marketing to your </w:t>
      </w:r>
      <w:r w:rsidR="0030080C">
        <w:t xml:space="preserve">prospects </w:t>
      </w:r>
      <w:r>
        <w:t xml:space="preserve">at all, then the </w:t>
      </w:r>
      <w:r w:rsidRPr="0030080C">
        <w:rPr>
          <w:i/>
          <w:iCs/>
        </w:rPr>
        <w:t>very minimum</w:t>
      </w:r>
      <w:r>
        <w:t xml:space="preserve"> you </w:t>
      </w:r>
      <w:r w:rsidR="0030080C">
        <w:t xml:space="preserve">should </w:t>
      </w:r>
      <w:r>
        <w:t xml:space="preserve">send them </w:t>
      </w:r>
      <w:r w:rsidR="002C420A">
        <w:t xml:space="preserve">could </w:t>
      </w:r>
      <w:r>
        <w:t xml:space="preserve">be a </w:t>
      </w:r>
      <w:r w:rsidRPr="002C420A">
        <w:rPr>
          <w:i/>
          <w:iCs/>
        </w:rPr>
        <w:t>once-per-month</w:t>
      </w:r>
      <w:r>
        <w:t xml:space="preserve"> wrap-up email</w:t>
      </w:r>
      <w:r w:rsidR="00B76B6A">
        <w:t xml:space="preserve"> just to keep in touch.</w:t>
      </w:r>
    </w:p>
    <w:p w14:paraId="01261889" w14:textId="06C4C931" w:rsidR="00A14FEA" w:rsidRDefault="00B76B6A" w:rsidP="00A14FEA">
      <w:r>
        <w:t>That email would</w:t>
      </w:r>
      <w:r w:rsidR="0030080C">
        <w:t xml:space="preserve"> </w:t>
      </w:r>
      <w:r>
        <w:t xml:space="preserve">link </w:t>
      </w:r>
      <w:r w:rsidR="00315846">
        <w:t xml:space="preserve">them to all the </w:t>
      </w:r>
      <w:r w:rsidR="00315846" w:rsidRPr="002C420A">
        <w:rPr>
          <w:b/>
          <w:bCs/>
        </w:rPr>
        <w:t>Blog Posts</w:t>
      </w:r>
      <w:r w:rsidR="00315846">
        <w:t xml:space="preserve"> you’ve published </w:t>
      </w:r>
      <w:r w:rsidR="002C420A">
        <w:t xml:space="preserve">throughout the </w:t>
      </w:r>
      <w:r w:rsidR="00315846">
        <w:t xml:space="preserve">month with a quick intro about each </w:t>
      </w:r>
      <w:r w:rsidR="002C420A">
        <w:t>post</w:t>
      </w:r>
      <w:r>
        <w:t xml:space="preserve"> so they could work out what ones they might be interested in reading. </w:t>
      </w:r>
    </w:p>
    <w:p w14:paraId="4D16C146" w14:textId="46671093" w:rsidR="002C420A" w:rsidRDefault="002C420A" w:rsidP="00A14FEA">
      <w:r>
        <w:t>Luckily, w</w:t>
      </w:r>
      <w:r w:rsidR="0030080C">
        <w:t xml:space="preserve">e write </w:t>
      </w:r>
      <w:r>
        <w:t xml:space="preserve">this </w:t>
      </w:r>
      <w:r w:rsidR="0030080C">
        <w:t xml:space="preserve">email for you each month </w:t>
      </w:r>
      <w:r>
        <w:t xml:space="preserve">so you can simply copy &amp; paste it into your Marketing CRM to send out. </w:t>
      </w:r>
    </w:p>
    <w:p w14:paraId="5D155239" w14:textId="77777777" w:rsidR="002C420A" w:rsidRDefault="002C420A" w:rsidP="002C420A">
      <w:r>
        <w:t xml:space="preserve">We also add this email into the Email Templates section inside </w:t>
      </w:r>
      <w:proofErr w:type="spellStart"/>
      <w:r>
        <w:t>Growably</w:t>
      </w:r>
      <w:proofErr w:type="spellEnd"/>
      <w:r>
        <w:t xml:space="preserve"> (</w:t>
      </w:r>
      <w:hyperlink r:id="rId34" w:history="1">
        <w:r w:rsidRPr="0003781E">
          <w:rPr>
            <w:rStyle w:val="Hyperlink"/>
          </w:rPr>
          <w:t xml:space="preserve">what is </w:t>
        </w:r>
        <w:proofErr w:type="spellStart"/>
        <w:r w:rsidRPr="0003781E">
          <w:rPr>
            <w:rStyle w:val="Hyperlink"/>
          </w:rPr>
          <w:t>Growably</w:t>
        </w:r>
        <w:proofErr w:type="spellEnd"/>
        <w:r w:rsidRPr="0003781E">
          <w:rPr>
            <w:rStyle w:val="Hyperlink"/>
          </w:rPr>
          <w:t>?</w:t>
        </w:r>
      </w:hyperlink>
      <w:r>
        <w:t xml:space="preserve">). </w:t>
      </w:r>
    </w:p>
    <w:p w14:paraId="0A1DC603" w14:textId="3DF37D83" w:rsidR="008E2601" w:rsidRDefault="008E2601" w:rsidP="002C420A">
      <w:r>
        <w:t>It looks like this:</w:t>
      </w:r>
    </w:p>
    <w:p w14:paraId="0A93B641" w14:textId="39BF9768" w:rsidR="004377AF" w:rsidRDefault="004377AF" w:rsidP="00A14FEA">
      <w:r>
        <w:rPr>
          <w:noProof/>
        </w:rPr>
        <w:drawing>
          <wp:inline distT="0" distB="0" distL="0" distR="0" wp14:anchorId="06203A4A" wp14:editId="2F81A48C">
            <wp:extent cx="5658678" cy="4527694"/>
            <wp:effectExtent l="0" t="0" r="0" b="635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35"/>
                    <a:stretch>
                      <a:fillRect/>
                    </a:stretch>
                  </pic:blipFill>
                  <pic:spPr>
                    <a:xfrm>
                      <a:off x="0" y="0"/>
                      <a:ext cx="5664613" cy="4532443"/>
                    </a:xfrm>
                    <a:prstGeom prst="rect">
                      <a:avLst/>
                    </a:prstGeom>
                  </pic:spPr>
                </pic:pic>
              </a:graphicData>
            </a:graphic>
          </wp:inline>
        </w:drawing>
      </w:r>
    </w:p>
    <w:p w14:paraId="26C274A4" w14:textId="77777777" w:rsidR="006E0A89" w:rsidRDefault="006E0A89">
      <w:pPr>
        <w:rPr>
          <w:rFonts w:asciiTheme="majorHAnsi" w:eastAsiaTheme="majorEastAsia" w:hAnsiTheme="majorHAnsi" w:cstheme="majorBidi"/>
          <w:b/>
          <w:bCs/>
          <w:caps/>
          <w:color w:val="0E5AAB"/>
          <w:sz w:val="44"/>
          <w:szCs w:val="44"/>
          <w:lang w:val="en-PH"/>
        </w:rPr>
      </w:pPr>
      <w:r>
        <w:rPr>
          <w:rFonts w:asciiTheme="majorHAnsi" w:eastAsiaTheme="majorEastAsia" w:hAnsiTheme="majorHAnsi" w:cstheme="majorBidi"/>
          <w:b/>
          <w:bCs/>
          <w:caps/>
          <w:color w:val="0E5AAB"/>
          <w:sz w:val="44"/>
          <w:szCs w:val="44"/>
          <w:lang w:val="en-PH"/>
        </w:rPr>
        <w:br w:type="page"/>
      </w:r>
    </w:p>
    <w:p w14:paraId="180A3AA9" w14:textId="6E434BDE" w:rsidR="008C6F6E" w:rsidRPr="008C6F6E" w:rsidRDefault="008C6F6E" w:rsidP="008C6F6E">
      <w:pPr>
        <w:keepNext/>
        <w:keepLines/>
        <w:spacing w:before="240" w:after="120"/>
        <w:contextualSpacing/>
        <w:outlineLvl w:val="0"/>
        <w:rPr>
          <w:rFonts w:asciiTheme="majorHAnsi" w:eastAsiaTheme="majorEastAsia" w:hAnsiTheme="majorHAnsi" w:cstheme="majorBidi"/>
          <w:b/>
          <w:bCs/>
          <w:caps/>
          <w:color w:val="0E5AAB"/>
          <w:sz w:val="44"/>
          <w:szCs w:val="44"/>
          <w:lang w:val="en-PH"/>
        </w:rPr>
      </w:pPr>
      <w:bookmarkStart w:id="46" w:name="_Toc133855380"/>
      <w:r w:rsidRPr="008C6F6E">
        <w:rPr>
          <w:rFonts w:asciiTheme="majorHAnsi" w:eastAsiaTheme="majorEastAsia" w:hAnsiTheme="majorHAnsi" w:cstheme="majorBidi"/>
          <w:b/>
          <w:bCs/>
          <w:caps/>
          <w:color w:val="0E5AAB"/>
          <w:sz w:val="44"/>
          <w:szCs w:val="44"/>
          <w:lang w:val="en-PH"/>
        </w:rPr>
        <w:lastRenderedPageBreak/>
        <w:t xml:space="preserve">THE </w:t>
      </w:r>
      <w:bookmarkEnd w:id="15"/>
      <w:bookmarkEnd w:id="16"/>
      <w:r w:rsidR="00A9092F">
        <w:rPr>
          <w:rFonts w:asciiTheme="majorHAnsi" w:eastAsiaTheme="majorEastAsia" w:hAnsiTheme="majorHAnsi" w:cstheme="majorBidi"/>
          <w:b/>
          <w:bCs/>
          <w:caps/>
          <w:color w:val="0E5AAB"/>
          <w:sz w:val="44"/>
          <w:szCs w:val="44"/>
          <w:lang w:val="en-PH"/>
        </w:rPr>
        <w:t>VIDE</w:t>
      </w:r>
      <w:r w:rsidR="00A9092F" w:rsidRPr="00BA51B8">
        <w:rPr>
          <w:rFonts w:asciiTheme="majorHAnsi" w:eastAsiaTheme="majorEastAsia" w:hAnsiTheme="majorHAnsi" w:cstheme="majorBidi"/>
          <w:b/>
          <w:bCs/>
          <w:caps/>
          <w:color w:val="0E5AAB"/>
          <w:sz w:val="44"/>
          <w:szCs w:val="44"/>
          <w:lang w:val="en-PH"/>
        </w:rPr>
        <w:t>O AND VIDEO</w:t>
      </w:r>
      <w:r w:rsidR="00A9092F">
        <w:rPr>
          <w:rFonts w:asciiTheme="majorHAnsi" w:eastAsiaTheme="majorEastAsia" w:hAnsiTheme="majorHAnsi" w:cstheme="majorBidi"/>
          <w:b/>
          <w:bCs/>
          <w:caps/>
          <w:color w:val="0E5AAB"/>
          <w:sz w:val="44"/>
          <w:szCs w:val="44"/>
          <w:lang w:val="en-PH"/>
        </w:rPr>
        <w:t xml:space="preserve"> TEXT</w:t>
      </w:r>
      <w:bookmarkEnd w:id="46"/>
    </w:p>
    <w:p w14:paraId="38AAEF53" w14:textId="0B457851" w:rsidR="00092697" w:rsidRDefault="003642C8" w:rsidP="005352C1">
      <w:pPr>
        <w:rPr>
          <w:lang w:val="en-US"/>
        </w:rPr>
      </w:pPr>
      <w:r>
        <w:rPr>
          <w:lang w:val="en-US"/>
        </w:rPr>
        <w:t xml:space="preserve">We also </w:t>
      </w:r>
      <w:r w:rsidR="008E2601">
        <w:rPr>
          <w:lang w:val="en-US"/>
        </w:rPr>
        <w:t xml:space="preserve">create </w:t>
      </w:r>
      <w:r>
        <w:rPr>
          <w:lang w:val="en-US"/>
        </w:rPr>
        <w:t xml:space="preserve">you </w:t>
      </w:r>
      <w:r w:rsidR="00D5534B">
        <w:rPr>
          <w:lang w:val="en-US"/>
        </w:rPr>
        <w:t xml:space="preserve">a video that corresponds with </w:t>
      </w:r>
      <w:r>
        <w:rPr>
          <w:lang w:val="en-US"/>
        </w:rPr>
        <w:t xml:space="preserve">this </w:t>
      </w:r>
      <w:r w:rsidR="00D5534B">
        <w:rPr>
          <w:lang w:val="en-US"/>
        </w:rPr>
        <w:t xml:space="preserve">blog post that you can </w:t>
      </w:r>
      <w:r>
        <w:rPr>
          <w:lang w:val="en-US"/>
        </w:rPr>
        <w:t xml:space="preserve">post </w:t>
      </w:r>
      <w:r w:rsidR="00D5534B">
        <w:rPr>
          <w:lang w:val="en-US"/>
        </w:rPr>
        <w:t>across your Social Media channel</w:t>
      </w:r>
      <w:r w:rsidR="00BF5B57">
        <w:rPr>
          <w:lang w:val="en-US"/>
        </w:rPr>
        <w:t>s.</w:t>
      </w:r>
    </w:p>
    <w:p w14:paraId="215F4A2D" w14:textId="223007F3" w:rsidR="000C5750" w:rsidRDefault="000C5750" w:rsidP="005352C1">
      <w:pPr>
        <w:rPr>
          <w:lang w:val="en-US"/>
        </w:rPr>
      </w:pPr>
      <w:r>
        <w:rPr>
          <w:lang w:val="en-US"/>
        </w:rPr>
        <w:t xml:space="preserve">You can download the video for this Blog Post </w:t>
      </w:r>
      <w:r w:rsidR="00DA1A94">
        <w:rPr>
          <w:lang w:val="en-US"/>
        </w:rPr>
        <w:t xml:space="preserve">from </w:t>
      </w:r>
      <w:hyperlink r:id="rId36" w:history="1">
        <w:r w:rsidR="00DA1A94" w:rsidRPr="00563DD7">
          <w:rPr>
            <w:rStyle w:val="Hyperlink"/>
            <w:lang w:val="en-US"/>
          </w:rPr>
          <w:t xml:space="preserve">the Monthly Marketing </w:t>
        </w:r>
        <w:r w:rsidR="0004102A" w:rsidRPr="00563DD7">
          <w:rPr>
            <w:rStyle w:val="Hyperlink"/>
            <w:lang w:val="en-US"/>
          </w:rPr>
          <w:t xml:space="preserve">Content </w:t>
        </w:r>
        <w:r w:rsidR="00DA1A94" w:rsidRPr="00563DD7">
          <w:rPr>
            <w:rStyle w:val="Hyperlink"/>
            <w:lang w:val="en-US"/>
          </w:rPr>
          <w:t>Pack file here</w:t>
        </w:r>
      </w:hyperlink>
      <w:r w:rsidR="00DA1A94">
        <w:rPr>
          <w:lang w:val="en-US"/>
        </w:rPr>
        <w:t xml:space="preserve"> and </w:t>
      </w:r>
      <w:r>
        <w:rPr>
          <w:lang w:val="en-US"/>
        </w:rPr>
        <w:t>you</w:t>
      </w:r>
      <w:r w:rsidR="00DA1A94">
        <w:rPr>
          <w:lang w:val="en-US"/>
        </w:rPr>
        <w:t>’ll</w:t>
      </w:r>
      <w:r>
        <w:rPr>
          <w:lang w:val="en-US"/>
        </w:rPr>
        <w:t xml:space="preserve"> find it in </w:t>
      </w:r>
      <w:r w:rsidR="00DA1A94">
        <w:rPr>
          <w:lang w:val="en-US"/>
        </w:rPr>
        <w:t>this folder</w:t>
      </w:r>
      <w:r w:rsidR="0004102A">
        <w:rPr>
          <w:lang w:val="en-US"/>
        </w:rPr>
        <w:t xml:space="preserve"> in the ZIP file</w:t>
      </w:r>
      <w:r w:rsidR="00DA1A94">
        <w:rPr>
          <w:lang w:val="en-US"/>
        </w:rPr>
        <w:t>:</w:t>
      </w:r>
    </w:p>
    <w:p w14:paraId="11344CA7" w14:textId="585B53F9" w:rsidR="00092697" w:rsidRDefault="00092697" w:rsidP="005352C1">
      <w:pPr>
        <w:rPr>
          <w:lang w:val="en-US"/>
        </w:rPr>
      </w:pPr>
      <w:r>
        <w:rPr>
          <w:noProof/>
        </w:rPr>
        <w:drawing>
          <wp:inline distT="0" distB="0" distL="0" distR="0" wp14:anchorId="42B16A79" wp14:editId="2B4E76D4">
            <wp:extent cx="4205318" cy="3124223"/>
            <wp:effectExtent l="0" t="0" r="508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37"/>
                    <a:stretch>
                      <a:fillRect/>
                    </a:stretch>
                  </pic:blipFill>
                  <pic:spPr>
                    <a:xfrm>
                      <a:off x="0" y="0"/>
                      <a:ext cx="4205318" cy="3124223"/>
                    </a:xfrm>
                    <a:prstGeom prst="rect">
                      <a:avLst/>
                    </a:prstGeom>
                  </pic:spPr>
                </pic:pic>
              </a:graphicData>
            </a:graphic>
          </wp:inline>
        </w:drawing>
      </w:r>
    </w:p>
    <w:p w14:paraId="6717D8ED" w14:textId="3B9C8A47" w:rsidR="00092697" w:rsidRPr="00D5534B" w:rsidRDefault="00092697" w:rsidP="005352C1">
      <w:pPr>
        <w:rPr>
          <w:lang w:val="en-US"/>
        </w:rPr>
      </w:pPr>
      <w:r>
        <w:rPr>
          <w:lang w:val="en-US"/>
        </w:rPr>
        <w:t xml:space="preserve">Here’s some </w:t>
      </w:r>
      <w:r w:rsidRPr="00092697">
        <w:rPr>
          <w:i/>
          <w:iCs/>
          <w:lang w:val="en-US"/>
        </w:rPr>
        <w:t>sample text</w:t>
      </w:r>
      <w:r>
        <w:rPr>
          <w:lang w:val="en-US"/>
        </w:rPr>
        <w:t xml:space="preserve"> you can use to post along with the video:</w:t>
      </w:r>
    </w:p>
    <w:tbl>
      <w:tblPr>
        <w:tblStyle w:val="TableGrid2"/>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8C6F6E" w:rsidRPr="008C6F6E" w14:paraId="42BEF508" w14:textId="77777777" w:rsidTr="00EC5624">
        <w:tc>
          <w:tcPr>
            <w:tcW w:w="9016" w:type="dxa"/>
            <w:tcBorders>
              <w:bottom w:val="single" w:sz="4" w:space="0" w:color="auto"/>
            </w:tcBorders>
            <w:shd w:val="clear" w:color="auto" w:fill="C1E4FF"/>
          </w:tcPr>
          <w:p w14:paraId="0F01F35B" w14:textId="7A2444B3" w:rsidR="004A36C4" w:rsidRPr="00AE4D10" w:rsidRDefault="00AE4D10" w:rsidP="004A36C4">
            <w:pPr>
              <w:rPr>
                <w:rStyle w:val="BoldOrange"/>
              </w:rPr>
            </w:pPr>
            <w:r w:rsidRPr="00AE4D10">
              <w:rPr>
                <w:rStyle w:val="BoldOrange"/>
              </w:rPr>
              <w:t>US Version</w:t>
            </w:r>
          </w:p>
          <w:p w14:paraId="047585CA" w14:textId="77777777" w:rsidR="00285EDD" w:rsidRPr="00285EDD" w:rsidRDefault="00285EDD" w:rsidP="00285EDD">
            <w:pPr>
              <w:spacing w:before="240"/>
            </w:pPr>
            <w:r w:rsidRPr="00285EDD">
              <w:t xml:space="preserve">Let's </w:t>
            </w:r>
            <w:proofErr w:type="gramStart"/>
            <w:r w:rsidRPr="00285EDD">
              <w:t>take a look</w:t>
            </w:r>
            <w:proofErr w:type="gramEnd"/>
            <w:r w:rsidRPr="00285EDD">
              <w:t xml:space="preserve"> at simple backup and recovery plans that every small business needs.</w:t>
            </w:r>
          </w:p>
          <w:p w14:paraId="2B9A48E3" w14:textId="77777777" w:rsidR="00285EDD" w:rsidRPr="00285EDD" w:rsidRDefault="00285EDD" w:rsidP="00285EDD">
            <w:pPr>
              <w:spacing w:before="240"/>
            </w:pPr>
            <w:r w:rsidRPr="00285EDD">
              <w:t>Small businesses rely heavily on data. Losing this data can be devastating.</w:t>
            </w:r>
          </w:p>
          <w:p w14:paraId="58EB0744" w14:textId="77777777" w:rsidR="00285EDD" w:rsidRPr="00285EDD" w:rsidRDefault="00285EDD" w:rsidP="00285EDD">
            <w:pPr>
              <w:spacing w:before="240"/>
            </w:pPr>
            <w:r w:rsidRPr="00285EDD">
              <w:t>Regular backups are crucial for recovery. Start by knowing your storage limits.</w:t>
            </w:r>
          </w:p>
          <w:p w14:paraId="4B82B25A" w14:textId="77777777" w:rsidR="00285EDD" w:rsidRPr="00285EDD" w:rsidRDefault="00285EDD" w:rsidP="00285EDD">
            <w:pPr>
              <w:spacing w:before="240"/>
            </w:pPr>
            <w:r w:rsidRPr="00285EDD">
              <w:t>Use a cloud service for secure, off-site storage.</w:t>
            </w:r>
          </w:p>
          <w:p w14:paraId="70010567" w14:textId="77777777" w:rsidR="00285EDD" w:rsidRPr="00285EDD" w:rsidRDefault="00285EDD" w:rsidP="00285EDD">
            <w:pPr>
              <w:spacing w:before="240"/>
            </w:pPr>
            <w:r w:rsidRPr="00285EDD">
              <w:t>Automate your backup schedule to avoid any errors.</w:t>
            </w:r>
          </w:p>
          <w:p w14:paraId="72393108" w14:textId="77777777" w:rsidR="00285EDD" w:rsidRPr="00285EDD" w:rsidRDefault="00285EDD" w:rsidP="00285EDD">
            <w:pPr>
              <w:spacing w:before="240"/>
            </w:pPr>
            <w:r w:rsidRPr="00285EDD">
              <w:t xml:space="preserve">Don't forget to test your recovery plan to make sure it </w:t>
            </w:r>
            <w:proofErr w:type="gramStart"/>
            <w:r w:rsidRPr="00285EDD">
              <w:t>actually works</w:t>
            </w:r>
            <w:proofErr w:type="gramEnd"/>
            <w:r w:rsidRPr="00285EDD">
              <w:t>. Trust me, you'll thank yourself later.</w:t>
            </w:r>
          </w:p>
          <w:p w14:paraId="171B0069" w14:textId="77777777" w:rsidR="00285EDD" w:rsidRPr="00285EDD" w:rsidRDefault="00285EDD" w:rsidP="00285EDD">
            <w:pPr>
              <w:spacing w:before="240"/>
            </w:pPr>
            <w:r w:rsidRPr="00285EDD">
              <w:t>Keep a local backup for quick access and be sure to educate your team on data safety.</w:t>
            </w:r>
          </w:p>
          <w:p w14:paraId="01EB8368" w14:textId="77777777" w:rsidR="00285EDD" w:rsidRPr="00285EDD" w:rsidRDefault="00285EDD" w:rsidP="00285EDD">
            <w:pPr>
              <w:spacing w:before="240"/>
            </w:pPr>
            <w:r w:rsidRPr="00285EDD">
              <w:t>Finally, maintain multiple backup versions for better protection and implement a hybrid strategy for flexibility.</w:t>
            </w:r>
          </w:p>
          <w:p w14:paraId="071414C9" w14:textId="7023FA37" w:rsidR="00DB1826" w:rsidRPr="00762811" w:rsidRDefault="00285EDD" w:rsidP="00285EDD">
            <w:pPr>
              <w:pBdr>
                <w:bottom w:val="single" w:sz="6" w:space="1" w:color="auto"/>
              </w:pBdr>
              <w:rPr>
                <w:lang w:val="en-US"/>
              </w:rPr>
            </w:pPr>
            <w:r w:rsidRPr="00285EDD">
              <w:t>Contact us for help protecting your business from data loss</w:t>
            </w:r>
            <w:r>
              <w:t>.</w:t>
            </w:r>
          </w:p>
          <w:p w14:paraId="1EBCE967" w14:textId="77777777" w:rsidR="00FB7822" w:rsidRDefault="00FB7822" w:rsidP="00FB7822">
            <w:pPr>
              <w:pBdr>
                <w:bottom w:val="single" w:sz="6" w:space="1" w:color="auto"/>
              </w:pBdr>
              <w:rPr>
                <w:b/>
                <w:bCs/>
                <w:lang w:val="en-US"/>
              </w:rPr>
            </w:pPr>
          </w:p>
          <w:p w14:paraId="03B824C0" w14:textId="372CEF7D" w:rsidR="00AE4D10" w:rsidRDefault="00AE4D10" w:rsidP="00AE4D10">
            <w:pPr>
              <w:rPr>
                <w:rStyle w:val="BoldOrange"/>
              </w:rPr>
            </w:pPr>
            <w:r w:rsidRPr="00AE4D10">
              <w:rPr>
                <w:rStyle w:val="BoldOrange"/>
              </w:rPr>
              <w:t>UK Version</w:t>
            </w:r>
          </w:p>
          <w:p w14:paraId="1E6DEEAB" w14:textId="77777777" w:rsidR="00DB65E0" w:rsidRPr="00DB65E0" w:rsidRDefault="00DB65E0" w:rsidP="00DB65E0">
            <w:pPr>
              <w:spacing w:before="240"/>
            </w:pPr>
            <w:r w:rsidRPr="00DB65E0">
              <w:t xml:space="preserve">Let's </w:t>
            </w:r>
            <w:proofErr w:type="gramStart"/>
            <w:r w:rsidRPr="00DB65E0">
              <w:t>take a look</w:t>
            </w:r>
            <w:proofErr w:type="gramEnd"/>
            <w:r w:rsidRPr="00DB65E0">
              <w:t xml:space="preserve"> at simple backup and recovery plans that every small business needs.</w:t>
            </w:r>
          </w:p>
          <w:p w14:paraId="7A69E77D" w14:textId="77777777" w:rsidR="00DB65E0" w:rsidRPr="00DB65E0" w:rsidRDefault="00DB65E0" w:rsidP="00DB65E0">
            <w:pPr>
              <w:spacing w:before="240"/>
            </w:pPr>
            <w:r w:rsidRPr="00DB65E0">
              <w:t>Small businesses rely heavily on data. Losing this data can be devastating.</w:t>
            </w:r>
          </w:p>
          <w:p w14:paraId="4BE2B0A7" w14:textId="77777777" w:rsidR="00DB65E0" w:rsidRPr="00DB65E0" w:rsidRDefault="00DB65E0" w:rsidP="00DB65E0">
            <w:pPr>
              <w:spacing w:before="240"/>
            </w:pPr>
            <w:r w:rsidRPr="00DB65E0">
              <w:t>Regular backups are crucial for recovery. Start by knowing your storage limits.</w:t>
            </w:r>
          </w:p>
          <w:p w14:paraId="529FD574" w14:textId="77777777" w:rsidR="00DB65E0" w:rsidRPr="00DB65E0" w:rsidRDefault="00DB65E0" w:rsidP="00DB65E0">
            <w:pPr>
              <w:spacing w:before="240"/>
            </w:pPr>
            <w:r w:rsidRPr="00DB65E0">
              <w:t>Use a cloud service for secure, off-site storage.</w:t>
            </w:r>
          </w:p>
          <w:p w14:paraId="58CC945D" w14:textId="77777777" w:rsidR="00DB65E0" w:rsidRPr="00DB65E0" w:rsidRDefault="00DB65E0" w:rsidP="00DB65E0">
            <w:pPr>
              <w:spacing w:before="240"/>
            </w:pPr>
            <w:r w:rsidRPr="00DB65E0">
              <w:t>Automate your backup schedule to avoid any errors.</w:t>
            </w:r>
          </w:p>
          <w:p w14:paraId="3B6489BA" w14:textId="77777777" w:rsidR="00DB65E0" w:rsidRPr="00DB65E0" w:rsidRDefault="00DB65E0" w:rsidP="00DB65E0">
            <w:pPr>
              <w:spacing w:before="240"/>
            </w:pPr>
            <w:r w:rsidRPr="00DB65E0">
              <w:t xml:space="preserve">Don't forget to test your recovery plan to make sure it </w:t>
            </w:r>
            <w:proofErr w:type="gramStart"/>
            <w:r w:rsidRPr="00DB65E0">
              <w:t>actually works</w:t>
            </w:r>
            <w:proofErr w:type="gramEnd"/>
            <w:r w:rsidRPr="00DB65E0">
              <w:t>. Trust me, you'll thank yourself later.</w:t>
            </w:r>
          </w:p>
          <w:p w14:paraId="1B048B86" w14:textId="77777777" w:rsidR="00DB65E0" w:rsidRPr="00DB65E0" w:rsidRDefault="00DB65E0" w:rsidP="00DB65E0">
            <w:pPr>
              <w:spacing w:before="240"/>
            </w:pPr>
            <w:r w:rsidRPr="00DB65E0">
              <w:t>Keep a local backup for quick access and be sure to educate your team on data safety.</w:t>
            </w:r>
          </w:p>
          <w:p w14:paraId="4F95D952" w14:textId="1D28B52F" w:rsidR="004F7EED" w:rsidRPr="00EC5624" w:rsidRDefault="00DB65E0" w:rsidP="00DB65E0">
            <w:pPr>
              <w:spacing w:before="240"/>
              <w:rPr>
                <w:b/>
                <w:bCs/>
              </w:rPr>
            </w:pPr>
            <w:r w:rsidRPr="00DB65E0">
              <w:t>Finally, maintain multiple backup versions for better protection and implement a hybrid strategy for flexibility.</w:t>
            </w:r>
          </w:p>
        </w:tc>
      </w:tr>
    </w:tbl>
    <w:p w14:paraId="0FA2C88E" w14:textId="4CD08B8E" w:rsidR="00BF0CBB" w:rsidRDefault="00BF0CBB" w:rsidP="00BF0CBB">
      <w:pPr>
        <w:pStyle w:val="Heading1"/>
        <w:rPr>
          <w:lang w:val="en-PH"/>
        </w:rPr>
      </w:pPr>
      <w:bookmarkStart w:id="47" w:name="_Toc133855381"/>
      <w:r w:rsidRPr="0052436E">
        <w:rPr>
          <w:lang w:val="en-PH"/>
        </w:rPr>
        <w:lastRenderedPageBreak/>
        <w:t>The BLOG</w:t>
      </w:r>
      <w:r>
        <w:rPr>
          <w:lang w:val="en-PH"/>
        </w:rPr>
        <w:t xml:space="preserve"> </w:t>
      </w:r>
      <w:r w:rsidRPr="00D41745">
        <w:rPr>
          <w:lang w:val="en-PH"/>
        </w:rPr>
        <w:t>Art</w:t>
      </w:r>
      <w:r w:rsidRPr="00F7473D">
        <w:rPr>
          <w:lang w:val="en-PH"/>
        </w:rPr>
        <w:t>icle</w:t>
      </w:r>
      <w:r w:rsidRPr="00F23E0F">
        <w:rPr>
          <w:lang w:val="en-PH"/>
        </w:rPr>
        <w:t xml:space="preserve"> URL</w:t>
      </w:r>
      <w:bookmarkEnd w:id="47"/>
    </w:p>
    <w:p w14:paraId="72F4A562" w14:textId="62D0F460" w:rsidR="00BF0CBB" w:rsidRDefault="00BF0CBB" w:rsidP="00BF0CBB">
      <w:pPr>
        <w:rPr>
          <w:lang w:val="en-PH"/>
        </w:rPr>
      </w:pPr>
      <w:r>
        <w:rPr>
          <w:lang w:val="en-PH"/>
        </w:rPr>
        <w:t xml:space="preserve">The Source URL for you </w:t>
      </w:r>
      <w:r w:rsidR="00932739">
        <w:rPr>
          <w:lang w:val="en-PH"/>
        </w:rPr>
        <w:t xml:space="preserve">to </w:t>
      </w:r>
      <w:r>
        <w:rPr>
          <w:lang w:val="en-PH"/>
        </w:rPr>
        <w:t xml:space="preserve">add a </w:t>
      </w:r>
      <w:r w:rsidRPr="00921940">
        <w:rPr>
          <w:b/>
          <w:bCs/>
          <w:u w:val="single"/>
          <w:lang w:val="en-PH"/>
        </w:rPr>
        <w:t>link-back</w:t>
      </w:r>
      <w:r>
        <w:rPr>
          <w:lang w:val="en-PH"/>
        </w:rPr>
        <w:t xml:space="preserve"> to AND set the </w:t>
      </w:r>
      <w:proofErr w:type="spellStart"/>
      <w:r w:rsidRPr="00921940">
        <w:rPr>
          <w:b/>
          <w:bCs/>
          <w:lang w:val="en-PH"/>
        </w:rPr>
        <w:t>rel</w:t>
      </w:r>
      <w:proofErr w:type="spellEnd"/>
      <w:proofErr w:type="gramStart"/>
      <w:r w:rsidRPr="00921940">
        <w:rPr>
          <w:b/>
          <w:bCs/>
          <w:lang w:val="en-PH"/>
        </w:rPr>
        <w:t>=”canonical</w:t>
      </w:r>
      <w:proofErr w:type="gramEnd"/>
      <w:r w:rsidRPr="00921940">
        <w:rPr>
          <w:b/>
          <w:bCs/>
          <w:lang w:val="en-PH"/>
        </w:rPr>
        <w:t>”</w:t>
      </w:r>
      <w:r>
        <w:rPr>
          <w:lang w:val="en-PH"/>
        </w:rPr>
        <w:t xml:space="preserve"> tag to is:</w:t>
      </w:r>
    </w:p>
    <w:tbl>
      <w:tblPr>
        <w:tblStyle w:val="TableGrid"/>
        <w:tblW w:w="0" w:type="auto"/>
        <w:tblLook w:val="04A0" w:firstRow="1" w:lastRow="0" w:firstColumn="1" w:lastColumn="0" w:noHBand="0" w:noVBand="1"/>
      </w:tblPr>
      <w:tblGrid>
        <w:gridCol w:w="9016"/>
      </w:tblGrid>
      <w:tr w:rsidR="00EC1C8D" w14:paraId="5A9C0476" w14:textId="77777777" w:rsidTr="007F6FED">
        <w:tc>
          <w:tcPr>
            <w:tcW w:w="9016" w:type="dxa"/>
            <w:tcBorders>
              <w:top w:val="single" w:sz="4" w:space="0" w:color="0070C0"/>
              <w:left w:val="single" w:sz="4" w:space="0" w:color="0070C0"/>
              <w:bottom w:val="single" w:sz="4" w:space="0" w:color="0070C0"/>
              <w:right w:val="single" w:sz="4" w:space="0" w:color="0070C0"/>
            </w:tcBorders>
            <w:shd w:val="clear" w:color="auto" w:fill="C1E4FF"/>
            <w:tcMar>
              <w:left w:w="1134" w:type="dxa"/>
              <w:right w:w="1134" w:type="dxa"/>
            </w:tcMar>
          </w:tcPr>
          <w:p w14:paraId="5D8F3974" w14:textId="217734E5" w:rsidR="00EC1C8D" w:rsidRPr="00EC1C8D" w:rsidRDefault="003F7A9D" w:rsidP="00EC1C8D">
            <w:pPr>
              <w:jc w:val="center"/>
              <w:rPr>
                <w:b/>
                <w:bCs/>
                <w:color w:val="ED7D31" w:themeColor="accent2"/>
              </w:rPr>
            </w:pPr>
            <w:r w:rsidRPr="003F7A9D">
              <w:rPr>
                <w:b/>
                <w:bCs/>
              </w:rPr>
              <w:t>https://thetechnologypress.com/simple-backup-and-recovery-plans-every-small-business-needs/</w:t>
            </w:r>
          </w:p>
        </w:tc>
      </w:tr>
    </w:tbl>
    <w:p w14:paraId="07C23720" w14:textId="5FE972CE" w:rsidR="00BF0CBB" w:rsidRDefault="007F6FED" w:rsidP="00BF0CBB">
      <w:r>
        <w:br/>
      </w:r>
      <w:r w:rsidR="00BF0CBB" w:rsidRPr="00921940">
        <w:t xml:space="preserve">The Technology Press (thetechnologypress.com) is an un-branded </w:t>
      </w:r>
      <w:r w:rsidR="00BF0CBB" w:rsidRPr="007769C1">
        <w:rPr>
          <w:b/>
          <w:bCs/>
          <w:i/>
          <w:iCs/>
        </w:rPr>
        <w:t xml:space="preserve">Content Syndication </w:t>
      </w:r>
      <w:r w:rsidR="007769C1">
        <w:rPr>
          <w:b/>
          <w:bCs/>
          <w:i/>
          <w:iCs/>
        </w:rPr>
        <w:t>S</w:t>
      </w:r>
      <w:r w:rsidR="00BF0CBB" w:rsidRPr="007769C1">
        <w:rPr>
          <w:b/>
          <w:bCs/>
          <w:i/>
          <w:iCs/>
        </w:rPr>
        <w:t>ource</w:t>
      </w:r>
      <w:r w:rsidR="00BF0CBB" w:rsidRPr="00921940">
        <w:t xml:space="preserve"> to </w:t>
      </w:r>
      <w:r w:rsidR="00BF0CBB">
        <w:t xml:space="preserve">help </w:t>
      </w:r>
      <w:r w:rsidR="00BF0CBB" w:rsidRPr="00921940">
        <w:t>make sure</w:t>
      </w:r>
      <w:r w:rsidR="00BF0CBB">
        <w:t xml:space="preserve"> you don’t get potentially penalized for duplicate site content. </w:t>
      </w:r>
    </w:p>
    <w:p w14:paraId="167B34A7" w14:textId="732A303C" w:rsidR="007600E5" w:rsidRPr="003B3A87" w:rsidRDefault="00BF0CBB">
      <w:r>
        <w:t xml:space="preserve">You can find more details about how this works at </w:t>
      </w:r>
      <w:hyperlink r:id="rId38" w:history="1">
        <w:r w:rsidRPr="008054FD">
          <w:rPr>
            <w:rStyle w:val="Hyperlink"/>
          </w:rPr>
          <w:t>thetechtribe.com/</w:t>
        </w:r>
        <w:r w:rsidRPr="00E57EA8">
          <w:rPr>
            <w:rStyle w:val="Hyperlink"/>
          </w:rPr>
          <w:t>blog</w:t>
        </w:r>
        <w:r w:rsidRPr="008054FD">
          <w:rPr>
            <w:rStyle w:val="Hyperlink"/>
          </w:rPr>
          <w:t>-</w:t>
        </w:r>
        <w:proofErr w:type="spellStart"/>
        <w:r w:rsidRPr="008054FD">
          <w:rPr>
            <w:rStyle w:val="Hyperlink"/>
          </w:rPr>
          <w:t>faq</w:t>
        </w:r>
        <w:proofErr w:type="spellEnd"/>
      </w:hyperlink>
      <w:r>
        <w:t xml:space="preserve"> </w:t>
      </w:r>
    </w:p>
    <w:p w14:paraId="19389148" w14:textId="47E77B8A" w:rsidR="00CB037C" w:rsidRDefault="00224723" w:rsidP="0085023F">
      <w:pPr>
        <w:pStyle w:val="Heading1"/>
        <w:rPr>
          <w:lang w:val="en-PH"/>
        </w:rPr>
      </w:pPr>
      <w:bookmarkStart w:id="48" w:name="_Toc133855382"/>
      <w:r>
        <w:rPr>
          <w:lang w:val="en-PH"/>
        </w:rPr>
        <w:t xml:space="preserve">THE </w:t>
      </w:r>
      <w:r w:rsidRPr="00E6248A">
        <w:rPr>
          <w:lang w:val="en-PH"/>
        </w:rPr>
        <w:t>S</w:t>
      </w:r>
      <w:r w:rsidRPr="00762811">
        <w:rPr>
          <w:lang w:val="en-PH"/>
        </w:rPr>
        <w:t>UG</w:t>
      </w:r>
      <w:r w:rsidRPr="00A9152B">
        <w:rPr>
          <w:lang w:val="en-PH"/>
        </w:rPr>
        <w:t>G</w:t>
      </w:r>
      <w:r w:rsidRPr="00E6248A">
        <w:rPr>
          <w:lang w:val="en-PH"/>
        </w:rPr>
        <w:t xml:space="preserve">ESTED BLOG </w:t>
      </w:r>
      <w:r w:rsidR="001B1F33" w:rsidRPr="00E6248A">
        <w:rPr>
          <w:lang w:val="en-PH"/>
        </w:rPr>
        <w:t>CONTENT</w:t>
      </w:r>
      <w:bookmarkEnd w:id="48"/>
    </w:p>
    <w:p w14:paraId="4F54E1AC" w14:textId="0EA07557" w:rsidR="0072322F" w:rsidRDefault="0072322F" w:rsidP="0072322F">
      <w:pPr>
        <w:rPr>
          <w:lang w:val="en-PH"/>
        </w:rPr>
      </w:pPr>
      <w:r>
        <w:rPr>
          <w:lang w:val="en-PH"/>
        </w:rPr>
        <w:t xml:space="preserve">As mentioned previously, if you want a chance at getting some SEO Juice, then you </w:t>
      </w:r>
      <w:r w:rsidR="008B651B">
        <w:rPr>
          <w:lang w:val="en-PH"/>
        </w:rPr>
        <w:t xml:space="preserve">can also </w:t>
      </w:r>
      <w:r>
        <w:rPr>
          <w:lang w:val="en-PH"/>
        </w:rPr>
        <w:t>tweak / customize this article</w:t>
      </w:r>
      <w:r w:rsidR="008B651B">
        <w:rPr>
          <w:lang w:val="en-PH"/>
        </w:rPr>
        <w:t xml:space="preserve">. Often only a little bit of tweaking, will be enough for Google to see this as original Content. </w:t>
      </w:r>
    </w:p>
    <w:p w14:paraId="7090C305" w14:textId="77777777" w:rsidR="00A678B7" w:rsidRDefault="008B651B" w:rsidP="0072322F">
      <w:pPr>
        <w:rPr>
          <w:lang w:val="en-PH"/>
        </w:rPr>
      </w:pPr>
      <w:r>
        <w:rPr>
          <w:lang w:val="en-PH"/>
        </w:rPr>
        <w:t>Two things you might consider tweaking are</w:t>
      </w:r>
      <w:r w:rsidR="00A678B7">
        <w:rPr>
          <w:lang w:val="en-PH"/>
        </w:rPr>
        <w:t>:</w:t>
      </w:r>
    </w:p>
    <w:p w14:paraId="6D1B9050" w14:textId="77777777" w:rsidR="00596A30" w:rsidRDefault="008B651B">
      <w:pPr>
        <w:pStyle w:val="ListParagraph"/>
        <w:numPr>
          <w:ilvl w:val="0"/>
          <w:numId w:val="7"/>
        </w:numPr>
        <w:rPr>
          <w:lang w:val="en-PH"/>
        </w:rPr>
      </w:pPr>
      <w:r>
        <w:rPr>
          <w:lang w:val="en-PH"/>
        </w:rPr>
        <w:t>Putting your company name throughout</w:t>
      </w:r>
      <w:r w:rsidR="00250866">
        <w:rPr>
          <w:lang w:val="en-PH"/>
        </w:rPr>
        <w:t xml:space="preserve"> by using phrases like “Here at &lt;your company name&gt;, we believe that…” </w:t>
      </w:r>
    </w:p>
    <w:p w14:paraId="3CC2329E" w14:textId="17ED1215" w:rsidR="008B651B" w:rsidRDefault="00596A30">
      <w:pPr>
        <w:pStyle w:val="ListParagraph"/>
        <w:numPr>
          <w:ilvl w:val="0"/>
          <w:numId w:val="7"/>
        </w:numPr>
        <w:rPr>
          <w:lang w:val="en-PH"/>
        </w:rPr>
      </w:pPr>
      <w:r>
        <w:rPr>
          <w:lang w:val="en-PH"/>
        </w:rPr>
        <w:lastRenderedPageBreak/>
        <w:t>M</w:t>
      </w:r>
      <w:r w:rsidR="00250866" w:rsidRPr="00A678B7">
        <w:rPr>
          <w:lang w:val="en-PH"/>
        </w:rPr>
        <w:t>entioning</w:t>
      </w:r>
      <w:r w:rsidR="00250866">
        <w:rPr>
          <w:lang w:val="en-PH"/>
        </w:rPr>
        <w:t xml:space="preserve"> your Local Geographical Area </w:t>
      </w:r>
      <w:r w:rsidR="00C4017A">
        <w:rPr>
          <w:lang w:val="en-PH"/>
        </w:rPr>
        <w:t xml:space="preserve">(LGA) </w:t>
      </w:r>
      <w:r w:rsidR="00250866">
        <w:rPr>
          <w:lang w:val="en-PH"/>
        </w:rPr>
        <w:t>using phrases such as “</w:t>
      </w:r>
      <w:r w:rsidR="00C4017A">
        <w:rPr>
          <w:lang w:val="en-PH"/>
        </w:rPr>
        <w:t>Small businesses in &lt;LGA Name&gt; need to make sure they have a plan in place…” etc. I’m su</w:t>
      </w:r>
      <w:r w:rsidR="001476F1">
        <w:rPr>
          <w:lang w:val="en-PH"/>
        </w:rPr>
        <w:t xml:space="preserve">re you get the idea. </w:t>
      </w:r>
    </w:p>
    <w:p w14:paraId="54801099" w14:textId="1E92233C" w:rsidR="0072322F" w:rsidRDefault="0072322F" w:rsidP="0072322F">
      <w:pPr>
        <w:rPr>
          <w:lang w:val="en-PH"/>
        </w:rPr>
      </w:pPr>
      <w:r>
        <w:rPr>
          <w:lang w:val="en-PH"/>
        </w:rPr>
        <w:t xml:space="preserve">If you’re </w:t>
      </w:r>
      <w:r w:rsidR="001476F1">
        <w:rPr>
          <w:lang w:val="en-PH"/>
        </w:rPr>
        <w:t xml:space="preserve">not worried about getting too much / </w:t>
      </w:r>
      <w:r>
        <w:rPr>
          <w:lang w:val="en-PH"/>
        </w:rPr>
        <w:t xml:space="preserve">any SEO Juice </w:t>
      </w:r>
      <w:r w:rsidR="001476F1">
        <w:rPr>
          <w:lang w:val="en-PH"/>
        </w:rPr>
        <w:t xml:space="preserve">for the moment </w:t>
      </w:r>
      <w:r>
        <w:rPr>
          <w:lang w:val="en-PH"/>
        </w:rPr>
        <w:t xml:space="preserve">and just </w:t>
      </w:r>
      <w:r w:rsidR="001476F1">
        <w:rPr>
          <w:lang w:val="en-PH"/>
        </w:rPr>
        <w:t xml:space="preserve">happy for your Website / Blog to have continual fresh content, </w:t>
      </w:r>
      <w:r w:rsidR="00EB5434">
        <w:rPr>
          <w:lang w:val="en-PH"/>
        </w:rPr>
        <w:t xml:space="preserve">then </w:t>
      </w:r>
      <w:r w:rsidR="001476F1">
        <w:rPr>
          <w:lang w:val="en-PH"/>
        </w:rPr>
        <w:t xml:space="preserve">you can </w:t>
      </w:r>
      <w:r w:rsidR="00EB5434">
        <w:rPr>
          <w:lang w:val="en-PH"/>
        </w:rPr>
        <w:t>simply post it as is.</w:t>
      </w:r>
    </w:p>
    <w:p w14:paraId="450BCD49" w14:textId="13632560" w:rsidR="004A36C4" w:rsidRDefault="0007053D" w:rsidP="0072322F">
      <w:pPr>
        <w:rPr>
          <w:b/>
          <w:bCs/>
          <w:u w:val="single"/>
          <w:lang w:val="en-PH"/>
        </w:rPr>
      </w:pPr>
      <w:r>
        <w:rPr>
          <w:lang w:val="en-PH"/>
        </w:rPr>
        <w:t>S</w:t>
      </w:r>
      <w:r w:rsidR="001476F1">
        <w:rPr>
          <w:lang w:val="en-PH"/>
        </w:rPr>
        <w:t xml:space="preserve">imply copy the entire article using Copy / Paste from the blue box below and it will preserve all the formatting in there. </w:t>
      </w:r>
    </w:p>
    <w:p w14:paraId="675E6FC3" w14:textId="148B74C8" w:rsidR="001476F1" w:rsidRPr="008E7BB5" w:rsidRDefault="001476F1" w:rsidP="0072322F">
      <w:pPr>
        <w:rPr>
          <w:b/>
          <w:bCs/>
          <w:u w:val="single"/>
          <w:lang w:val="en-PH"/>
        </w:rPr>
      </w:pPr>
      <w:r w:rsidRPr="008E7BB5">
        <w:rPr>
          <w:b/>
          <w:bCs/>
          <w:u w:val="single"/>
          <w:lang w:val="en-PH"/>
        </w:rPr>
        <w:t xml:space="preserve">Make sure to update the H2 &amp; H3 </w:t>
      </w:r>
      <w:r w:rsidR="008E7BB5" w:rsidRPr="008E7BB5">
        <w:rPr>
          <w:b/>
          <w:bCs/>
          <w:u w:val="single"/>
          <w:lang w:val="en-PH"/>
        </w:rPr>
        <w:t xml:space="preserve">heading tags. </w:t>
      </w:r>
    </w:p>
    <w:tbl>
      <w:tblPr>
        <w:tblStyle w:val="TableGrid"/>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shd w:val="clear" w:color="auto" w:fill="ED7D31" w:themeFill="accent2"/>
        <w:tblCellMar>
          <w:bottom w:w="113" w:type="dxa"/>
        </w:tblCellMar>
        <w:tblLook w:val="04A0" w:firstRow="1" w:lastRow="0" w:firstColumn="1" w:lastColumn="0" w:noHBand="0" w:noVBand="1"/>
      </w:tblPr>
      <w:tblGrid>
        <w:gridCol w:w="9016"/>
      </w:tblGrid>
      <w:tr w:rsidR="00CB037C" w:rsidRPr="000E1F8A" w14:paraId="1F0BA098" w14:textId="77777777" w:rsidTr="00DE7D7B">
        <w:trPr>
          <w:jc w:val="center"/>
        </w:trPr>
        <w:tc>
          <w:tcPr>
            <w:tcW w:w="9016" w:type="dxa"/>
            <w:shd w:val="clear" w:color="auto" w:fill="C1E4FF"/>
          </w:tcPr>
          <w:p w14:paraId="0A68FD8B" w14:textId="77777777" w:rsidR="00636321" w:rsidRPr="00636321" w:rsidRDefault="00636321" w:rsidP="00636321">
            <w:r w:rsidRPr="00636321">
              <w:t xml:space="preserve">What would happen if your business lost all its data tomorrow? Would you be able to recover, or would it grind your operations to a halt? Every small business runs on data, which includes customer information, financial records, communications, product files, and more. Yet data security often falls to the bottom of the to-do list. </w:t>
            </w:r>
          </w:p>
          <w:p w14:paraId="78D36D99" w14:textId="7B3FE6A7" w:rsidR="00636321" w:rsidRPr="00636321" w:rsidRDefault="00636321" w:rsidP="00636321">
            <w:r w:rsidRPr="00636321">
              <w:t xml:space="preserve">According to the Federal Emergency Management Agency (FEMA), </w:t>
            </w:r>
            <w:hyperlink r:id="rId39" w:anchor=":~:text=The%20Federal%20Emergency%20Management%20Agency%20%28FEMA%29%20estimates%20that,one%20year%2C%20an%20additional%2025%20percent%20shut%20down." w:history="1">
              <w:r w:rsidRPr="00636321">
                <w:rPr>
                  <w:rStyle w:val="Hyperlink"/>
                  <w:color w:val="0E5AAB"/>
                </w:rPr>
                <w:t>40% of small businesses</w:t>
              </w:r>
            </w:hyperlink>
            <w:r w:rsidRPr="00636321">
              <w:t xml:space="preserve"> never reopen after a disaster, and another 25% shut down within one year. That's a staggering 65% failure rate due to a lack of preparation. Here's the good news. Protecting your data from disaster doesn't require a dedicated IT team or an enterprise budget. With the right strategy, tools, and a little foresight, you can implement a backup and recovery plan that minimizes downtime and gives you peace of mind.</w:t>
            </w:r>
          </w:p>
          <w:p w14:paraId="253E312D" w14:textId="12A67860" w:rsidR="00933C6C" w:rsidRDefault="00636321" w:rsidP="00636321">
            <w:r w:rsidRPr="00636321">
              <w:t>In this blog post, we will discuss practical and easy-to-follow advice to help you protect your most valuable business asset: your data</w:t>
            </w:r>
            <w:r w:rsidR="00A3644E" w:rsidRPr="00A3644E">
              <w:t>.</w:t>
            </w:r>
          </w:p>
          <w:p w14:paraId="0EA342C7" w14:textId="372FF0C3" w:rsidR="00FB72E4" w:rsidRPr="00C848F4" w:rsidRDefault="00FB72E4" w:rsidP="00EC5624">
            <w:pPr>
              <w:pStyle w:val="BLOG-H2"/>
            </w:pPr>
            <w:r w:rsidRPr="00C848F4">
              <w:rPr>
                <w:lang w:eastAsia="en-PH"/>
              </w:rPr>
              <w:t>&lt;H</w:t>
            </w:r>
            <w:r w:rsidR="00EC5624">
              <w:rPr>
                <w:lang w:eastAsia="en-PH"/>
              </w:rPr>
              <w:t>2</w:t>
            </w:r>
            <w:r w:rsidRPr="00C848F4">
              <w:rPr>
                <w:lang w:eastAsia="en-PH"/>
              </w:rPr>
              <w:t>&gt;</w:t>
            </w:r>
            <w:r w:rsidR="00636321">
              <w:rPr>
                <w:lang w:eastAsia="en-PH"/>
              </w:rPr>
              <w:t xml:space="preserve">How Important Are Regular </w:t>
            </w:r>
            <w:proofErr w:type="gramStart"/>
            <w:r w:rsidR="00636321">
              <w:rPr>
                <w:lang w:eastAsia="en-PH"/>
              </w:rPr>
              <w:t>Backups</w:t>
            </w:r>
            <w:r w:rsidR="007227B9" w:rsidRPr="007227B9">
              <w:rPr>
                <w:lang w:eastAsia="en-PH"/>
              </w:rPr>
              <w:t>?</w:t>
            </w:r>
            <w:r w:rsidRPr="00C848F4">
              <w:t>&lt;</w:t>
            </w:r>
            <w:proofErr w:type="gramEnd"/>
            <w:r w:rsidR="004504C3">
              <w:t>/</w:t>
            </w:r>
            <w:r w:rsidRPr="00C848F4">
              <w:t>H</w:t>
            </w:r>
            <w:r w:rsidR="00EC5624">
              <w:t>2</w:t>
            </w:r>
            <w:r w:rsidRPr="00C848F4">
              <w:t>&gt;</w:t>
            </w:r>
          </w:p>
          <w:p w14:paraId="0E4D1913" w14:textId="77777777" w:rsidR="00636321" w:rsidRPr="00636321" w:rsidRDefault="00636321" w:rsidP="00636321">
            <w:pPr>
              <w:spacing w:before="240"/>
            </w:pPr>
            <w:r w:rsidRPr="00636321">
              <w:t>Let's put it bluntly. If you don't have regular backups, your business is one unexpected event away from potential collapse. Whether the threat is a hard drive failure, an employee mistake, or a flood that wipes out your office, losing data can derail your business overnight.</w:t>
            </w:r>
          </w:p>
          <w:p w14:paraId="38B05DBA" w14:textId="2E17B145" w:rsidR="007227B9" w:rsidRDefault="00636321" w:rsidP="00636321">
            <w:pPr>
              <w:spacing w:before="240"/>
            </w:pPr>
            <w:r w:rsidRPr="00636321">
              <w:t xml:space="preserve">And it's not just about catastrophic events. Everyday occurrences (like someone accidentally deleting a file or clicking on a malicious link) can result in data loss. According to </w:t>
            </w:r>
            <w:hyperlink r:id="rId40" w:history="1">
              <w:proofErr w:type="spellStart"/>
              <w:r w:rsidRPr="00636321">
                <w:rPr>
                  <w:rStyle w:val="Hyperlink"/>
                  <w:color w:val="0E5AAB"/>
                </w:rPr>
                <w:t>TechNewsWorld</w:t>
              </w:r>
              <w:proofErr w:type="spellEnd"/>
            </w:hyperlink>
            <w:r w:rsidRPr="00636321">
              <w:t>, cyberattacks targeting small businesses have risen steadily in the past decade. More so, industries governed by regulatory compliance (like healthcare, finance, or legal services) face stiff penalties if they can't produce secure and reliable backups when audited</w:t>
            </w:r>
            <w:r w:rsidR="007227B9">
              <w:t>.</w:t>
            </w:r>
          </w:p>
          <w:p w14:paraId="6ABAA1CD" w14:textId="1B427550" w:rsidR="00E73638" w:rsidRDefault="00E73638" w:rsidP="00A3644E">
            <w:pPr>
              <w:pStyle w:val="BLOG-H2"/>
            </w:pPr>
            <w:r>
              <w:t>&lt;H</w:t>
            </w:r>
            <w:r w:rsidR="00A3644E">
              <w:t>2</w:t>
            </w:r>
            <w:r>
              <w:t>&gt;</w:t>
            </w:r>
            <w:r w:rsidR="00636321" w:rsidRPr="00636321">
              <w:t>Simple Backup and Recovery Plans</w:t>
            </w:r>
            <w:r>
              <w:t>&lt;/H</w:t>
            </w:r>
            <w:r w:rsidR="00A3644E">
              <w:t>2</w:t>
            </w:r>
            <w:r>
              <w:t>&gt;</w:t>
            </w:r>
          </w:p>
          <w:p w14:paraId="0236C286" w14:textId="35F55396" w:rsidR="007227B9" w:rsidRDefault="00636321" w:rsidP="007227B9">
            <w:pPr>
              <w:spacing w:before="240"/>
            </w:pPr>
            <w:r w:rsidRPr="00636321">
              <w:t>Not sure where to start with protecting your business data? Here are some simple, effective backup and recovery plans that every small business can use.</w:t>
            </w:r>
          </w:p>
          <w:p w14:paraId="2E19BABA" w14:textId="31B5D094" w:rsidR="00492498" w:rsidRDefault="00492498" w:rsidP="00492498">
            <w:pPr>
              <w:pStyle w:val="BLOG-H3"/>
              <w:spacing w:after="160" w:line="259" w:lineRule="auto"/>
            </w:pPr>
            <w:r>
              <w:t>&lt;H3&gt;</w:t>
            </w:r>
            <w:r w:rsidR="00636321">
              <w:t>Know Your Storage Limits</w:t>
            </w:r>
            <w:r>
              <w:t>&lt;/H3&gt;</w:t>
            </w:r>
          </w:p>
          <w:p w14:paraId="593DF0BF" w14:textId="77777777" w:rsidR="00636321" w:rsidRPr="00636321" w:rsidRDefault="00636321" w:rsidP="00636321">
            <w:r w:rsidRPr="00636321">
              <w:lastRenderedPageBreak/>
              <w:t>It's easy to assume your backups are working until you get that dreaded alert: "Backup Failed - Storage Full." Small businesses often outgrow their storage capacity without realizing it.</w:t>
            </w:r>
          </w:p>
          <w:p w14:paraId="3849AE2C" w14:textId="77777777" w:rsidR="00636321" w:rsidRPr="00636321" w:rsidRDefault="00636321" w:rsidP="00636321">
            <w:r w:rsidRPr="00636321">
              <w:t>To avoid data disruptions:</w:t>
            </w:r>
          </w:p>
          <w:p w14:paraId="7DAB9F34" w14:textId="2DC02EB8" w:rsidR="00636321" w:rsidRPr="00636321" w:rsidRDefault="00636321" w:rsidP="00636321">
            <w:pPr>
              <w:pStyle w:val="BulletPoints-OrangeDots"/>
            </w:pPr>
            <w:r w:rsidRPr="00636321">
              <w:t>Audit your storage monthly to track how quickly you're using space.</w:t>
            </w:r>
          </w:p>
          <w:p w14:paraId="3C078A32" w14:textId="191D00B9" w:rsidR="00636321" w:rsidRPr="00636321" w:rsidRDefault="00636321" w:rsidP="00636321">
            <w:pPr>
              <w:pStyle w:val="BulletPoints-OrangeDots"/>
            </w:pPr>
            <w:r w:rsidRPr="00636321">
              <w:t>Enable alerts so you're notified before hitting limits.</w:t>
            </w:r>
          </w:p>
          <w:p w14:paraId="084D8732" w14:textId="1AF3981E" w:rsidR="00636321" w:rsidRPr="00636321" w:rsidRDefault="00636321" w:rsidP="00636321">
            <w:pPr>
              <w:pStyle w:val="BulletPoints-OrangeDots"/>
            </w:pPr>
            <w:r w:rsidRPr="00636321">
              <w:t>Clean up old, duplicate, or unused files regularly.</w:t>
            </w:r>
          </w:p>
          <w:p w14:paraId="21483347" w14:textId="77777777" w:rsidR="00636321" w:rsidRPr="00636321" w:rsidRDefault="00636321" w:rsidP="00636321">
            <w:pPr>
              <w:rPr>
                <w:b/>
                <w:bCs/>
              </w:rPr>
            </w:pPr>
            <w:r w:rsidRPr="00636321">
              <w:rPr>
                <w:b/>
                <w:bCs/>
              </w:rPr>
              <w:t xml:space="preserve">Pro tip: </w:t>
            </w:r>
          </w:p>
          <w:p w14:paraId="2B27BA10" w14:textId="0E1F7A7D" w:rsidR="00492498" w:rsidRPr="00A3644E" w:rsidRDefault="00636321" w:rsidP="00636321">
            <w:pPr>
              <w:rPr>
                <w:rFonts w:cs="Helvetica"/>
                <w:b/>
                <w:bCs/>
              </w:rPr>
            </w:pPr>
            <w:r w:rsidRPr="00636321">
              <w:t xml:space="preserve">Always leave </w:t>
            </w:r>
            <w:r w:rsidRPr="00636321">
              <w:rPr>
                <w:b/>
                <w:bCs/>
              </w:rPr>
              <w:t>20-30% of your backup storage free</w:t>
            </w:r>
            <w:r w:rsidRPr="00636321">
              <w:t>. This buffer ensures there's room for emergency backups or unexpected file growth.</w:t>
            </w:r>
          </w:p>
          <w:p w14:paraId="411C9F62" w14:textId="0A8A8F91" w:rsidR="00BA7E68" w:rsidRDefault="00BA7E68" w:rsidP="007227B9">
            <w:pPr>
              <w:pStyle w:val="BLOG-H3"/>
            </w:pPr>
            <w:r>
              <w:t>&lt;H3&gt;</w:t>
            </w:r>
            <w:r w:rsidR="00636321">
              <w:t>Use a Cloud Service</w:t>
            </w:r>
            <w:r>
              <w:t>&lt;/H3&gt;</w:t>
            </w:r>
          </w:p>
          <w:p w14:paraId="6EEF11F1" w14:textId="77777777" w:rsidR="00636321" w:rsidRPr="00636321" w:rsidRDefault="00636321" w:rsidP="00636321">
            <w:pPr>
              <w:spacing w:before="240"/>
            </w:pPr>
            <w:r w:rsidRPr="00636321">
              <w:t>Cloud storage has revolutionized small business data protection. These services offer affordable, flexible, and secure off-site storage that keeps your data safe, even if your physical office is compromised.</w:t>
            </w:r>
          </w:p>
          <w:p w14:paraId="64902B02" w14:textId="77777777" w:rsidR="00636321" w:rsidRPr="00636321" w:rsidRDefault="00636321" w:rsidP="00636321">
            <w:pPr>
              <w:spacing w:before="240"/>
            </w:pPr>
            <w:r w:rsidRPr="00636321">
              <w:t>Look for cloud services that offer:</w:t>
            </w:r>
          </w:p>
          <w:p w14:paraId="09CEEA95" w14:textId="0C8C1F26" w:rsidR="00636321" w:rsidRPr="00636321" w:rsidRDefault="00636321" w:rsidP="00636321">
            <w:pPr>
              <w:pStyle w:val="BulletPoints-OrangeDots"/>
            </w:pPr>
            <w:r w:rsidRPr="00636321">
              <w:t>Automatic and scheduled backups</w:t>
            </w:r>
          </w:p>
          <w:p w14:paraId="620A1D75" w14:textId="18B46EF4" w:rsidR="00636321" w:rsidRPr="00636321" w:rsidRDefault="00636321" w:rsidP="00636321">
            <w:pPr>
              <w:pStyle w:val="BulletPoints-OrangeDots"/>
            </w:pPr>
            <w:r w:rsidRPr="00636321">
              <w:t>End-to-end encryption</w:t>
            </w:r>
          </w:p>
          <w:p w14:paraId="39190EB6" w14:textId="7A3CD391" w:rsidR="00636321" w:rsidRPr="00636321" w:rsidRDefault="00636321" w:rsidP="00636321">
            <w:pPr>
              <w:pStyle w:val="BulletPoints-OrangeDots"/>
            </w:pPr>
            <w:r w:rsidRPr="00636321">
              <w:t>Access across all devices</w:t>
            </w:r>
          </w:p>
          <w:p w14:paraId="1156239A" w14:textId="6A3925C8" w:rsidR="00636321" w:rsidRPr="00636321" w:rsidRDefault="00636321" w:rsidP="00636321">
            <w:pPr>
              <w:pStyle w:val="BulletPoints-OrangeDots"/>
            </w:pPr>
            <w:r w:rsidRPr="00636321">
              <w:t>Version history and recovery tools</w:t>
            </w:r>
          </w:p>
          <w:p w14:paraId="30A0895D" w14:textId="77777777" w:rsidR="00636321" w:rsidRPr="00636321" w:rsidRDefault="00636321" w:rsidP="00636321">
            <w:pPr>
              <w:spacing w:before="240"/>
            </w:pPr>
            <w:r w:rsidRPr="00636321">
              <w:t xml:space="preserve">Popular options include Microsoft OneDrive, Google Workspace, Dropbox Business, and more robust solutions such as Acronis, </w:t>
            </w:r>
            <w:proofErr w:type="spellStart"/>
            <w:r w:rsidRPr="00636321">
              <w:t>Backblaze</w:t>
            </w:r>
            <w:proofErr w:type="spellEnd"/>
            <w:r w:rsidRPr="00636321">
              <w:t>, or Carbonite.</w:t>
            </w:r>
          </w:p>
          <w:p w14:paraId="7606FD38" w14:textId="456E9AD6" w:rsidR="007227B9" w:rsidRDefault="00636321" w:rsidP="00636321">
            <w:pPr>
              <w:spacing w:before="240"/>
            </w:pPr>
            <w:r w:rsidRPr="00636321">
              <w:t>Cloud backups are your first line of defense against local disasters and cyber threats.</w:t>
            </w:r>
          </w:p>
          <w:p w14:paraId="57ADAAFC" w14:textId="62737C1C" w:rsidR="00BA7E68" w:rsidRDefault="00BA7E68" w:rsidP="00BA7E68">
            <w:pPr>
              <w:pStyle w:val="BLOG-H3"/>
              <w:spacing w:after="160" w:line="259" w:lineRule="auto"/>
            </w:pPr>
            <w:r>
              <w:t>&lt;H3&gt;</w:t>
            </w:r>
            <w:r w:rsidR="00636321">
              <w:t>Automate Your Backup Schedule</w:t>
            </w:r>
            <w:r>
              <w:t>&lt;/H3&gt;</w:t>
            </w:r>
          </w:p>
          <w:p w14:paraId="0AE76236" w14:textId="77777777" w:rsidR="00636321" w:rsidRPr="00636321" w:rsidRDefault="00636321" w:rsidP="00636321">
            <w:pPr>
              <w:spacing w:before="240"/>
              <w:rPr>
                <w:b/>
                <w:bCs/>
              </w:rPr>
            </w:pPr>
            <w:r w:rsidRPr="00636321">
              <w:t xml:space="preserve">Let's face it. Manual backups are unreliable. People forget. They get busy. They make mistakes. That's why </w:t>
            </w:r>
            <w:r w:rsidRPr="00636321">
              <w:rPr>
                <w:b/>
                <w:bCs/>
              </w:rPr>
              <w:t>automation is key.</w:t>
            </w:r>
          </w:p>
          <w:p w14:paraId="69AF7054" w14:textId="77777777" w:rsidR="00636321" w:rsidRPr="00636321" w:rsidRDefault="00636321" w:rsidP="00636321">
            <w:pPr>
              <w:spacing w:before="240"/>
            </w:pPr>
            <w:r w:rsidRPr="00636321">
              <w:t>Set your systems to back up:</w:t>
            </w:r>
          </w:p>
          <w:p w14:paraId="0A7547FF" w14:textId="43211E0E" w:rsidR="00636321" w:rsidRPr="00636321" w:rsidRDefault="00636321" w:rsidP="00636321">
            <w:pPr>
              <w:pStyle w:val="BulletPoints-OrangeDots"/>
            </w:pPr>
            <w:r w:rsidRPr="00636321">
              <w:t>Daily for mission-critical data</w:t>
            </w:r>
          </w:p>
          <w:p w14:paraId="5057B051" w14:textId="332C3CB3" w:rsidR="00636321" w:rsidRPr="00636321" w:rsidRDefault="00636321" w:rsidP="00636321">
            <w:pPr>
              <w:pStyle w:val="BulletPoints-OrangeDots"/>
            </w:pPr>
            <w:r w:rsidRPr="00636321">
              <w:t>Weekly for large system files and applications</w:t>
            </w:r>
          </w:p>
          <w:p w14:paraId="4F13F37C" w14:textId="750CFAFE" w:rsidR="00636321" w:rsidRPr="00636321" w:rsidRDefault="00636321" w:rsidP="00636321">
            <w:pPr>
              <w:pStyle w:val="BulletPoints-OrangeDots"/>
            </w:pPr>
            <w:r w:rsidRPr="00636321">
              <w:t>Monthly for archives</w:t>
            </w:r>
          </w:p>
          <w:p w14:paraId="4B70B0A4" w14:textId="77777777" w:rsidR="00636321" w:rsidRPr="00636321" w:rsidRDefault="00636321" w:rsidP="00636321">
            <w:pPr>
              <w:spacing w:before="240"/>
              <w:rPr>
                <w:b/>
                <w:bCs/>
              </w:rPr>
            </w:pPr>
            <w:r w:rsidRPr="00636321">
              <w:rPr>
                <w:b/>
                <w:bCs/>
              </w:rPr>
              <w:t xml:space="preserve">Bonus tip: </w:t>
            </w:r>
          </w:p>
          <w:p w14:paraId="3D3CDBFB" w14:textId="0D53388A" w:rsidR="007227B9" w:rsidRDefault="00636321" w:rsidP="00636321">
            <w:pPr>
              <w:spacing w:before="240"/>
            </w:pPr>
            <w:r w:rsidRPr="00636321">
              <w:t>Run backups after business hours to avoid interfering with employee productivity. Tools like Acronis, Veeam, and Windows Backup can automate schedules seamlessly.</w:t>
            </w:r>
          </w:p>
          <w:p w14:paraId="36590683" w14:textId="1E55EDE5" w:rsidR="007227B9" w:rsidRDefault="007227B9" w:rsidP="00636321">
            <w:pPr>
              <w:pStyle w:val="BLOG-H3"/>
            </w:pPr>
            <w:r>
              <w:lastRenderedPageBreak/>
              <w:t>&lt;H</w:t>
            </w:r>
            <w:r w:rsidR="00636321">
              <w:t>3</w:t>
            </w:r>
            <w:r>
              <w:t>&gt;</w:t>
            </w:r>
            <w:r w:rsidR="00636321">
              <w:t>Test Your Recovery Plan</w:t>
            </w:r>
            <w:r>
              <w:t>&lt;/H</w:t>
            </w:r>
            <w:r w:rsidR="00636321">
              <w:t>3</w:t>
            </w:r>
            <w:r>
              <w:t>&gt;</w:t>
            </w:r>
          </w:p>
          <w:p w14:paraId="024C4A7F" w14:textId="77777777" w:rsidR="00636321" w:rsidRPr="00636321" w:rsidRDefault="00636321" w:rsidP="00636321">
            <w:pPr>
              <w:spacing w:before="240"/>
            </w:pPr>
            <w:r w:rsidRPr="00636321">
              <w:t>A backup plan is only as good as its recovery. Many businesses don't test their backups until they're in crisis, and then discover their files are incomplete or corrupted.</w:t>
            </w:r>
          </w:p>
          <w:p w14:paraId="43D2A9AD" w14:textId="77777777" w:rsidR="00636321" w:rsidRPr="00636321" w:rsidRDefault="00636321" w:rsidP="00636321">
            <w:pPr>
              <w:spacing w:before="240"/>
            </w:pPr>
            <w:r w:rsidRPr="00636321">
              <w:t xml:space="preserve">Run quarterly </w:t>
            </w:r>
            <w:r w:rsidRPr="00636321">
              <w:rPr>
                <w:b/>
                <w:bCs/>
              </w:rPr>
              <w:t>disaster recovery drills</w:t>
            </w:r>
            <w:r w:rsidRPr="00636321">
              <w:t>. These help you:</w:t>
            </w:r>
          </w:p>
          <w:p w14:paraId="03C42CE4" w14:textId="0035283D" w:rsidR="00636321" w:rsidRPr="00636321" w:rsidRDefault="00636321" w:rsidP="00636321">
            <w:pPr>
              <w:pStyle w:val="BulletPoints-OrangeDots"/>
            </w:pPr>
            <w:r w:rsidRPr="00636321">
              <w:t>Measure how fast files can be restored</w:t>
            </w:r>
          </w:p>
          <w:p w14:paraId="17FAE58C" w14:textId="6D577A82" w:rsidR="00636321" w:rsidRPr="00636321" w:rsidRDefault="00636321" w:rsidP="00636321">
            <w:pPr>
              <w:pStyle w:val="BulletPoints-OrangeDots"/>
            </w:pPr>
            <w:r w:rsidRPr="00636321">
              <w:t>Identify gaps in your backup process</w:t>
            </w:r>
          </w:p>
          <w:p w14:paraId="0F44E09D" w14:textId="38A877DA" w:rsidR="00636321" w:rsidRPr="00636321" w:rsidRDefault="00636321" w:rsidP="00636321">
            <w:pPr>
              <w:pStyle w:val="BulletPoints-OrangeDots"/>
            </w:pPr>
            <w:r w:rsidRPr="00636321">
              <w:t>Ensure key team members know their roles</w:t>
            </w:r>
          </w:p>
          <w:p w14:paraId="5B71C32A" w14:textId="320ABFA9" w:rsidR="007227B9" w:rsidRDefault="00636321" w:rsidP="00636321">
            <w:pPr>
              <w:spacing w:before="240"/>
            </w:pPr>
            <w:r w:rsidRPr="00636321">
              <w:t>Recovery time objectives (RTO) and recovery point objectives (RPO) are critical metrics. Your RTO is how long it takes to resume operations, while your RPO is how much data loss you can tolerate. Define and measure both during your test runs.</w:t>
            </w:r>
          </w:p>
          <w:p w14:paraId="36D24E5C" w14:textId="463F67A6" w:rsidR="00BA7E68" w:rsidRDefault="00BA7E68" w:rsidP="00BA7E68">
            <w:pPr>
              <w:pStyle w:val="BLOG-H3"/>
              <w:spacing w:after="160" w:line="259" w:lineRule="auto"/>
            </w:pPr>
            <w:r>
              <w:t>&lt;H3&gt;</w:t>
            </w:r>
            <w:r w:rsidR="00636321">
              <w:t>Keep a Local Backup for Fast Access</w:t>
            </w:r>
            <w:r>
              <w:t>&lt;/H3&gt;</w:t>
            </w:r>
          </w:p>
          <w:p w14:paraId="4C7BE65C" w14:textId="77777777" w:rsidR="00636321" w:rsidRPr="00636321" w:rsidRDefault="00636321" w:rsidP="00636321">
            <w:pPr>
              <w:pStyle w:val="BLOG-H3"/>
              <w:rPr>
                <w:rFonts w:cs="Helvetica"/>
                <w:b w:val="0"/>
                <w:bCs w:val="0"/>
                <w:sz w:val="22"/>
                <w:szCs w:val="22"/>
                <w:lang w:eastAsia="en-US"/>
              </w:rPr>
            </w:pPr>
            <w:r w:rsidRPr="00636321">
              <w:rPr>
                <w:rFonts w:cs="Helvetica"/>
                <w:b w:val="0"/>
                <w:bCs w:val="0"/>
                <w:sz w:val="22"/>
                <w:szCs w:val="22"/>
                <w:lang w:eastAsia="en-US"/>
              </w:rPr>
              <w:t>Cloud storage is powerful, but local storage is your speed advantage. Downloading massive files from the cloud during an outage can take time. That's where external hard drives, USBs, or NAS systems come in.</w:t>
            </w:r>
          </w:p>
          <w:p w14:paraId="48413D40" w14:textId="77777777" w:rsidR="00636321" w:rsidRPr="00636321" w:rsidRDefault="00636321" w:rsidP="00636321">
            <w:pPr>
              <w:pStyle w:val="BLOG-H3"/>
              <w:rPr>
                <w:rFonts w:cs="Helvetica"/>
                <w:b w:val="0"/>
                <w:bCs w:val="0"/>
                <w:sz w:val="22"/>
                <w:szCs w:val="22"/>
                <w:lang w:eastAsia="en-US"/>
              </w:rPr>
            </w:pPr>
            <w:r w:rsidRPr="00636321">
              <w:rPr>
                <w:rFonts w:cs="Helvetica"/>
                <w:b w:val="0"/>
                <w:bCs w:val="0"/>
                <w:sz w:val="22"/>
                <w:szCs w:val="22"/>
                <w:lang w:eastAsia="en-US"/>
              </w:rPr>
              <w:t>Benefits of local backups include:</w:t>
            </w:r>
          </w:p>
          <w:p w14:paraId="09D79453" w14:textId="60292710" w:rsidR="00636321" w:rsidRPr="00636321" w:rsidRDefault="00636321" w:rsidP="00636321">
            <w:pPr>
              <w:pStyle w:val="BulletPoints-OrangeDots"/>
            </w:pPr>
            <w:r w:rsidRPr="00636321">
              <w:t>Rapid recovery times</w:t>
            </w:r>
          </w:p>
          <w:p w14:paraId="2E61DFFD" w14:textId="3223AC4D" w:rsidR="00636321" w:rsidRPr="00636321" w:rsidRDefault="00636321" w:rsidP="00636321">
            <w:pPr>
              <w:pStyle w:val="BulletPoints-OrangeDots"/>
            </w:pPr>
            <w:r w:rsidRPr="00636321">
              <w:t>Secondary layer of security</w:t>
            </w:r>
          </w:p>
          <w:p w14:paraId="7BDAAA59" w14:textId="1842510D" w:rsidR="00636321" w:rsidRPr="00636321" w:rsidRDefault="00636321" w:rsidP="00636321">
            <w:pPr>
              <w:pStyle w:val="BulletPoints-OrangeDots"/>
            </w:pPr>
            <w:r w:rsidRPr="00636321">
              <w:t>Control over physical access</w:t>
            </w:r>
          </w:p>
          <w:p w14:paraId="105BD76D" w14:textId="1191E321" w:rsidR="00E26BEC" w:rsidRDefault="00636321" w:rsidP="00636321">
            <w:pPr>
              <w:pStyle w:val="BLOG-H3"/>
              <w:spacing w:after="160" w:line="259" w:lineRule="auto"/>
              <w:rPr>
                <w:rFonts w:cs="Helvetica"/>
                <w:b w:val="0"/>
                <w:bCs w:val="0"/>
                <w:sz w:val="22"/>
                <w:szCs w:val="22"/>
                <w:lang w:eastAsia="en-US"/>
              </w:rPr>
            </w:pPr>
            <w:r w:rsidRPr="00636321">
              <w:rPr>
                <w:rFonts w:cs="Helvetica"/>
                <w:b w:val="0"/>
                <w:bCs w:val="0"/>
                <w:sz w:val="22"/>
                <w:szCs w:val="22"/>
                <w:lang w:eastAsia="en-US"/>
              </w:rPr>
              <w:t>Secure your drives with encryption, store them in a locked cabinet or fireproof safe, and rotate them regularly to prevent failure.</w:t>
            </w:r>
          </w:p>
          <w:p w14:paraId="3566F4C8" w14:textId="1DC9746A" w:rsidR="00BA7E68" w:rsidRDefault="00BA7E68" w:rsidP="00BA7E68">
            <w:pPr>
              <w:pStyle w:val="BLOG-H3"/>
              <w:spacing w:after="160" w:line="259" w:lineRule="auto"/>
            </w:pPr>
            <w:r>
              <w:t>&lt;H3&gt;</w:t>
            </w:r>
            <w:r w:rsidR="00636321">
              <w:t>Educate Your Team</w:t>
            </w:r>
            <w:r>
              <w:t>&lt;/H3&gt;</w:t>
            </w:r>
          </w:p>
          <w:p w14:paraId="0017A097" w14:textId="77777777" w:rsidR="00636321" w:rsidRPr="00636321" w:rsidRDefault="00636321" w:rsidP="00636321">
            <w:pPr>
              <w:pStyle w:val="BLOG-H2"/>
              <w:rPr>
                <w:rFonts w:cs="Helvetica"/>
                <w:b w:val="0"/>
                <w:bCs w:val="0"/>
                <w:sz w:val="22"/>
                <w:szCs w:val="22"/>
              </w:rPr>
            </w:pPr>
            <w:r w:rsidRPr="00636321">
              <w:rPr>
                <w:rFonts w:cs="Helvetica"/>
                <w:b w:val="0"/>
                <w:bCs w:val="0"/>
                <w:sz w:val="22"/>
                <w:szCs w:val="22"/>
              </w:rPr>
              <w:t>Your employees can either be your biggest risk or your strongest defense. Most data breaches happen due to human error. That's why training is crucial.</w:t>
            </w:r>
          </w:p>
          <w:p w14:paraId="257878FB" w14:textId="77777777" w:rsidR="00636321" w:rsidRPr="00636321" w:rsidRDefault="00636321" w:rsidP="00636321">
            <w:pPr>
              <w:pStyle w:val="BLOG-H2"/>
              <w:rPr>
                <w:rFonts w:cs="Helvetica"/>
                <w:b w:val="0"/>
                <w:bCs w:val="0"/>
                <w:sz w:val="22"/>
                <w:szCs w:val="22"/>
              </w:rPr>
            </w:pPr>
            <w:r w:rsidRPr="00636321">
              <w:rPr>
                <w:rFonts w:cs="Helvetica"/>
                <w:b w:val="0"/>
                <w:bCs w:val="0"/>
                <w:sz w:val="22"/>
                <w:szCs w:val="22"/>
              </w:rPr>
              <w:t>Every employee should know:</w:t>
            </w:r>
          </w:p>
          <w:p w14:paraId="19C5EA89" w14:textId="5F558AF4" w:rsidR="00636321" w:rsidRPr="00636321" w:rsidRDefault="00636321" w:rsidP="00636321">
            <w:pPr>
              <w:pStyle w:val="BulletPoints-OrangeDots"/>
            </w:pPr>
            <w:r w:rsidRPr="00636321">
              <w:t>Where and how to save data</w:t>
            </w:r>
          </w:p>
          <w:p w14:paraId="58C35778" w14:textId="4CFECCA2" w:rsidR="00636321" w:rsidRPr="00636321" w:rsidRDefault="00636321" w:rsidP="00636321">
            <w:pPr>
              <w:pStyle w:val="BulletPoints-OrangeDots"/>
            </w:pPr>
            <w:r w:rsidRPr="00636321">
              <w:t>How to recognize phishing and malware attempts</w:t>
            </w:r>
          </w:p>
          <w:p w14:paraId="58FF7E4B" w14:textId="41138CB2" w:rsidR="00636321" w:rsidRPr="00636321" w:rsidRDefault="00636321" w:rsidP="00636321">
            <w:pPr>
              <w:pStyle w:val="BulletPoints-OrangeDots"/>
            </w:pPr>
            <w:r w:rsidRPr="00636321">
              <w:t>Who to contact during a data emergency</w:t>
            </w:r>
          </w:p>
          <w:p w14:paraId="5C9CEC12" w14:textId="77777777" w:rsidR="00636321" w:rsidRPr="00636321" w:rsidRDefault="00636321" w:rsidP="00636321">
            <w:pPr>
              <w:pStyle w:val="BLOG-H2"/>
              <w:rPr>
                <w:rFonts w:cs="Helvetica"/>
                <w:b w:val="0"/>
                <w:bCs w:val="0"/>
                <w:sz w:val="22"/>
                <w:szCs w:val="22"/>
              </w:rPr>
            </w:pPr>
            <w:r w:rsidRPr="00636321">
              <w:rPr>
                <w:rFonts w:cs="Helvetica"/>
                <w:b w:val="0"/>
                <w:bCs w:val="0"/>
                <w:sz w:val="22"/>
                <w:szCs w:val="22"/>
              </w:rPr>
              <w:t>Hold short monthly or quarterly training sessions. Use mock phishing emails to test awareness. Keep a simple emergency checklist posted in shared areas.</w:t>
            </w:r>
          </w:p>
          <w:p w14:paraId="05FBF864" w14:textId="4F15178E" w:rsidR="00BA7E68" w:rsidRDefault="00636321" w:rsidP="00636321">
            <w:pPr>
              <w:pStyle w:val="BLOG-H2"/>
              <w:rPr>
                <w:rFonts w:cs="Helvetica"/>
                <w:b w:val="0"/>
                <w:bCs w:val="0"/>
                <w:sz w:val="22"/>
                <w:szCs w:val="22"/>
              </w:rPr>
            </w:pPr>
            <w:r w:rsidRPr="00636321">
              <w:rPr>
                <w:rFonts w:cs="Helvetica"/>
                <w:b w:val="0"/>
                <w:bCs w:val="0"/>
                <w:sz w:val="22"/>
                <w:szCs w:val="22"/>
              </w:rPr>
              <w:t>Remember that empowered employees make smarter decisions and make data safer.</w:t>
            </w:r>
          </w:p>
          <w:p w14:paraId="7BBC25CB" w14:textId="508350A8" w:rsidR="00E26BEC" w:rsidRDefault="00E26BEC" w:rsidP="00206080">
            <w:pPr>
              <w:pStyle w:val="BLOG-H3"/>
            </w:pPr>
            <w:r>
              <w:t>&lt;H</w:t>
            </w:r>
            <w:r w:rsidR="00206080">
              <w:t>3</w:t>
            </w:r>
            <w:r>
              <w:t>&gt;</w:t>
            </w:r>
            <w:r w:rsidR="00206080">
              <w:t>Keep Multiple Backup Versions</w:t>
            </w:r>
            <w:r>
              <w:t>&lt;/H</w:t>
            </w:r>
            <w:r w:rsidR="00206080">
              <w:t>3</w:t>
            </w:r>
            <w:r>
              <w:t>&gt;</w:t>
            </w:r>
          </w:p>
          <w:p w14:paraId="2DB72F5B" w14:textId="77777777" w:rsidR="00206080" w:rsidRPr="00206080" w:rsidRDefault="00206080" w:rsidP="00206080">
            <w:pPr>
              <w:spacing w:before="240"/>
            </w:pPr>
            <w:r w:rsidRPr="00206080">
              <w:lastRenderedPageBreak/>
              <w:t>One backup is good. Multiple versions? Even better. Version control protects you from overwrites, corruption, and malicious attacks.</w:t>
            </w:r>
          </w:p>
          <w:p w14:paraId="67A0858E" w14:textId="77777777" w:rsidR="00206080" w:rsidRPr="00206080" w:rsidRDefault="00206080" w:rsidP="00206080">
            <w:pPr>
              <w:spacing w:before="240"/>
            </w:pPr>
            <w:r w:rsidRPr="00206080">
              <w:t>Here are the best practices for version control:</w:t>
            </w:r>
          </w:p>
          <w:p w14:paraId="14308E14" w14:textId="62E4AD0A" w:rsidR="00206080" w:rsidRPr="00206080" w:rsidRDefault="00206080" w:rsidP="00206080">
            <w:pPr>
              <w:pStyle w:val="BulletPoints-OrangeDots"/>
            </w:pPr>
            <w:r w:rsidRPr="00206080">
              <w:t>Retain at least three previous versions of each file</w:t>
            </w:r>
          </w:p>
          <w:p w14:paraId="25C7418D" w14:textId="21060D22" w:rsidR="00206080" w:rsidRPr="00206080" w:rsidRDefault="00206080" w:rsidP="00206080">
            <w:pPr>
              <w:pStyle w:val="BulletPoints-OrangeDots"/>
            </w:pPr>
            <w:r w:rsidRPr="00206080">
              <w:t>Use cloud services with built-in versioning (like Dropbox or OneDrive)</w:t>
            </w:r>
          </w:p>
          <w:p w14:paraId="682A7F1C" w14:textId="312F1BDF" w:rsidR="00206080" w:rsidRPr="00206080" w:rsidRDefault="00206080" w:rsidP="00206080">
            <w:pPr>
              <w:pStyle w:val="BulletPoints-OrangeDots"/>
            </w:pPr>
            <w:r w:rsidRPr="00206080">
              <w:t>Keep snapshots of your system before major updates or changes</w:t>
            </w:r>
          </w:p>
          <w:p w14:paraId="3325312B" w14:textId="774D17BF" w:rsidR="007227B9" w:rsidRDefault="00206080" w:rsidP="00206080">
            <w:pPr>
              <w:spacing w:before="240"/>
            </w:pPr>
            <w:r w:rsidRPr="00206080">
              <w:t>This allows you to restore data to a known good state in case of malware, accidental changes, or corrupted files.</w:t>
            </w:r>
          </w:p>
          <w:p w14:paraId="1CBA0FBB" w14:textId="2881DC27" w:rsidR="00E26BEC" w:rsidRDefault="00E26BEC" w:rsidP="00E26BEC">
            <w:pPr>
              <w:pStyle w:val="BLOG-H3"/>
              <w:spacing w:after="160" w:line="259" w:lineRule="auto"/>
            </w:pPr>
            <w:r>
              <w:t>&lt;H3&gt;</w:t>
            </w:r>
            <w:r w:rsidR="00206080">
              <w:t>Monitor and Maintain Your Backups</w:t>
            </w:r>
            <w:r>
              <w:t>&lt;/H3&gt;</w:t>
            </w:r>
          </w:p>
          <w:p w14:paraId="668B52D4" w14:textId="77777777" w:rsidR="00206080" w:rsidRPr="00206080" w:rsidRDefault="00206080" w:rsidP="00206080">
            <w:pPr>
              <w:spacing w:before="240"/>
            </w:pPr>
            <w:r w:rsidRPr="00206080">
              <w:t>Backup systems aren't "set it and forget it." Like any other technology, they need care and maintenance.</w:t>
            </w:r>
          </w:p>
          <w:p w14:paraId="09F571C6" w14:textId="77777777" w:rsidR="00206080" w:rsidRPr="00206080" w:rsidRDefault="00206080" w:rsidP="00206080">
            <w:pPr>
              <w:spacing w:before="240"/>
            </w:pPr>
            <w:r w:rsidRPr="00206080">
              <w:t>Establish a maintenance routine:</w:t>
            </w:r>
          </w:p>
          <w:p w14:paraId="281A7BD8" w14:textId="4F11EFFA" w:rsidR="00206080" w:rsidRPr="00206080" w:rsidRDefault="00206080" w:rsidP="00206080">
            <w:pPr>
              <w:pStyle w:val="BulletPoints-OrangeDots"/>
            </w:pPr>
            <w:r w:rsidRPr="00206080">
              <w:t>Review backup logs weekly</w:t>
            </w:r>
          </w:p>
          <w:p w14:paraId="1B0DC8D1" w14:textId="1ABA7AB4" w:rsidR="00206080" w:rsidRPr="00206080" w:rsidRDefault="00206080" w:rsidP="00206080">
            <w:pPr>
              <w:pStyle w:val="BulletPoints-OrangeDots"/>
            </w:pPr>
            <w:r w:rsidRPr="00206080">
              <w:t>Check for failed or missed backups</w:t>
            </w:r>
          </w:p>
          <w:p w14:paraId="7ADDA801" w14:textId="0C2DCA38" w:rsidR="00206080" w:rsidRPr="00206080" w:rsidRDefault="00206080" w:rsidP="00206080">
            <w:pPr>
              <w:pStyle w:val="BulletPoints-OrangeDots"/>
            </w:pPr>
            <w:r w:rsidRPr="00206080">
              <w:t>Update your backup software</w:t>
            </w:r>
          </w:p>
          <w:p w14:paraId="24832367" w14:textId="27104211" w:rsidR="00206080" w:rsidRPr="00206080" w:rsidRDefault="00206080" w:rsidP="00206080">
            <w:pPr>
              <w:pStyle w:val="BulletPoints-OrangeDots"/>
            </w:pPr>
            <w:r w:rsidRPr="00206080">
              <w:t>Replace aging hardware on schedule</w:t>
            </w:r>
          </w:p>
          <w:p w14:paraId="3C02233C" w14:textId="09FF8BE2" w:rsidR="003E279E" w:rsidRDefault="00206080" w:rsidP="00206080">
            <w:pPr>
              <w:spacing w:before="240"/>
            </w:pPr>
            <w:r w:rsidRPr="00206080">
              <w:t>Designate a "</w:t>
            </w:r>
            <w:r w:rsidRPr="00206080">
              <w:rPr>
                <w:b/>
                <w:bCs/>
              </w:rPr>
              <w:t>data guardian</w:t>
            </w:r>
            <w:r w:rsidRPr="00206080">
              <w:t>", someone responsible for oversight and reporting. Regular maintenance avoids nasty surprises when you need your backups most.</w:t>
            </w:r>
          </w:p>
          <w:p w14:paraId="770B401D" w14:textId="23D0A4A0" w:rsidR="003E279E" w:rsidRDefault="003E279E" w:rsidP="003E279E">
            <w:pPr>
              <w:pStyle w:val="BLOG-H3"/>
              <w:spacing w:after="160" w:line="259" w:lineRule="auto"/>
            </w:pPr>
            <w:r>
              <w:t>&lt;H3&gt;</w:t>
            </w:r>
            <w:r w:rsidR="00206080">
              <w:t>Consider a Hybrid Backup Strategy</w:t>
            </w:r>
            <w:r>
              <w:t>&lt;/H3&gt;</w:t>
            </w:r>
          </w:p>
          <w:p w14:paraId="4FC83D54" w14:textId="77777777" w:rsidR="00206080" w:rsidRPr="00206080" w:rsidRDefault="00206080" w:rsidP="00206080">
            <w:pPr>
              <w:spacing w:before="240"/>
            </w:pPr>
            <w:r w:rsidRPr="00206080">
              <w:t xml:space="preserve">Many small businesses find success using a </w:t>
            </w:r>
            <w:r w:rsidRPr="00206080">
              <w:rPr>
                <w:b/>
                <w:bCs/>
              </w:rPr>
              <w:t>hybrid backup strategy</w:t>
            </w:r>
            <w:r w:rsidRPr="00206080">
              <w:t>, which combines both local and cloud backups. This approach provides flexibility, redundancy, and optimized performance.</w:t>
            </w:r>
          </w:p>
          <w:p w14:paraId="4FE5A8DD" w14:textId="77777777" w:rsidR="00206080" w:rsidRPr="00206080" w:rsidRDefault="00206080" w:rsidP="00206080">
            <w:pPr>
              <w:spacing w:before="240"/>
            </w:pPr>
            <w:r w:rsidRPr="00206080">
              <w:t>Benefits of a hybrid backup strategy:</w:t>
            </w:r>
          </w:p>
          <w:p w14:paraId="388C0EF6" w14:textId="2A048620" w:rsidR="00206080" w:rsidRPr="00206080" w:rsidRDefault="00206080" w:rsidP="00206080">
            <w:pPr>
              <w:pStyle w:val="BulletPoints-OrangeDots"/>
            </w:pPr>
            <w:r w:rsidRPr="00206080">
              <w:t>Fast recovery from local sources</w:t>
            </w:r>
          </w:p>
          <w:p w14:paraId="7026C3B0" w14:textId="58D7E392" w:rsidR="00206080" w:rsidRPr="00206080" w:rsidRDefault="00206080" w:rsidP="00206080">
            <w:pPr>
              <w:pStyle w:val="BulletPoints-OrangeDots"/>
            </w:pPr>
            <w:r w:rsidRPr="00206080">
              <w:t>Off-site protection for major disasters</w:t>
            </w:r>
          </w:p>
          <w:p w14:paraId="1A2E2C5A" w14:textId="22C4D0C7" w:rsidR="00206080" w:rsidRPr="00206080" w:rsidRDefault="00206080" w:rsidP="00206080">
            <w:pPr>
              <w:pStyle w:val="BulletPoints-OrangeDots"/>
            </w:pPr>
            <w:r w:rsidRPr="00206080">
              <w:t>Load balancing between backup sources</w:t>
            </w:r>
          </w:p>
          <w:p w14:paraId="1EA33A96" w14:textId="78684472" w:rsidR="003E279E" w:rsidRDefault="00206080" w:rsidP="00206080">
            <w:pPr>
              <w:spacing w:before="240"/>
            </w:pPr>
            <w:r w:rsidRPr="00206080">
              <w:t>For instance, you could automate daily backups to the cloud while also running weekly backups to an encrypted external drive. That way, you're covered from every angle.</w:t>
            </w:r>
          </w:p>
          <w:p w14:paraId="6D78AB5E" w14:textId="757A9874" w:rsidR="00762811" w:rsidRDefault="00762811" w:rsidP="00BA7E68">
            <w:pPr>
              <w:pStyle w:val="BLOG-H2"/>
            </w:pPr>
            <w:r>
              <w:t>&lt;H</w:t>
            </w:r>
            <w:r w:rsidR="000B568E">
              <w:t>2</w:t>
            </w:r>
            <w:r>
              <w:t>&gt;</w:t>
            </w:r>
            <w:r w:rsidR="00206080">
              <w:t>What to Do When Disaster Strikes</w:t>
            </w:r>
            <w:r>
              <w:t>&lt;/H</w:t>
            </w:r>
            <w:r w:rsidR="000B568E">
              <w:t>2</w:t>
            </w:r>
            <w:r>
              <w:t>&gt;</w:t>
            </w:r>
          </w:p>
          <w:p w14:paraId="602FB5C9" w14:textId="6B838A8B" w:rsidR="003E279E" w:rsidRDefault="00206080" w:rsidP="003E279E">
            <w:pPr>
              <w:spacing w:before="240"/>
            </w:pPr>
            <w:r w:rsidRPr="00206080">
              <w:t xml:space="preserve">Even with the best backup plans, disasters can still happen. Whether it's a ransomware attack, an office fire, or someone accidentally deleting an entire folder of client files, the </w:t>
            </w:r>
            <w:r w:rsidRPr="00206080">
              <w:lastRenderedPageBreak/>
              <w:t xml:space="preserve">real test comes after the crisis hits. Here's how to keep a cool head and take control when your </w:t>
            </w:r>
            <w:proofErr w:type="gramStart"/>
            <w:r w:rsidRPr="00206080">
              <w:t>data's</w:t>
            </w:r>
            <w:proofErr w:type="gramEnd"/>
            <w:r w:rsidRPr="00206080">
              <w:t xml:space="preserve"> on the line:</w:t>
            </w:r>
          </w:p>
          <w:p w14:paraId="2253CABC" w14:textId="0F22D42E" w:rsidR="00206080" w:rsidRDefault="00206080" w:rsidP="00206080">
            <w:pPr>
              <w:pStyle w:val="BLOG-H3"/>
              <w:spacing w:after="160" w:line="259" w:lineRule="auto"/>
            </w:pPr>
            <w:r>
              <w:t>&lt;H3&gt;Assess the Damage&lt;/H3&gt;</w:t>
            </w:r>
          </w:p>
          <w:p w14:paraId="6CAC1FFB" w14:textId="7E1E2501" w:rsidR="00206080" w:rsidRDefault="00206080" w:rsidP="00206080">
            <w:pPr>
              <w:spacing w:before="240"/>
            </w:pPr>
            <w:r w:rsidRPr="00206080">
              <w:t>Take a step back and figure out what was affected. Was it just one system? A whole server? It's crucial to quickly evaluate what data and systems have been compromised. Understanding the scope of the damage will help you prioritize your recovery efforts and focus on the most critical systems first, preventing further damage or loss.</w:t>
            </w:r>
          </w:p>
          <w:p w14:paraId="76FBD349" w14:textId="7C50CB92" w:rsidR="00206080" w:rsidRDefault="00206080" w:rsidP="00206080">
            <w:pPr>
              <w:pStyle w:val="BLOG-H3"/>
              <w:spacing w:after="160" w:line="259" w:lineRule="auto"/>
            </w:pPr>
            <w:r>
              <w:t>&lt;H3&gt;Activate Your Recovery Plan&lt;/H3&gt;</w:t>
            </w:r>
          </w:p>
          <w:p w14:paraId="421D3EB7" w14:textId="01792652" w:rsidR="00206080" w:rsidRDefault="00206080" w:rsidP="00206080">
            <w:pPr>
              <w:spacing w:before="240"/>
            </w:pPr>
            <w:r w:rsidRPr="00206080">
              <w:t>This is where your preparedness pays off. Use your documented recovery steps to restore your data. If you have cloud-based backups or automated systems, begin the restoration process immediately. Always start with the most crucial data and systems to minimize downtime. Your recovery plan should be detailed, guiding you through the process with minimal confusion.</w:t>
            </w:r>
          </w:p>
          <w:p w14:paraId="4D0FC2DA" w14:textId="76680B42" w:rsidR="00206080" w:rsidRDefault="00206080" w:rsidP="00206080">
            <w:pPr>
              <w:pStyle w:val="BLOG-H3"/>
              <w:spacing w:after="160" w:line="259" w:lineRule="auto"/>
            </w:pPr>
            <w:r>
              <w:t xml:space="preserve">&lt;H3&gt;Loop </w:t>
            </w:r>
            <w:r w:rsidR="00DF7B55">
              <w:t>in</w:t>
            </w:r>
            <w:r>
              <w:t xml:space="preserve"> Your Team&lt;/H3&gt;</w:t>
            </w:r>
          </w:p>
          <w:p w14:paraId="530A4BEE" w14:textId="72CB64E7" w:rsidR="00206080" w:rsidRDefault="00206080" w:rsidP="00206080">
            <w:pPr>
              <w:spacing w:before="240"/>
            </w:pPr>
            <w:r w:rsidRPr="00206080">
              <w:t>Clear communication is essential during a disaster. Notify your team about the situation, especially key departments like customer service, IT, and operations. Assign tasks to staff members, so everyone knows what needs to be done. Regular updates and transparency reduce anxiety, keep morale up, and help ensure that recovery proceeds smoothly without added stress.</w:t>
            </w:r>
          </w:p>
          <w:p w14:paraId="02248F39" w14:textId="001BA70B" w:rsidR="00206080" w:rsidRDefault="00206080" w:rsidP="00206080">
            <w:pPr>
              <w:pStyle w:val="BLOG-H3"/>
              <w:spacing w:after="160" w:line="259" w:lineRule="auto"/>
            </w:pPr>
            <w:r>
              <w:t>&lt;H3&gt;Document What Happened&lt;/H3&gt;</w:t>
            </w:r>
          </w:p>
          <w:p w14:paraId="28BD52F7" w14:textId="750BF110" w:rsidR="00206080" w:rsidRDefault="00206080" w:rsidP="00206080">
            <w:pPr>
              <w:spacing w:before="240"/>
            </w:pPr>
            <w:r w:rsidRPr="00206080">
              <w:t>Once the dust settles, take time to document everything that occurred. What was the root cause? How long did the recovery take? Were there any hiccups? This post-mortem analysis is key to improving your disaster recovery strategy. By learning from the event, you can refine your processes and prevent similar issues in the future, strengthening your system's resilience.</w:t>
            </w:r>
          </w:p>
          <w:p w14:paraId="242DE86B" w14:textId="60628BA9" w:rsidR="00206080" w:rsidRDefault="00206080" w:rsidP="00206080">
            <w:pPr>
              <w:pStyle w:val="BLOG-H3"/>
              <w:spacing w:after="160" w:line="259" w:lineRule="auto"/>
            </w:pPr>
            <w:r>
              <w:t>&lt;H3&gt;Test the Recovery Process&lt;/H3&gt;</w:t>
            </w:r>
          </w:p>
          <w:p w14:paraId="3D7B2BBC" w14:textId="77777777" w:rsidR="00206080" w:rsidRPr="00206080" w:rsidRDefault="00206080" w:rsidP="00206080">
            <w:pPr>
              <w:spacing w:before="240"/>
            </w:pPr>
            <w:r w:rsidRPr="00206080">
              <w:t>It's not enough to have a recovery plan on paper; you need to verify that it works in practice. After an incident, test your recovery steps regularly to ensure that backups are functional and can be restored quickly. Simulated drills or periodic tests can help identify weak spots in your plan before a real disaster strikes, allowing you to address any issues in advance.</w:t>
            </w:r>
          </w:p>
          <w:p w14:paraId="39498DC2" w14:textId="77777777" w:rsidR="00206080" w:rsidRPr="00206080" w:rsidRDefault="00206080" w:rsidP="00206080">
            <w:pPr>
              <w:spacing w:before="240"/>
            </w:pPr>
            <w:r w:rsidRPr="00206080">
              <w:t xml:space="preserve">Disaster-proofing your data is a smart investment, as the cost of lost data (measured in lost revenue, damaged reputation, and potential regulatory fines) far outweighs the effort to prepare. To ensure your business is protected, set up both cloud and local backups, automate and test your recovery processes, educate your staff, monitor storage, and rotate hardware. With a solid backup and recovery plan in place, your business will be </w:t>
            </w:r>
            <w:r w:rsidRPr="00206080">
              <w:lastRenderedPageBreak/>
              <w:t>ready to weather any storm, from natural disasters to cyberattacks or even the occasional spilled coffee. Don't wait for a crisis to act.</w:t>
            </w:r>
          </w:p>
          <w:p w14:paraId="55D029BC" w14:textId="77777777" w:rsidR="00206080" w:rsidRPr="00206080" w:rsidRDefault="00206080" w:rsidP="00206080">
            <w:pPr>
              <w:spacing w:before="240"/>
            </w:pPr>
            <w:r w:rsidRPr="00206080">
              <w:t xml:space="preserve">Data disasters strike without warning. Is your business protected? Get custom backup solutions that ensure zero downtime, automatic security, and instant recovery. Because when disaster hits, the best backup isn't an option. It's a necessity. </w:t>
            </w:r>
          </w:p>
          <w:p w14:paraId="4942D68E" w14:textId="2DDDFE78" w:rsidR="00206080" w:rsidRDefault="00206080" w:rsidP="00206080">
            <w:pPr>
              <w:spacing w:before="240"/>
            </w:pPr>
            <w:r w:rsidRPr="00206080">
              <w:t>Contact us now before it's too late!</w:t>
            </w:r>
          </w:p>
          <w:p w14:paraId="54B0D5EC" w14:textId="203C10A1" w:rsidR="00EB5434" w:rsidRPr="00C4017A" w:rsidRDefault="00EB5434" w:rsidP="00953B13">
            <w:pPr>
              <w:rPr>
                <w:b/>
                <w:bCs/>
                <w:lang w:eastAsia="en-PH"/>
              </w:rPr>
            </w:pPr>
            <w:r w:rsidRPr="00C4017A">
              <w:rPr>
                <w:b/>
                <w:bCs/>
                <w:lang w:eastAsia="en-PH"/>
              </w:rPr>
              <w:t xml:space="preserve">Article used with permission from </w:t>
            </w:r>
            <w:hyperlink r:id="rId41" w:tgtFrame="_blank" w:history="1">
              <w:r w:rsidRPr="00FE3B0B">
                <w:rPr>
                  <w:rStyle w:val="Hyperlink"/>
                  <w:b/>
                  <w:bCs/>
                  <w:lang w:val="en-AU" w:eastAsia="en-PH"/>
                </w:rPr>
                <w:t>The Technology Press.</w:t>
              </w:r>
            </w:hyperlink>
            <w:r w:rsidRPr="00C4017A">
              <w:rPr>
                <w:b/>
                <w:bCs/>
                <w:lang w:eastAsia="en-PH"/>
              </w:rPr>
              <w:t xml:space="preserve"> </w:t>
            </w:r>
          </w:p>
        </w:tc>
      </w:tr>
    </w:tbl>
    <w:p w14:paraId="48E2F222" w14:textId="77777777" w:rsidR="000B568E" w:rsidRDefault="000B568E" w:rsidP="009B5E3B">
      <w:pPr>
        <w:rPr>
          <w:b/>
          <w:bCs/>
          <w:lang w:val="en-PH"/>
        </w:rPr>
      </w:pPr>
    </w:p>
    <w:p w14:paraId="786E7B78" w14:textId="3811AEF3" w:rsidR="001853CE" w:rsidRDefault="007F01B9" w:rsidP="009B5E3B">
      <w:r>
        <w:rPr>
          <w:noProof/>
        </w:rPr>
        <mc:AlternateContent>
          <mc:Choice Requires="wpg">
            <w:drawing>
              <wp:anchor distT="0" distB="0" distL="114300" distR="114300" simplePos="0" relativeHeight="251660302" behindDoc="0" locked="0" layoutInCell="1" allowOverlap="1" wp14:anchorId="72792527" wp14:editId="05448887">
                <wp:simplePos x="0" y="0"/>
                <wp:positionH relativeFrom="margin">
                  <wp:posOffset>-9525</wp:posOffset>
                </wp:positionH>
                <wp:positionV relativeFrom="paragraph">
                  <wp:posOffset>-56889</wp:posOffset>
                </wp:positionV>
                <wp:extent cx="5695950" cy="1047115"/>
                <wp:effectExtent l="0" t="0" r="19050" b="19685"/>
                <wp:wrapNone/>
                <wp:docPr id="6" name="Group 6"/>
                <wp:cNvGraphicFramePr/>
                <a:graphic xmlns:a="http://schemas.openxmlformats.org/drawingml/2006/main">
                  <a:graphicData uri="http://schemas.microsoft.com/office/word/2010/wordprocessingGroup">
                    <wpg:wgp>
                      <wpg:cNvGrpSpPr/>
                      <wpg:grpSpPr>
                        <a:xfrm>
                          <a:off x="0" y="0"/>
                          <a:ext cx="5695950" cy="1047115"/>
                          <a:chOff x="0" y="0"/>
                          <a:chExt cx="5473269" cy="1047115"/>
                        </a:xfrm>
                      </wpg:grpSpPr>
                      <wps:wsp>
                        <wps:cNvPr id="9" name="Text Box 2"/>
                        <wps:cNvSpPr txBox="1">
                          <a:spLocks noChangeArrowheads="1"/>
                        </wps:cNvSpPr>
                        <wps:spPr bwMode="auto">
                          <a:xfrm>
                            <a:off x="652873" y="119925"/>
                            <a:ext cx="4820396" cy="926906"/>
                          </a:xfrm>
                          <a:prstGeom prst="rect">
                            <a:avLst/>
                          </a:prstGeom>
                          <a:solidFill>
                            <a:schemeClr val="accent2"/>
                          </a:solidFill>
                          <a:ln w="19050">
                            <a:solidFill>
                              <a:srgbClr val="ED7D31"/>
                            </a:solidFill>
                            <a:miter lim="800000"/>
                            <a:headEnd/>
                            <a:tailEnd/>
                          </a:ln>
                        </wps:spPr>
                        <wps:txbx>
                          <w:txbxContent>
                            <w:p w14:paraId="2AD1CF5A" w14:textId="77777777" w:rsidR="007F01B9" w:rsidRPr="000E2F60" w:rsidRDefault="007F01B9" w:rsidP="007F01B9">
                              <w:pPr>
                                <w:ind w:left="567"/>
                                <w:rPr>
                                  <w:rStyle w:val="OrangeOutline"/>
                                  <w:b/>
                                  <w:bCs/>
                                  <w:sz w:val="36"/>
                                  <w:szCs w:val="36"/>
                                </w:rPr>
                              </w:pPr>
                              <w:r w:rsidRPr="000E2F60">
                                <w:rPr>
                                  <w:b/>
                                  <w:bCs/>
                                  <w:color w:val="FFFFFF" w:themeColor="background1"/>
                                  <w:sz w:val="28"/>
                                  <w:szCs w:val="28"/>
                                </w:rPr>
                                <w:t>A QUICK NOTE FROM NIGEL:</w:t>
                              </w:r>
                            </w:p>
                            <w:p w14:paraId="4E0C8231" w14:textId="77777777" w:rsidR="007F01B9" w:rsidRPr="000E2F60" w:rsidRDefault="007F01B9" w:rsidP="007F01B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2"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wps:txbx>
                        <wps:bodyPr rot="0" vert="horz" wrap="square" lIns="91440" tIns="45720" rIns="91440" bIns="45720" anchor="t" anchorCtr="0">
                          <a:noAutofit/>
                        </wps:bodyPr>
                      </wps:wsp>
                      <pic:pic xmlns:pic="http://schemas.openxmlformats.org/drawingml/2006/picture">
                        <pic:nvPicPr>
                          <pic:cNvPr id="10" name="Picture 10" descr="A person wearing a hat and glasses&#10;&#10;Description automatically generated"/>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flipH="1">
                            <a:off x="0" y="0"/>
                            <a:ext cx="1047115" cy="1047115"/>
                          </a:xfrm>
                          <a:prstGeom prst="rect">
                            <a:avLst/>
                          </a:prstGeom>
                          <a:ln w="22225">
                            <a:noFill/>
                          </a:ln>
                        </pic:spPr>
                      </pic:pic>
                    </wpg:wgp>
                  </a:graphicData>
                </a:graphic>
                <wp14:sizeRelH relativeFrom="margin">
                  <wp14:pctWidth>0</wp14:pctWidth>
                </wp14:sizeRelH>
                <wp14:sizeRelV relativeFrom="margin">
                  <wp14:pctHeight>0</wp14:pctHeight>
                </wp14:sizeRelV>
              </wp:anchor>
            </w:drawing>
          </mc:Choice>
          <mc:Fallback>
            <w:pict>
              <v:group w14:anchorId="72792527" id="Group 6" o:spid="_x0000_s1028" style="position:absolute;margin-left:-.75pt;margin-top:-4.5pt;width:448.5pt;height:82.45pt;z-index:251660302;mso-position-horizontal-relative:margin;mso-width-relative:margin;mso-height-relative:margin" coordsize="54732,1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">
                <v:shape id="_x0000_s1029" type="#_x0000_t202" style="position:absolute;left:6528;top:1199;width:48204;height:9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" fillcolor="#ed7d31 [3205]" strokecolor="#ed7d31" strokeweight="1.5pt">
                  <v:textbox>
                    <w:txbxContent>
                      <w:p w14:paraId="2AD1CF5A" w14:textId="77777777" w:rsidR="007F01B9" w:rsidRPr="000E2F60" w:rsidRDefault="007F01B9" w:rsidP="007F01B9">
                        <w:pPr>
                          <w:ind w:left="567"/>
                          <w:rPr>
                            <w:rStyle w:val="OrangeOutline"/>
                            <w:b/>
                            <w:bCs/>
                            <w:sz w:val="36"/>
                            <w:szCs w:val="36"/>
                          </w:rPr>
                        </w:pPr>
                        <w:r w:rsidRPr="000E2F60">
                          <w:rPr>
                            <w:b/>
                            <w:bCs/>
                            <w:color w:val="FFFFFF" w:themeColor="background1"/>
                            <w:sz w:val="28"/>
                            <w:szCs w:val="28"/>
                          </w:rPr>
                          <w:t>A QUICK NOTE FROM NIGEL:</w:t>
                        </w:r>
                      </w:p>
                      <w:p w14:paraId="4E0C8231" w14:textId="77777777" w:rsidR="007F01B9" w:rsidRPr="000E2F60" w:rsidRDefault="007F01B9" w:rsidP="007F01B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4"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alt="A person wearing a hat and glasses&#10;&#10;Description automatically generated" style="position:absolute;width:10471;height:1047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" strokeweight="1.75pt">
                  <v:imagedata r:id="rId45" o:title="A person wearing a hat and glasses&#10;&#10;Description automatically generated"/>
                </v:shape>
                <w10:wrap anchorx="margin"/>
              </v:group>
            </w:pict>
          </mc:Fallback>
        </mc:AlternateContent>
      </w:r>
    </w:p>
    <w:p w14:paraId="27216B68" w14:textId="69E60318" w:rsidR="00370B53" w:rsidRDefault="00370B53" w:rsidP="009B5E3B"/>
    <w:p w14:paraId="37C8EA41" w14:textId="2217A0F8" w:rsidR="007F01B9" w:rsidRDefault="007F01B9" w:rsidP="009B5E3B"/>
    <w:p w14:paraId="007BD424" w14:textId="7938DD07" w:rsidR="007F01B9" w:rsidRDefault="007F01B9" w:rsidP="009B5E3B"/>
    <w:p w14:paraId="6EE180BC" w14:textId="7E0A9717" w:rsidR="00D25CDA" w:rsidRDefault="00A56DCF" w:rsidP="00FC5A0B">
      <w:pPr>
        <w:pStyle w:val="Heading1"/>
        <w:rPr>
          <w:rFonts w:eastAsia="Times New Roman"/>
          <w:lang w:val="en-PH" w:eastAsia="en-PH"/>
        </w:rPr>
      </w:pPr>
      <w:bookmarkStart w:id="49" w:name="_Toc133855383"/>
      <w:r>
        <w:rPr>
          <w:rFonts w:eastAsia="Times New Roman"/>
          <w:lang w:val="en-PH" w:eastAsia="en-PH"/>
        </w:rPr>
        <w:t>FREQUENTLY ASKED QUESTIONS</w:t>
      </w:r>
      <w:bookmarkEnd w:id="49"/>
    </w:p>
    <w:p w14:paraId="4B49A9F6" w14:textId="335ADC92" w:rsidR="00081C66" w:rsidRDefault="00E54EBE" w:rsidP="00081C66">
      <w:pPr>
        <w:rPr>
          <w:lang w:val="en-PH" w:eastAsia="en-PH"/>
        </w:rPr>
      </w:pPr>
      <w:r>
        <w:rPr>
          <w:lang w:val="en-PH" w:eastAsia="en-PH"/>
        </w:rPr>
        <w:t>T</w:t>
      </w:r>
      <w:r w:rsidR="00CE0B2F">
        <w:rPr>
          <w:lang w:val="en-PH" w:eastAsia="en-PH"/>
        </w:rPr>
        <w:t xml:space="preserve">he FAQ for this stuff will </w:t>
      </w:r>
      <w:r w:rsidR="00130451">
        <w:rPr>
          <w:lang w:val="en-PH" w:eastAsia="en-PH"/>
        </w:rPr>
        <w:t xml:space="preserve">be </w:t>
      </w:r>
      <w:r w:rsidR="00CE0B2F">
        <w:rPr>
          <w:lang w:val="en-PH" w:eastAsia="en-PH"/>
        </w:rPr>
        <w:t xml:space="preserve">updated regularly, </w:t>
      </w:r>
      <w:r>
        <w:rPr>
          <w:lang w:val="en-PH" w:eastAsia="en-PH"/>
        </w:rPr>
        <w:t xml:space="preserve">so </w:t>
      </w:r>
      <w:r w:rsidR="00CE0B2F">
        <w:rPr>
          <w:lang w:val="en-PH" w:eastAsia="en-PH"/>
        </w:rPr>
        <w:t xml:space="preserve">instead of </w:t>
      </w:r>
      <w:r w:rsidR="00EC53AA">
        <w:rPr>
          <w:lang w:val="en-PH" w:eastAsia="en-PH"/>
        </w:rPr>
        <w:t xml:space="preserve">us putting </w:t>
      </w:r>
      <w:r w:rsidR="00CE0B2F">
        <w:rPr>
          <w:lang w:val="en-PH" w:eastAsia="en-PH"/>
        </w:rPr>
        <w:t xml:space="preserve">including a bunch of </w:t>
      </w:r>
      <w:r>
        <w:rPr>
          <w:lang w:val="en-PH" w:eastAsia="en-PH"/>
        </w:rPr>
        <w:t>FAQ</w:t>
      </w:r>
      <w:r w:rsidR="00BD5147">
        <w:rPr>
          <w:lang w:val="en-PH" w:eastAsia="en-PH"/>
        </w:rPr>
        <w:t>s</w:t>
      </w:r>
      <w:r>
        <w:rPr>
          <w:lang w:val="en-PH" w:eastAsia="en-PH"/>
        </w:rPr>
        <w:t xml:space="preserve"> </w:t>
      </w:r>
      <w:r w:rsidR="00CE0B2F">
        <w:rPr>
          <w:lang w:val="en-PH" w:eastAsia="en-PH"/>
        </w:rPr>
        <w:t xml:space="preserve">in </w:t>
      </w:r>
      <w:r w:rsidR="00130451">
        <w:rPr>
          <w:lang w:val="en-PH" w:eastAsia="en-PH"/>
        </w:rPr>
        <w:t xml:space="preserve">this document, we’ll keep it updated all in one place </w:t>
      </w:r>
      <w:r w:rsidR="00BD5147">
        <w:rPr>
          <w:lang w:val="en-PH" w:eastAsia="en-PH"/>
        </w:rPr>
        <w:t>here</w:t>
      </w:r>
      <w:r>
        <w:rPr>
          <w:lang w:val="en-PH" w:eastAsia="en-PH"/>
        </w:rPr>
        <w:t>:</w:t>
      </w:r>
      <w:r w:rsidR="008E1E94">
        <w:rPr>
          <w:lang w:val="en-PH" w:eastAsia="en-PH"/>
        </w:rPr>
        <w:br/>
      </w:r>
    </w:p>
    <w:tbl>
      <w:tblPr>
        <w:tblStyle w:val="TableGrid"/>
        <w:tblW w:w="0" w:type="auto"/>
        <w:tblLook w:val="04A0" w:firstRow="1" w:lastRow="0" w:firstColumn="1" w:lastColumn="0" w:noHBand="0" w:noVBand="1"/>
      </w:tblPr>
      <w:tblGrid>
        <w:gridCol w:w="8996"/>
      </w:tblGrid>
      <w:tr w:rsidR="0086784F" w14:paraId="7F69983C" w14:textId="77777777" w:rsidTr="001476F1">
        <w:tc>
          <w:tcPr>
            <w:tcW w:w="9016"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shd w:val="clear" w:color="auto" w:fill="DBDBDB" w:themeFill="accent3" w:themeFillTint="66"/>
          </w:tcPr>
          <w:p w14:paraId="60AB9E8D" w14:textId="305E11D0" w:rsidR="0086784F" w:rsidRDefault="00066BF9" w:rsidP="0086784F">
            <w:pPr>
              <w:rPr>
                <w:lang w:eastAsia="en-PH"/>
              </w:rPr>
            </w:pPr>
            <w:r w:rsidRPr="0086784F">
              <w:rPr>
                <w:noProof/>
                <w:lang w:eastAsia="en-PH"/>
              </w:rPr>
              <mc:AlternateContent>
                <mc:Choice Requires="wps">
                  <w:drawing>
                    <wp:anchor distT="45720" distB="45720" distL="114300" distR="114300" simplePos="0" relativeHeight="251658254" behindDoc="0" locked="0" layoutInCell="1" allowOverlap="1" wp14:anchorId="2D7378A3" wp14:editId="4EE9B676">
                      <wp:simplePos x="0" y="0"/>
                      <wp:positionH relativeFrom="column">
                        <wp:posOffset>1845945</wp:posOffset>
                      </wp:positionH>
                      <wp:positionV relativeFrom="paragraph">
                        <wp:posOffset>259080</wp:posOffset>
                      </wp:positionV>
                      <wp:extent cx="3242310" cy="4349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434975"/>
                              </a:xfrm>
                              <a:prstGeom prst="rect">
                                <a:avLst/>
                              </a:prstGeom>
                              <a:noFill/>
                              <a:ln w="9525">
                                <a:noFill/>
                                <a:miter lim="800000"/>
                                <a:headEnd/>
                                <a:tailEnd/>
                              </a:ln>
                            </wps:spPr>
                            <wps:txb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378A3" id="Text Box 2" o:spid="_x0000_s1031" type="#_x0000_t202" style="position:absolute;margin-left:145.35pt;margin-top:20.4pt;width:255.3pt;height:34.2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" filled="f" stroked="f">
                      <v:textbo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v:textbox>
                      <w10:wrap type="square"/>
                    </v:shape>
                  </w:pict>
                </mc:Fallback>
              </mc:AlternateContent>
            </w:r>
            <w:r w:rsidR="000C355B">
              <w:rPr>
                <w:noProof/>
                <w:lang w:eastAsia="en-PH"/>
              </w:rPr>
              <mc:AlternateContent>
                <mc:Choice Requires="wps">
                  <w:drawing>
                    <wp:anchor distT="0" distB="0" distL="114300" distR="114300" simplePos="0" relativeHeight="251658253" behindDoc="0" locked="0" layoutInCell="1" allowOverlap="1" wp14:anchorId="2AA608A1" wp14:editId="13ACAC2D">
                      <wp:simplePos x="0" y="0"/>
                      <wp:positionH relativeFrom="column">
                        <wp:posOffset>1078230</wp:posOffset>
                      </wp:positionH>
                      <wp:positionV relativeFrom="paragraph">
                        <wp:posOffset>295085</wp:posOffset>
                      </wp:positionV>
                      <wp:extent cx="676275" cy="403225"/>
                      <wp:effectExtent l="0" t="0" r="9525" b="0"/>
                      <wp:wrapNone/>
                      <wp:docPr id="24" name="Arrow: Right 24"/>
                      <wp:cNvGraphicFramePr/>
                      <a:graphic xmlns:a="http://schemas.openxmlformats.org/drawingml/2006/main">
                        <a:graphicData uri="http://schemas.microsoft.com/office/word/2010/wordprocessingShape">
                          <wps:wsp>
                            <wps:cNvSpPr/>
                            <wps:spPr>
                              <a:xfrm>
                                <a:off x="0" y="0"/>
                                <a:ext cx="676275" cy="403225"/>
                              </a:xfrm>
                              <a:prstGeom prst="rightArrow">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22B01B2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84.9pt;margin-top:23.25pt;width:53.25pt;height:31.75pt;z-index:2516807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" adj="15161" fillcolor="#ed7d31 [3205]" stroked="f" strokeweight="1pt"/>
                  </w:pict>
                </mc:Fallback>
              </mc:AlternateContent>
            </w:r>
            <w:r w:rsidR="0086784F">
              <w:rPr>
                <w:noProof/>
                <w:lang w:eastAsia="en-PH"/>
              </w:rPr>
              <w:drawing>
                <wp:anchor distT="0" distB="0" distL="114300" distR="114300" simplePos="0" relativeHeight="251658252" behindDoc="0" locked="0" layoutInCell="1" allowOverlap="1" wp14:anchorId="465459CC" wp14:editId="7490D424">
                  <wp:simplePos x="0" y="0"/>
                  <wp:positionH relativeFrom="column">
                    <wp:posOffset>0</wp:posOffset>
                  </wp:positionH>
                  <wp:positionV relativeFrom="paragraph">
                    <wp:posOffset>46966</wp:posOffset>
                  </wp:positionV>
                  <wp:extent cx="914400" cy="914400"/>
                  <wp:effectExtent l="0" t="0" r="0" b="0"/>
                  <wp:wrapNone/>
                  <wp:docPr id="20" name="Graphic 20" descr="Browser wind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rowser window with solid fill"/>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914400" cy="914400"/>
                          </a:xfrm>
                          <a:prstGeom prst="rect">
                            <a:avLst/>
                          </a:prstGeom>
                        </pic:spPr>
                      </pic:pic>
                    </a:graphicData>
                  </a:graphic>
                </wp:anchor>
              </w:drawing>
            </w:r>
            <w:r w:rsidR="0086784F" w:rsidRPr="00C25424">
              <w:rPr>
                <w:highlight w:val="yellow"/>
                <w:lang w:eastAsia="en-PH"/>
              </w:rPr>
              <w:t xml:space="preserve"> </w:t>
            </w:r>
          </w:p>
          <w:p w14:paraId="6D98F579" w14:textId="22202F80" w:rsidR="0086784F" w:rsidRPr="00B2344A" w:rsidRDefault="0086784F" w:rsidP="0086784F">
            <w:pPr>
              <w:rPr>
                <w:lang w:eastAsia="en-PH"/>
              </w:rPr>
            </w:pPr>
          </w:p>
          <w:p w14:paraId="7D1A9240" w14:textId="22CFD275" w:rsidR="0086784F" w:rsidRDefault="0086784F" w:rsidP="00F62361">
            <w:pPr>
              <w:rPr>
                <w:highlight w:val="yellow"/>
                <w:lang w:eastAsia="en-PH"/>
              </w:rPr>
            </w:pPr>
          </w:p>
        </w:tc>
      </w:tr>
    </w:tbl>
    <w:p w14:paraId="1501F632" w14:textId="07BD4FC7" w:rsidR="001641F2" w:rsidRDefault="001641F2" w:rsidP="00066BF9">
      <w:pPr>
        <w:jc w:val="center"/>
        <w:rPr>
          <w:b/>
          <w:sz w:val="32"/>
          <w:szCs w:val="32"/>
          <w:lang w:val="en-PH" w:eastAsia="en-PH"/>
        </w:rPr>
      </w:pPr>
    </w:p>
    <w:p w14:paraId="3B61A0A7" w14:textId="51B57538" w:rsidR="00066BF9" w:rsidRPr="00066BF9" w:rsidRDefault="00066BF9" w:rsidP="00066BF9">
      <w:pPr>
        <w:jc w:val="center"/>
        <w:rPr>
          <w:b/>
          <w:bCs/>
          <w:lang w:val="en-PH" w:eastAsia="en-PH"/>
        </w:rPr>
      </w:pPr>
      <w:r w:rsidRPr="007F6FED">
        <w:rPr>
          <w:b/>
          <w:sz w:val="32"/>
          <w:szCs w:val="32"/>
          <w:lang w:val="en-PH" w:eastAsia="en-PH"/>
        </w:rPr>
        <w:t xml:space="preserve">THE END </w:t>
      </w:r>
      <w:r w:rsidRPr="007F6FED">
        <w:rPr>
          <mc:AlternateContent>
            <mc:Choice Requires="w16se"/>
            <mc:Fallback>
              <w:rFonts w:ascii="Segoe UI Emoji" w:eastAsia="Segoe UI Emoji" w:hAnsi="Segoe UI Emoji" w:cs="Segoe UI Emoji"/>
            </mc:Fallback>
          </mc:AlternateContent>
          <w:b/>
          <w:bCs/>
          <w:sz w:val="40"/>
          <w:szCs w:val="40"/>
          <w:lang w:val="en-PH" w:eastAsia="en-PH"/>
        </w:rPr>
        <mc:AlternateContent>
          <mc:Choice Requires="w16se">
            <w16se:symEx w16se:font="Segoe UI Emoji" w16se:char="1F913"/>
          </mc:Choice>
          <mc:Fallback>
            <w:t>🤓</w:t>
          </mc:Fallback>
        </mc:AlternateContent>
      </w:r>
      <w:bookmarkEnd w:id="0"/>
    </w:p>
    <w:p w14:paraId="7282AA69" w14:textId="11F876C1" w:rsidR="002C420A" w:rsidRPr="00066BF9" w:rsidRDefault="002C420A">
      <w:pPr>
        <w:jc w:val="center"/>
        <w:rPr>
          <w:b/>
          <w:bCs/>
          <w:lang w:val="en-PH" w:eastAsia="en-PH"/>
        </w:rPr>
      </w:pPr>
    </w:p>
    <w:sectPr w:rsidR="002C420A" w:rsidRPr="00066BF9" w:rsidSect="007C29F0">
      <w:headerReference w:type="even" r:id="rId48"/>
      <w:headerReference w:type="default" r:id="rId49"/>
      <w:footerReference w:type="default" r:id="rId50"/>
      <w:pgSz w:w="11906" w:h="16838" w:code="9"/>
      <w:pgMar w:top="1440" w:right="1440" w:bottom="1474" w:left="1440" w:header="709" w:footer="5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4460D" w14:textId="77777777" w:rsidR="000C3B4B" w:rsidRDefault="000C3B4B" w:rsidP="001D7385">
      <w:pPr>
        <w:spacing w:after="0" w:line="240" w:lineRule="auto"/>
      </w:pPr>
      <w:r>
        <w:separator/>
      </w:r>
    </w:p>
  </w:endnote>
  <w:endnote w:type="continuationSeparator" w:id="0">
    <w:p w14:paraId="2A13FA84" w14:textId="77777777" w:rsidR="000C3B4B" w:rsidRDefault="000C3B4B" w:rsidP="001D7385">
      <w:pPr>
        <w:spacing w:after="0" w:line="240" w:lineRule="auto"/>
      </w:pPr>
      <w:r>
        <w:continuationSeparator/>
      </w:r>
    </w:p>
  </w:endnote>
  <w:endnote w:type="continuationNotice" w:id="1">
    <w:p w14:paraId="1B473A47" w14:textId="77777777" w:rsidR="000C3B4B" w:rsidRDefault="000C3B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Montserrat ExtraBold">
    <w:charset w:val="00"/>
    <w:family w:val="auto"/>
    <w:pitch w:val="variable"/>
    <w:sig w:usb0="2000020F" w:usb1="00000003" w:usb2="00000000" w:usb3="00000000" w:csb0="00000197" w:csb1="00000000"/>
  </w:font>
  <w:font w:name="Calibri Bold">
    <w:altName w:val="Calibri"/>
    <w:panose1 w:val="020F0702030404030204"/>
    <w:charset w:val="00"/>
    <w:family w:val="roman"/>
    <w:pitch w:val="default"/>
  </w:font>
  <w:font w:name="ヒラギノ角ゴ Pro W3">
    <w:altName w:val="Yu Gothic"/>
    <w:charset w:val="80"/>
    <w:family w:val="swiss"/>
    <w:pitch w:val="variable"/>
    <w:sig w:usb0="E00002FF"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0225" w14:textId="433132CE" w:rsidR="001D7385" w:rsidRPr="005120D4" w:rsidRDefault="00A83CEA" w:rsidP="002C38A7">
    <w:pPr>
      <w:pStyle w:val="Footer"/>
      <w:tabs>
        <w:tab w:val="clear" w:pos="9026"/>
      </w:tabs>
      <w:ind w:left="5103" w:right="-1180" w:hanging="5670"/>
      <w:rPr>
        <w:rStyle w:val="FooterChar"/>
      </w:rPr>
    </w:pPr>
    <w:r w:rsidRPr="002640E9">
      <w:rPr>
        <w:rFonts w:ascii="Montserrat" w:hAnsi="Montserrat"/>
        <w:noProof/>
        <w:color w:val="000000"/>
        <w:sz w:val="18"/>
        <w:szCs w:val="18"/>
        <w:lang w:val="en-US"/>
      </w:rPr>
      <w:drawing>
        <wp:anchor distT="0" distB="0" distL="114300" distR="114300" simplePos="0" relativeHeight="251658241" behindDoc="1" locked="0" layoutInCell="1" allowOverlap="1" wp14:anchorId="0780D5AE" wp14:editId="525951DD">
          <wp:simplePos x="0" y="0"/>
          <wp:positionH relativeFrom="column">
            <wp:posOffset>-586098</wp:posOffset>
          </wp:positionH>
          <wp:positionV relativeFrom="paragraph">
            <wp:posOffset>-354743</wp:posOffset>
          </wp:positionV>
          <wp:extent cx="977984" cy="97798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85165" cy="985165"/>
                  </a:xfrm>
                  <a:prstGeom prst="rect">
                    <a:avLst/>
                  </a:prstGeom>
                </pic:spPr>
              </pic:pic>
            </a:graphicData>
          </a:graphic>
          <wp14:sizeRelH relativeFrom="page">
            <wp14:pctWidth>0</wp14:pctWidth>
          </wp14:sizeRelH>
          <wp14:sizeRelV relativeFrom="page">
            <wp14:pctHeight>0</wp14:pctHeight>
          </wp14:sizeRelV>
        </wp:anchor>
      </w:drawing>
    </w:r>
    <w:r w:rsidR="00831F0C" w:rsidRPr="002640E9">
      <w:rPr>
        <w:rFonts w:ascii="Montserrat" w:hAnsi="Montserrat"/>
        <w:noProof/>
        <w:color w:val="000000"/>
        <w:sz w:val="18"/>
        <w:szCs w:val="18"/>
        <w:lang w:val="en-US"/>
      </w:rPr>
      <w:drawing>
        <wp:anchor distT="0" distB="0" distL="114300" distR="114300" simplePos="0" relativeHeight="251658240" behindDoc="1" locked="0" layoutInCell="1" allowOverlap="1" wp14:anchorId="252366F5" wp14:editId="64434C93">
          <wp:simplePos x="0" y="0"/>
          <wp:positionH relativeFrom="margin">
            <wp:align>center</wp:align>
          </wp:positionH>
          <wp:positionV relativeFrom="paragraph">
            <wp:posOffset>-3462407</wp:posOffset>
          </wp:positionV>
          <wp:extent cx="7821295" cy="396875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21295" cy="3968750"/>
                  </a:xfrm>
                  <a:prstGeom prst="rect">
                    <a:avLst/>
                  </a:prstGeom>
                </pic:spPr>
              </pic:pic>
            </a:graphicData>
          </a:graphic>
          <wp14:sizeRelH relativeFrom="page">
            <wp14:pctWidth>0</wp14:pctWidth>
          </wp14:sizeRelH>
          <wp14:sizeRelV relativeFrom="page">
            <wp14:pctHeight>0</wp14:pctHeight>
          </wp14:sizeRelV>
        </wp:anchor>
      </w:drawing>
    </w:r>
    <w:r w:rsidR="00866E76">
      <w:tab/>
    </w:r>
    <w:r w:rsidR="00866E76">
      <w:tab/>
    </w:r>
    <w:r w:rsidR="00866E76">
      <w:tab/>
    </w:r>
    <w:r w:rsidR="00866E76">
      <w:tab/>
    </w:r>
    <w:r w:rsidR="00866E76">
      <w:tab/>
    </w:r>
    <w:r w:rsidR="00866E76">
      <w:tab/>
    </w:r>
    <w:r w:rsidR="00866E76">
      <w:tab/>
      <w:t xml:space="preserve">            </w:t>
    </w:r>
    <w:r w:rsidR="001D7385">
      <w:fldChar w:fldCharType="begin"/>
    </w:r>
    <w:r w:rsidR="001D7385">
      <w:instrText xml:space="preserve"> PAGE   \* MERGEFORMAT </w:instrText>
    </w:r>
    <w:r w:rsidR="001D7385">
      <w:fldChar w:fldCharType="separate"/>
    </w:r>
    <w:r w:rsidR="001D7385">
      <w:rPr>
        <w:noProof/>
      </w:rPr>
      <w:t>1</w:t>
    </w:r>
    <w:r w:rsidR="001D738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E5D5" w14:textId="77777777" w:rsidR="000C3B4B" w:rsidRDefault="000C3B4B" w:rsidP="001D7385">
      <w:pPr>
        <w:spacing w:after="0" w:line="240" w:lineRule="auto"/>
      </w:pPr>
      <w:r>
        <w:separator/>
      </w:r>
    </w:p>
  </w:footnote>
  <w:footnote w:type="continuationSeparator" w:id="0">
    <w:p w14:paraId="1F282957" w14:textId="77777777" w:rsidR="000C3B4B" w:rsidRDefault="000C3B4B" w:rsidP="001D7385">
      <w:pPr>
        <w:spacing w:after="0" w:line="240" w:lineRule="auto"/>
      </w:pPr>
      <w:r>
        <w:continuationSeparator/>
      </w:r>
    </w:p>
  </w:footnote>
  <w:footnote w:type="continuationNotice" w:id="1">
    <w:p w14:paraId="7C5E2D9A" w14:textId="77777777" w:rsidR="000C3B4B" w:rsidRDefault="000C3B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D364" w14:textId="77777777" w:rsidR="00932A3C" w:rsidRDefault="00000000">
    <w:pPr>
      <w:pStyle w:val="Header"/>
    </w:pPr>
    <w:r>
      <w:rPr>
        <w:noProof/>
      </w:rPr>
      <w:pict w14:anchorId="3287D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2" o:spid="_x0000_s1039" type="#_x0000_t75" style="position:absolute;margin-left:0;margin-top:0;width:450.9pt;height:529.65pt;z-index:-251658238;mso-position-horizontal:center;mso-position-horizontal-relative:margin;mso-position-vertical:center;mso-position-vertical-relative:margin" o:allowincell="f">
          <v:imagedata r:id="rId1" o:title="TTT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2CB3" w14:textId="1F9970FD" w:rsidR="00932A3C" w:rsidRDefault="00000000">
    <w:pPr>
      <w:pStyle w:val="Header"/>
    </w:pPr>
    <w:r>
      <w:rPr>
        <w:noProof/>
      </w:rPr>
      <w:pict w14:anchorId="203E0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3" o:spid="_x0000_s1040" type="#_x0000_t75" style="position:absolute;margin-left:128.95pt;margin-top:264.5pt;width:408.45pt;height:479.8pt;z-index:-251658237;mso-position-horizontal-relative:margin;mso-position-vertical-relative:margin" o:allowincell="f">
          <v:imagedata r:id="rId1" o:title="TTT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37CC"/>
    <w:multiLevelType w:val="multilevel"/>
    <w:tmpl w:val="B8648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85001F"/>
    <w:multiLevelType w:val="multilevel"/>
    <w:tmpl w:val="C682D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DC1011"/>
    <w:multiLevelType w:val="multilevel"/>
    <w:tmpl w:val="169E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F1BA4"/>
    <w:multiLevelType w:val="hybridMultilevel"/>
    <w:tmpl w:val="44FAA82A"/>
    <w:lvl w:ilvl="0" w:tplc="DCFA10BA">
      <w:start w:val="1"/>
      <w:numFmt w:val="bullet"/>
      <w:lvlText w:val=""/>
      <w:lvlJc w:val="left"/>
      <w:pPr>
        <w:ind w:left="720" w:hanging="360"/>
      </w:pPr>
      <w:rPr>
        <w:rFonts w:ascii="Symbol" w:hAnsi="Symbol" w:hint="default"/>
        <w:color w:val="E87A25"/>
        <w:u w:color="653165"/>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E463E2D"/>
    <w:multiLevelType w:val="multilevel"/>
    <w:tmpl w:val="E9B0B5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DD200E"/>
    <w:multiLevelType w:val="multilevel"/>
    <w:tmpl w:val="ED06B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6A3052"/>
    <w:multiLevelType w:val="hybridMultilevel"/>
    <w:tmpl w:val="F2D099E4"/>
    <w:lvl w:ilvl="0" w:tplc="352C42CC">
      <w:start w:val="1"/>
      <w:numFmt w:val="bullet"/>
      <w:pStyle w:val="BulletPoints-Whitetext"/>
      <w:lvlText w:val=""/>
      <w:lvlJc w:val="left"/>
      <w:pPr>
        <w:ind w:left="1146" w:hanging="360"/>
      </w:pPr>
      <w:rPr>
        <w:rFonts w:ascii="Wingdings" w:hAnsi="Wingdings" w:hint="default"/>
        <w:b/>
        <w:bCs/>
        <w:color w:val="FFFFFF" w:themeColor="background1"/>
        <w:sz w:val="32"/>
        <w:szCs w:val="32"/>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7" w15:restartNumberingAfterBreak="0">
    <w:nsid w:val="136E219B"/>
    <w:multiLevelType w:val="multilevel"/>
    <w:tmpl w:val="EE4ED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4960087"/>
    <w:multiLevelType w:val="multilevel"/>
    <w:tmpl w:val="AEF8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11E71"/>
    <w:multiLevelType w:val="hybridMultilevel"/>
    <w:tmpl w:val="F4E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25536"/>
    <w:multiLevelType w:val="hybridMultilevel"/>
    <w:tmpl w:val="D6087736"/>
    <w:lvl w:ilvl="0" w:tplc="B2A614F2">
      <w:start w:val="1"/>
      <w:numFmt w:val="decimal"/>
      <w:pStyle w:val="NumberedList-Orange"/>
      <w:lvlText w:val="%1."/>
      <w:lvlJc w:val="left"/>
      <w:pPr>
        <w:ind w:left="1440" w:hanging="360"/>
      </w:pPr>
      <w:rPr>
        <w:rFonts w:asciiTheme="majorHAnsi" w:hAnsiTheme="majorHAnsi" w:hint="default"/>
        <w:b/>
        <w:i w:val="0"/>
        <w:color w:val="ED7D31"/>
        <w:sz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1D3A6A79"/>
    <w:multiLevelType w:val="multilevel"/>
    <w:tmpl w:val="F4BC98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F5D7BB8"/>
    <w:multiLevelType w:val="hybridMultilevel"/>
    <w:tmpl w:val="31D08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26FA6"/>
    <w:multiLevelType w:val="multilevel"/>
    <w:tmpl w:val="E0A4A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CF562EA"/>
    <w:multiLevelType w:val="multilevel"/>
    <w:tmpl w:val="111E33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D9C6F0D"/>
    <w:multiLevelType w:val="multilevel"/>
    <w:tmpl w:val="295E6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E291C81"/>
    <w:multiLevelType w:val="multilevel"/>
    <w:tmpl w:val="92F2B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ECA44EA"/>
    <w:multiLevelType w:val="hybridMultilevel"/>
    <w:tmpl w:val="8930A108"/>
    <w:lvl w:ilvl="0" w:tplc="51A81CDA">
      <w:start w:val="1"/>
      <w:numFmt w:val="bullet"/>
      <w:pStyle w:val="BulletPoints-Tick"/>
      <w:lvlText w:val=""/>
      <w:lvlJc w:val="left"/>
      <w:pPr>
        <w:ind w:left="720" w:hanging="360"/>
      </w:pPr>
      <w:rPr>
        <w:rFonts w:ascii="Wingdings" w:hAnsi="Wingdings" w:hint="default"/>
        <w:b/>
        <w:bCs/>
        <w:color w:val="E87923"/>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1704E5D"/>
    <w:multiLevelType w:val="multilevel"/>
    <w:tmpl w:val="298652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35E56CF"/>
    <w:multiLevelType w:val="hybridMultilevel"/>
    <w:tmpl w:val="F3E07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23844"/>
    <w:multiLevelType w:val="hybridMultilevel"/>
    <w:tmpl w:val="9A4013BA"/>
    <w:lvl w:ilvl="0" w:tplc="DCFA10BA">
      <w:start w:val="1"/>
      <w:numFmt w:val="bullet"/>
      <w:lvlText w:val=""/>
      <w:lvlJc w:val="left"/>
      <w:pPr>
        <w:ind w:left="720" w:hanging="360"/>
      </w:pPr>
      <w:rPr>
        <w:rFonts w:ascii="Symbol" w:hAnsi="Symbol" w:hint="default"/>
        <w:color w:val="E87A25"/>
        <w:u w:color="653165"/>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3B3253E"/>
    <w:multiLevelType w:val="multilevel"/>
    <w:tmpl w:val="000AF7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58271B8"/>
    <w:multiLevelType w:val="hybridMultilevel"/>
    <w:tmpl w:val="E00AA288"/>
    <w:lvl w:ilvl="0" w:tplc="E048CDF2">
      <w:start w:val="1"/>
      <w:numFmt w:val="bullet"/>
      <w:pStyle w:val="BulletPoints-OrangeDots"/>
      <w:lvlText w:val=""/>
      <w:lvlJc w:val="left"/>
      <w:pPr>
        <w:ind w:left="720" w:hanging="360"/>
      </w:pPr>
      <w:rPr>
        <w:rFonts w:ascii="Symbol" w:hAnsi="Symbol" w:hint="default"/>
        <w:color w:val="E87A2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5827B30"/>
    <w:multiLevelType w:val="multilevel"/>
    <w:tmpl w:val="5E94DA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8926AD5"/>
    <w:multiLevelType w:val="hybridMultilevel"/>
    <w:tmpl w:val="86A60E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C623241"/>
    <w:multiLevelType w:val="multilevel"/>
    <w:tmpl w:val="5E380B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0C221C5"/>
    <w:multiLevelType w:val="hybridMultilevel"/>
    <w:tmpl w:val="C630A4E2"/>
    <w:lvl w:ilvl="0" w:tplc="F2DA32DE">
      <w:start w:val="1"/>
      <w:numFmt w:val="bullet"/>
      <w:pStyle w:val="BulletPoints-BlueDots"/>
      <w:lvlText w:val=""/>
      <w:lvlJc w:val="left"/>
      <w:pPr>
        <w:ind w:left="720" w:hanging="360"/>
      </w:pPr>
      <w:rPr>
        <w:rFonts w:ascii="Symbol" w:hAnsi="Symbol" w:hint="default"/>
        <w:b/>
        <w:bCs/>
        <w:color w:val="0E5AAB"/>
        <w:sz w:val="2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3F53F28"/>
    <w:multiLevelType w:val="multilevel"/>
    <w:tmpl w:val="2F52D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6A13EE3"/>
    <w:multiLevelType w:val="multilevel"/>
    <w:tmpl w:val="9C0019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6F317F0"/>
    <w:multiLevelType w:val="multilevel"/>
    <w:tmpl w:val="2C8EB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78C7BE4"/>
    <w:multiLevelType w:val="multilevel"/>
    <w:tmpl w:val="3F005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87459D9"/>
    <w:multiLevelType w:val="multilevel"/>
    <w:tmpl w:val="673A8B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BA70C18"/>
    <w:multiLevelType w:val="hybridMultilevel"/>
    <w:tmpl w:val="400A2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110818"/>
    <w:multiLevelType w:val="hybridMultilevel"/>
    <w:tmpl w:val="81C28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7F1441"/>
    <w:multiLevelType w:val="multilevel"/>
    <w:tmpl w:val="5BDA4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356531D"/>
    <w:multiLevelType w:val="hybridMultilevel"/>
    <w:tmpl w:val="A8901302"/>
    <w:lvl w:ilvl="0" w:tplc="DCFA10BA">
      <w:start w:val="1"/>
      <w:numFmt w:val="bullet"/>
      <w:lvlText w:val=""/>
      <w:lvlJc w:val="left"/>
      <w:pPr>
        <w:ind w:left="720" w:hanging="360"/>
      </w:pPr>
      <w:rPr>
        <w:rFonts w:ascii="Symbol" w:hAnsi="Symbol" w:hint="default"/>
        <w:color w:val="E87A25"/>
        <w:u w:color="653165"/>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53FD6460"/>
    <w:multiLevelType w:val="hybridMultilevel"/>
    <w:tmpl w:val="0D446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E9014F"/>
    <w:multiLevelType w:val="multilevel"/>
    <w:tmpl w:val="B0461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81443BA"/>
    <w:multiLevelType w:val="hybridMultilevel"/>
    <w:tmpl w:val="FCF840F0"/>
    <w:lvl w:ilvl="0" w:tplc="DCFA10BA">
      <w:start w:val="1"/>
      <w:numFmt w:val="bullet"/>
      <w:lvlText w:val=""/>
      <w:lvlJc w:val="left"/>
      <w:pPr>
        <w:ind w:left="720" w:hanging="360"/>
      </w:pPr>
      <w:rPr>
        <w:rFonts w:ascii="Symbol" w:hAnsi="Symbol" w:hint="default"/>
        <w:color w:val="E87A25"/>
        <w:u w:color="653165"/>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5C766781"/>
    <w:multiLevelType w:val="hybridMultilevel"/>
    <w:tmpl w:val="F9A2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350B35"/>
    <w:multiLevelType w:val="hybridMultilevel"/>
    <w:tmpl w:val="72E8AFEE"/>
    <w:lvl w:ilvl="0" w:tplc="AB02EDD6">
      <w:start w:val="1"/>
      <w:numFmt w:val="decimal"/>
      <w:pStyle w:val="NumberedList-Blue"/>
      <w:lvlText w:val="%1."/>
      <w:lvlJc w:val="left"/>
      <w:pPr>
        <w:ind w:left="1080" w:hanging="360"/>
      </w:pPr>
      <w:rPr>
        <w:rFonts w:asciiTheme="majorHAnsi" w:hAnsiTheme="majorHAnsi" w:hint="default"/>
        <w:b/>
        <w:i w:val="0"/>
        <w:color w:val="0F5AB5"/>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5EAB19E5"/>
    <w:multiLevelType w:val="multilevel"/>
    <w:tmpl w:val="57EEA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0817A1F"/>
    <w:multiLevelType w:val="multilevel"/>
    <w:tmpl w:val="8ADCB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6ED607E"/>
    <w:multiLevelType w:val="hybridMultilevel"/>
    <w:tmpl w:val="F5A20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AB62E5"/>
    <w:multiLevelType w:val="multilevel"/>
    <w:tmpl w:val="4A0AD1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960675C"/>
    <w:multiLevelType w:val="multilevel"/>
    <w:tmpl w:val="F8D6B6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9C87E8C"/>
    <w:multiLevelType w:val="hybridMultilevel"/>
    <w:tmpl w:val="4AEE0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D43790"/>
    <w:multiLevelType w:val="multilevel"/>
    <w:tmpl w:val="9C144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E0505D2"/>
    <w:multiLevelType w:val="hybridMultilevel"/>
    <w:tmpl w:val="DEA4D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0377E9"/>
    <w:multiLevelType w:val="hybridMultilevel"/>
    <w:tmpl w:val="CBF64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7B5CF2"/>
    <w:multiLevelType w:val="hybridMultilevel"/>
    <w:tmpl w:val="EFE8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564F71"/>
    <w:multiLevelType w:val="hybridMultilevel"/>
    <w:tmpl w:val="BD248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990CE0"/>
    <w:multiLevelType w:val="hybridMultilevel"/>
    <w:tmpl w:val="45181110"/>
    <w:lvl w:ilvl="0" w:tplc="FF1680D2">
      <w:start w:val="1"/>
      <w:numFmt w:val="bullet"/>
      <w:pStyle w:val="BulletPoints-OrangeArrow"/>
      <w:lvlText w:val=""/>
      <w:lvlJc w:val="left"/>
      <w:pPr>
        <w:ind w:left="777" w:hanging="360"/>
      </w:pPr>
      <w:rPr>
        <w:rFonts w:ascii="Symbol" w:hAnsi="Symbol" w:hint="default"/>
        <w:b/>
        <w:i w:val="0"/>
        <w:color w:val="ED7D31" w:themeColor="accent2"/>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num w:numId="1" w16cid:durableId="329137238">
    <w:abstractNumId w:val="52"/>
  </w:num>
  <w:num w:numId="2" w16cid:durableId="1286539640">
    <w:abstractNumId w:val="17"/>
  </w:num>
  <w:num w:numId="3" w16cid:durableId="319848336">
    <w:abstractNumId w:val="26"/>
  </w:num>
  <w:num w:numId="4" w16cid:durableId="681661388">
    <w:abstractNumId w:val="40"/>
  </w:num>
  <w:num w:numId="5" w16cid:durableId="261837475">
    <w:abstractNumId w:val="10"/>
  </w:num>
  <w:num w:numId="6" w16cid:durableId="1877884778">
    <w:abstractNumId w:val="6"/>
  </w:num>
  <w:num w:numId="7" w16cid:durableId="1044253982">
    <w:abstractNumId w:val="24"/>
  </w:num>
  <w:num w:numId="8" w16cid:durableId="1796830367">
    <w:abstractNumId w:val="22"/>
  </w:num>
  <w:num w:numId="9" w16cid:durableId="1629513439">
    <w:abstractNumId w:val="35"/>
  </w:num>
  <w:num w:numId="10" w16cid:durableId="278950659">
    <w:abstractNumId w:val="3"/>
  </w:num>
  <w:num w:numId="11" w16cid:durableId="2099253564">
    <w:abstractNumId w:val="38"/>
  </w:num>
  <w:num w:numId="12" w16cid:durableId="177041984">
    <w:abstractNumId w:val="4"/>
  </w:num>
  <w:num w:numId="13" w16cid:durableId="1534928258">
    <w:abstractNumId w:val="20"/>
  </w:num>
  <w:num w:numId="14" w16cid:durableId="532765038">
    <w:abstractNumId w:val="37"/>
  </w:num>
  <w:num w:numId="15" w16cid:durableId="775323528">
    <w:abstractNumId w:val="14"/>
  </w:num>
  <w:num w:numId="16" w16cid:durableId="738132456">
    <w:abstractNumId w:val="16"/>
  </w:num>
  <w:num w:numId="17" w16cid:durableId="1224944501">
    <w:abstractNumId w:val="29"/>
  </w:num>
  <w:num w:numId="18" w16cid:durableId="1179925730">
    <w:abstractNumId w:val="28"/>
  </w:num>
  <w:num w:numId="19" w16cid:durableId="2085225085">
    <w:abstractNumId w:val="5"/>
  </w:num>
  <w:num w:numId="20" w16cid:durableId="935134516">
    <w:abstractNumId w:val="27"/>
  </w:num>
  <w:num w:numId="21" w16cid:durableId="2042317563">
    <w:abstractNumId w:val="15"/>
  </w:num>
  <w:num w:numId="22" w16cid:durableId="1529872746">
    <w:abstractNumId w:val="13"/>
  </w:num>
  <w:num w:numId="23" w16cid:durableId="1029649335">
    <w:abstractNumId w:val="42"/>
  </w:num>
  <w:num w:numId="24" w16cid:durableId="338964589">
    <w:abstractNumId w:val="39"/>
  </w:num>
  <w:num w:numId="25" w16cid:durableId="303433854">
    <w:abstractNumId w:val="43"/>
  </w:num>
  <w:num w:numId="26" w16cid:durableId="979112788">
    <w:abstractNumId w:val="36"/>
  </w:num>
  <w:num w:numId="27" w16cid:durableId="1601643852">
    <w:abstractNumId w:val="50"/>
  </w:num>
  <w:num w:numId="28" w16cid:durableId="115493234">
    <w:abstractNumId w:val="11"/>
  </w:num>
  <w:num w:numId="29" w16cid:durableId="1820226132">
    <w:abstractNumId w:val="1"/>
  </w:num>
  <w:num w:numId="30" w16cid:durableId="388069495">
    <w:abstractNumId w:val="45"/>
  </w:num>
  <w:num w:numId="31" w16cid:durableId="581990619">
    <w:abstractNumId w:val="41"/>
  </w:num>
  <w:num w:numId="32" w16cid:durableId="1243877379">
    <w:abstractNumId w:val="18"/>
  </w:num>
  <w:num w:numId="33" w16cid:durableId="1008365310">
    <w:abstractNumId w:val="7"/>
  </w:num>
  <w:num w:numId="34" w16cid:durableId="1355108257">
    <w:abstractNumId w:val="47"/>
  </w:num>
  <w:num w:numId="35" w16cid:durableId="1870755453">
    <w:abstractNumId w:val="44"/>
  </w:num>
  <w:num w:numId="36" w16cid:durableId="36197685">
    <w:abstractNumId w:val="31"/>
  </w:num>
  <w:num w:numId="37" w16cid:durableId="693387637">
    <w:abstractNumId w:val="21"/>
  </w:num>
  <w:num w:numId="38" w16cid:durableId="927620145">
    <w:abstractNumId w:val="23"/>
  </w:num>
  <w:num w:numId="39" w16cid:durableId="354383635">
    <w:abstractNumId w:val="48"/>
  </w:num>
  <w:num w:numId="40" w16cid:durableId="1620725133">
    <w:abstractNumId w:val="49"/>
  </w:num>
  <w:num w:numId="41" w16cid:durableId="214319166">
    <w:abstractNumId w:val="34"/>
  </w:num>
  <w:num w:numId="42" w16cid:durableId="778330206">
    <w:abstractNumId w:val="10"/>
    <w:lvlOverride w:ilvl="0">
      <w:startOverride w:val="1"/>
    </w:lvlOverride>
  </w:num>
  <w:num w:numId="43" w16cid:durableId="666254267">
    <w:abstractNumId w:val="10"/>
    <w:lvlOverride w:ilvl="0">
      <w:startOverride w:val="1"/>
    </w:lvlOverride>
  </w:num>
  <w:num w:numId="44" w16cid:durableId="273483306">
    <w:abstractNumId w:val="19"/>
  </w:num>
  <w:num w:numId="45" w16cid:durableId="1953853668">
    <w:abstractNumId w:val="30"/>
  </w:num>
  <w:num w:numId="46" w16cid:durableId="804354495">
    <w:abstractNumId w:val="0"/>
  </w:num>
  <w:num w:numId="47" w16cid:durableId="1942375577">
    <w:abstractNumId w:val="10"/>
    <w:lvlOverride w:ilvl="0">
      <w:startOverride w:val="1"/>
    </w:lvlOverride>
  </w:num>
  <w:num w:numId="48" w16cid:durableId="530076678">
    <w:abstractNumId w:val="33"/>
  </w:num>
  <w:num w:numId="49" w16cid:durableId="1013848591">
    <w:abstractNumId w:val="32"/>
  </w:num>
  <w:num w:numId="50" w16cid:durableId="1220818992">
    <w:abstractNumId w:val="46"/>
  </w:num>
  <w:num w:numId="51" w16cid:durableId="1733432440">
    <w:abstractNumId w:val="51"/>
  </w:num>
  <w:num w:numId="52" w16cid:durableId="1402676817">
    <w:abstractNumId w:val="9"/>
  </w:num>
  <w:num w:numId="53" w16cid:durableId="1928880472">
    <w:abstractNumId w:val="8"/>
  </w:num>
  <w:num w:numId="54" w16cid:durableId="1102645473">
    <w:abstractNumId w:val="2"/>
  </w:num>
  <w:num w:numId="55" w16cid:durableId="540048288">
    <w:abstractNumId w:val="12"/>
  </w:num>
  <w:num w:numId="56" w16cid:durableId="929505011">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1B"/>
    <w:rsid w:val="0000307A"/>
    <w:rsid w:val="00007369"/>
    <w:rsid w:val="00010B5B"/>
    <w:rsid w:val="00016F63"/>
    <w:rsid w:val="00020396"/>
    <w:rsid w:val="000239BE"/>
    <w:rsid w:val="0002619E"/>
    <w:rsid w:val="00027E32"/>
    <w:rsid w:val="00027F7B"/>
    <w:rsid w:val="000301E7"/>
    <w:rsid w:val="0003051E"/>
    <w:rsid w:val="00033FD1"/>
    <w:rsid w:val="00035271"/>
    <w:rsid w:val="00036DB1"/>
    <w:rsid w:val="0003781E"/>
    <w:rsid w:val="0004102A"/>
    <w:rsid w:val="00043D97"/>
    <w:rsid w:val="00044C50"/>
    <w:rsid w:val="00044E2D"/>
    <w:rsid w:val="00046217"/>
    <w:rsid w:val="00052C21"/>
    <w:rsid w:val="000532D9"/>
    <w:rsid w:val="00060F76"/>
    <w:rsid w:val="00061965"/>
    <w:rsid w:val="00061ACD"/>
    <w:rsid w:val="0006338D"/>
    <w:rsid w:val="00066BF9"/>
    <w:rsid w:val="0007053D"/>
    <w:rsid w:val="00071AEE"/>
    <w:rsid w:val="00072071"/>
    <w:rsid w:val="0007308A"/>
    <w:rsid w:val="000753E6"/>
    <w:rsid w:val="00077159"/>
    <w:rsid w:val="00081C66"/>
    <w:rsid w:val="000844F0"/>
    <w:rsid w:val="00090F87"/>
    <w:rsid w:val="00091483"/>
    <w:rsid w:val="00092697"/>
    <w:rsid w:val="000A043F"/>
    <w:rsid w:val="000A2C1B"/>
    <w:rsid w:val="000A44AE"/>
    <w:rsid w:val="000A46B5"/>
    <w:rsid w:val="000A68D7"/>
    <w:rsid w:val="000B3AEE"/>
    <w:rsid w:val="000B52B6"/>
    <w:rsid w:val="000B568E"/>
    <w:rsid w:val="000B5806"/>
    <w:rsid w:val="000B720D"/>
    <w:rsid w:val="000C1177"/>
    <w:rsid w:val="000C355B"/>
    <w:rsid w:val="000C3ADB"/>
    <w:rsid w:val="000C3B4B"/>
    <w:rsid w:val="000C5750"/>
    <w:rsid w:val="000C6751"/>
    <w:rsid w:val="000C6D06"/>
    <w:rsid w:val="000D0205"/>
    <w:rsid w:val="000D2605"/>
    <w:rsid w:val="000D270A"/>
    <w:rsid w:val="000D31F7"/>
    <w:rsid w:val="000D6230"/>
    <w:rsid w:val="000D7BA2"/>
    <w:rsid w:val="000E0321"/>
    <w:rsid w:val="000E1F8A"/>
    <w:rsid w:val="000E2566"/>
    <w:rsid w:val="000E2F60"/>
    <w:rsid w:val="000E58F3"/>
    <w:rsid w:val="000E6DD7"/>
    <w:rsid w:val="000F4277"/>
    <w:rsid w:val="000F6AC8"/>
    <w:rsid w:val="0010166D"/>
    <w:rsid w:val="00103E5C"/>
    <w:rsid w:val="00106067"/>
    <w:rsid w:val="0010702F"/>
    <w:rsid w:val="0011110D"/>
    <w:rsid w:val="00113280"/>
    <w:rsid w:val="00113858"/>
    <w:rsid w:val="00114B6A"/>
    <w:rsid w:val="00115ECB"/>
    <w:rsid w:val="0011626E"/>
    <w:rsid w:val="00116C26"/>
    <w:rsid w:val="00130451"/>
    <w:rsid w:val="00131127"/>
    <w:rsid w:val="001330EC"/>
    <w:rsid w:val="00136043"/>
    <w:rsid w:val="001441B2"/>
    <w:rsid w:val="001476F1"/>
    <w:rsid w:val="001516D1"/>
    <w:rsid w:val="001537C4"/>
    <w:rsid w:val="00153FB2"/>
    <w:rsid w:val="0015450D"/>
    <w:rsid w:val="00156976"/>
    <w:rsid w:val="0015789B"/>
    <w:rsid w:val="0016084B"/>
    <w:rsid w:val="00160B54"/>
    <w:rsid w:val="00161177"/>
    <w:rsid w:val="00162143"/>
    <w:rsid w:val="001641F2"/>
    <w:rsid w:val="001668DB"/>
    <w:rsid w:val="00174060"/>
    <w:rsid w:val="00176116"/>
    <w:rsid w:val="001763D3"/>
    <w:rsid w:val="001778F2"/>
    <w:rsid w:val="00180657"/>
    <w:rsid w:val="001807D6"/>
    <w:rsid w:val="00180D02"/>
    <w:rsid w:val="00180ED2"/>
    <w:rsid w:val="00184D09"/>
    <w:rsid w:val="001853CE"/>
    <w:rsid w:val="00187382"/>
    <w:rsid w:val="00192258"/>
    <w:rsid w:val="001963C3"/>
    <w:rsid w:val="001A0223"/>
    <w:rsid w:val="001A2F13"/>
    <w:rsid w:val="001A41B8"/>
    <w:rsid w:val="001A6F70"/>
    <w:rsid w:val="001B092A"/>
    <w:rsid w:val="001B1876"/>
    <w:rsid w:val="001B1F33"/>
    <w:rsid w:val="001B3680"/>
    <w:rsid w:val="001B58BD"/>
    <w:rsid w:val="001B5E23"/>
    <w:rsid w:val="001C061D"/>
    <w:rsid w:val="001C5ED5"/>
    <w:rsid w:val="001C7F15"/>
    <w:rsid w:val="001D3DC8"/>
    <w:rsid w:val="001D48D1"/>
    <w:rsid w:val="001D4A9A"/>
    <w:rsid w:val="001D7385"/>
    <w:rsid w:val="001E2028"/>
    <w:rsid w:val="001F199B"/>
    <w:rsid w:val="001F4949"/>
    <w:rsid w:val="00201036"/>
    <w:rsid w:val="00201782"/>
    <w:rsid w:val="00205D56"/>
    <w:rsid w:val="00206080"/>
    <w:rsid w:val="0021297E"/>
    <w:rsid w:val="002145F3"/>
    <w:rsid w:val="00217025"/>
    <w:rsid w:val="00217BD6"/>
    <w:rsid w:val="00217E31"/>
    <w:rsid w:val="00220D17"/>
    <w:rsid w:val="00222792"/>
    <w:rsid w:val="00224723"/>
    <w:rsid w:val="002339A8"/>
    <w:rsid w:val="002365FF"/>
    <w:rsid w:val="0023798F"/>
    <w:rsid w:val="002414A9"/>
    <w:rsid w:val="002419E2"/>
    <w:rsid w:val="0024282E"/>
    <w:rsid w:val="002440F0"/>
    <w:rsid w:val="00247C24"/>
    <w:rsid w:val="00250866"/>
    <w:rsid w:val="0025116C"/>
    <w:rsid w:val="002547EE"/>
    <w:rsid w:val="0025538C"/>
    <w:rsid w:val="002566DA"/>
    <w:rsid w:val="00256764"/>
    <w:rsid w:val="00257A86"/>
    <w:rsid w:val="00262FC3"/>
    <w:rsid w:val="002640E9"/>
    <w:rsid w:val="002701E1"/>
    <w:rsid w:val="0027034E"/>
    <w:rsid w:val="00270521"/>
    <w:rsid w:val="0027101A"/>
    <w:rsid w:val="002741EC"/>
    <w:rsid w:val="00281AC2"/>
    <w:rsid w:val="00281B17"/>
    <w:rsid w:val="00283AC8"/>
    <w:rsid w:val="00283D0D"/>
    <w:rsid w:val="00285E63"/>
    <w:rsid w:val="00285EDD"/>
    <w:rsid w:val="00291540"/>
    <w:rsid w:val="0029462C"/>
    <w:rsid w:val="002A1132"/>
    <w:rsid w:val="002B2A5A"/>
    <w:rsid w:val="002B3388"/>
    <w:rsid w:val="002B5C16"/>
    <w:rsid w:val="002B7401"/>
    <w:rsid w:val="002C2053"/>
    <w:rsid w:val="002C38A7"/>
    <w:rsid w:val="002C420A"/>
    <w:rsid w:val="002C69EF"/>
    <w:rsid w:val="002D11EF"/>
    <w:rsid w:val="002D1D3E"/>
    <w:rsid w:val="002D23ED"/>
    <w:rsid w:val="002D2D8F"/>
    <w:rsid w:val="002E09F7"/>
    <w:rsid w:val="002E0C7F"/>
    <w:rsid w:val="002E142C"/>
    <w:rsid w:val="002E180D"/>
    <w:rsid w:val="002F4CD7"/>
    <w:rsid w:val="002F73F5"/>
    <w:rsid w:val="0030080C"/>
    <w:rsid w:val="00301E54"/>
    <w:rsid w:val="00303C9E"/>
    <w:rsid w:val="00303F1A"/>
    <w:rsid w:val="00306938"/>
    <w:rsid w:val="003115EF"/>
    <w:rsid w:val="003119E5"/>
    <w:rsid w:val="003129CC"/>
    <w:rsid w:val="00312F20"/>
    <w:rsid w:val="00315846"/>
    <w:rsid w:val="00325421"/>
    <w:rsid w:val="0032761A"/>
    <w:rsid w:val="0033448E"/>
    <w:rsid w:val="0034463E"/>
    <w:rsid w:val="00346CAF"/>
    <w:rsid w:val="0035255A"/>
    <w:rsid w:val="003558DB"/>
    <w:rsid w:val="00355D5F"/>
    <w:rsid w:val="00361754"/>
    <w:rsid w:val="00363373"/>
    <w:rsid w:val="003642C8"/>
    <w:rsid w:val="00364A8E"/>
    <w:rsid w:val="00365655"/>
    <w:rsid w:val="00366AE8"/>
    <w:rsid w:val="00367E4A"/>
    <w:rsid w:val="00370B53"/>
    <w:rsid w:val="00372963"/>
    <w:rsid w:val="00373C1F"/>
    <w:rsid w:val="00374DDA"/>
    <w:rsid w:val="0037566E"/>
    <w:rsid w:val="00376A66"/>
    <w:rsid w:val="003852DA"/>
    <w:rsid w:val="00385349"/>
    <w:rsid w:val="003867CD"/>
    <w:rsid w:val="00393D90"/>
    <w:rsid w:val="00395B12"/>
    <w:rsid w:val="00396960"/>
    <w:rsid w:val="003A29F8"/>
    <w:rsid w:val="003B2D56"/>
    <w:rsid w:val="003B37D0"/>
    <w:rsid w:val="003B3A87"/>
    <w:rsid w:val="003B5D0D"/>
    <w:rsid w:val="003C1263"/>
    <w:rsid w:val="003C2D45"/>
    <w:rsid w:val="003D254D"/>
    <w:rsid w:val="003D471E"/>
    <w:rsid w:val="003D6DD1"/>
    <w:rsid w:val="003D743C"/>
    <w:rsid w:val="003E1D3D"/>
    <w:rsid w:val="003E1EF5"/>
    <w:rsid w:val="003E279E"/>
    <w:rsid w:val="003E2972"/>
    <w:rsid w:val="003F01DD"/>
    <w:rsid w:val="003F4993"/>
    <w:rsid w:val="003F5327"/>
    <w:rsid w:val="003F5CC6"/>
    <w:rsid w:val="003F5E6D"/>
    <w:rsid w:val="003F6BE3"/>
    <w:rsid w:val="003F7A9D"/>
    <w:rsid w:val="004007AF"/>
    <w:rsid w:val="00406428"/>
    <w:rsid w:val="00421D93"/>
    <w:rsid w:val="00427EA2"/>
    <w:rsid w:val="00430F13"/>
    <w:rsid w:val="00432448"/>
    <w:rsid w:val="00433B48"/>
    <w:rsid w:val="004377AF"/>
    <w:rsid w:val="0044059D"/>
    <w:rsid w:val="0044101B"/>
    <w:rsid w:val="00441A23"/>
    <w:rsid w:val="00443E79"/>
    <w:rsid w:val="0044627D"/>
    <w:rsid w:val="004504C3"/>
    <w:rsid w:val="0045584D"/>
    <w:rsid w:val="004561EC"/>
    <w:rsid w:val="004564EB"/>
    <w:rsid w:val="004572C0"/>
    <w:rsid w:val="00457E43"/>
    <w:rsid w:val="0046267C"/>
    <w:rsid w:val="00466C4D"/>
    <w:rsid w:val="00470DDB"/>
    <w:rsid w:val="00474419"/>
    <w:rsid w:val="0047766C"/>
    <w:rsid w:val="00486B1E"/>
    <w:rsid w:val="00490957"/>
    <w:rsid w:val="00492498"/>
    <w:rsid w:val="00494558"/>
    <w:rsid w:val="00495A71"/>
    <w:rsid w:val="00496EA5"/>
    <w:rsid w:val="004A36C4"/>
    <w:rsid w:val="004A3C7B"/>
    <w:rsid w:val="004A3CEB"/>
    <w:rsid w:val="004A45DF"/>
    <w:rsid w:val="004A50BA"/>
    <w:rsid w:val="004A79F2"/>
    <w:rsid w:val="004B09EC"/>
    <w:rsid w:val="004B2C6B"/>
    <w:rsid w:val="004B7697"/>
    <w:rsid w:val="004C4E80"/>
    <w:rsid w:val="004C7C75"/>
    <w:rsid w:val="004D04C9"/>
    <w:rsid w:val="004D1116"/>
    <w:rsid w:val="004D67EB"/>
    <w:rsid w:val="004E1D28"/>
    <w:rsid w:val="004F0BA4"/>
    <w:rsid w:val="004F0BD2"/>
    <w:rsid w:val="004F2294"/>
    <w:rsid w:val="004F2B1B"/>
    <w:rsid w:val="004F332E"/>
    <w:rsid w:val="004F3773"/>
    <w:rsid w:val="004F6F9C"/>
    <w:rsid w:val="004F7696"/>
    <w:rsid w:val="004F7EED"/>
    <w:rsid w:val="00503444"/>
    <w:rsid w:val="00504BD8"/>
    <w:rsid w:val="00504F4F"/>
    <w:rsid w:val="00505A58"/>
    <w:rsid w:val="00505E46"/>
    <w:rsid w:val="005120D4"/>
    <w:rsid w:val="00512D6E"/>
    <w:rsid w:val="0051363C"/>
    <w:rsid w:val="005205C9"/>
    <w:rsid w:val="00520BF4"/>
    <w:rsid w:val="00522C26"/>
    <w:rsid w:val="0052436E"/>
    <w:rsid w:val="005266B5"/>
    <w:rsid w:val="005334D4"/>
    <w:rsid w:val="005352C1"/>
    <w:rsid w:val="00541E5C"/>
    <w:rsid w:val="005431B4"/>
    <w:rsid w:val="00543618"/>
    <w:rsid w:val="00545057"/>
    <w:rsid w:val="00546AC9"/>
    <w:rsid w:val="00547CFB"/>
    <w:rsid w:val="00551FFC"/>
    <w:rsid w:val="00555836"/>
    <w:rsid w:val="0055734C"/>
    <w:rsid w:val="00561D78"/>
    <w:rsid w:val="00563DD7"/>
    <w:rsid w:val="005725DB"/>
    <w:rsid w:val="00574403"/>
    <w:rsid w:val="0057600B"/>
    <w:rsid w:val="005772AC"/>
    <w:rsid w:val="005804B0"/>
    <w:rsid w:val="005815EF"/>
    <w:rsid w:val="00583706"/>
    <w:rsid w:val="00587085"/>
    <w:rsid w:val="00587BDE"/>
    <w:rsid w:val="00592A6C"/>
    <w:rsid w:val="005966C1"/>
    <w:rsid w:val="00596A30"/>
    <w:rsid w:val="00596CC3"/>
    <w:rsid w:val="005A19E2"/>
    <w:rsid w:val="005B1989"/>
    <w:rsid w:val="005B3F2F"/>
    <w:rsid w:val="005B6C19"/>
    <w:rsid w:val="005B7CDD"/>
    <w:rsid w:val="005C1C36"/>
    <w:rsid w:val="005C2562"/>
    <w:rsid w:val="005C618D"/>
    <w:rsid w:val="005C7A9C"/>
    <w:rsid w:val="005D2F0B"/>
    <w:rsid w:val="005E0A69"/>
    <w:rsid w:val="005E6C66"/>
    <w:rsid w:val="005F0A6B"/>
    <w:rsid w:val="005F5131"/>
    <w:rsid w:val="00603A53"/>
    <w:rsid w:val="00606458"/>
    <w:rsid w:val="00611D83"/>
    <w:rsid w:val="00611DCA"/>
    <w:rsid w:val="00614DAB"/>
    <w:rsid w:val="006156AD"/>
    <w:rsid w:val="00617D7E"/>
    <w:rsid w:val="006328A3"/>
    <w:rsid w:val="00636321"/>
    <w:rsid w:val="0064186F"/>
    <w:rsid w:val="00645257"/>
    <w:rsid w:val="00645802"/>
    <w:rsid w:val="00650DBE"/>
    <w:rsid w:val="00652908"/>
    <w:rsid w:val="00657086"/>
    <w:rsid w:val="006714D2"/>
    <w:rsid w:val="006715C9"/>
    <w:rsid w:val="006739B2"/>
    <w:rsid w:val="0067692C"/>
    <w:rsid w:val="00676F5E"/>
    <w:rsid w:val="00682270"/>
    <w:rsid w:val="00684C9F"/>
    <w:rsid w:val="00687802"/>
    <w:rsid w:val="006900B0"/>
    <w:rsid w:val="006900B6"/>
    <w:rsid w:val="00695A64"/>
    <w:rsid w:val="00696623"/>
    <w:rsid w:val="006A2F82"/>
    <w:rsid w:val="006A78AF"/>
    <w:rsid w:val="006B00FC"/>
    <w:rsid w:val="006B6B56"/>
    <w:rsid w:val="006C1418"/>
    <w:rsid w:val="006C1EA9"/>
    <w:rsid w:val="006C4C84"/>
    <w:rsid w:val="006D31AC"/>
    <w:rsid w:val="006D51FE"/>
    <w:rsid w:val="006D6AE8"/>
    <w:rsid w:val="006E0A89"/>
    <w:rsid w:val="006E0AB0"/>
    <w:rsid w:val="006E1EF0"/>
    <w:rsid w:val="006E67B5"/>
    <w:rsid w:val="006F3002"/>
    <w:rsid w:val="006F3C25"/>
    <w:rsid w:val="006F5038"/>
    <w:rsid w:val="00700827"/>
    <w:rsid w:val="00701D79"/>
    <w:rsid w:val="0071412F"/>
    <w:rsid w:val="0071445C"/>
    <w:rsid w:val="00716E81"/>
    <w:rsid w:val="007227B9"/>
    <w:rsid w:val="0072322F"/>
    <w:rsid w:val="00730E52"/>
    <w:rsid w:val="0073777B"/>
    <w:rsid w:val="007425B2"/>
    <w:rsid w:val="00742A54"/>
    <w:rsid w:val="00750059"/>
    <w:rsid w:val="00751894"/>
    <w:rsid w:val="00751F4A"/>
    <w:rsid w:val="0075345F"/>
    <w:rsid w:val="00756017"/>
    <w:rsid w:val="00756A97"/>
    <w:rsid w:val="00756DF2"/>
    <w:rsid w:val="007600E5"/>
    <w:rsid w:val="007601AA"/>
    <w:rsid w:val="00762811"/>
    <w:rsid w:val="00762E6B"/>
    <w:rsid w:val="007634B3"/>
    <w:rsid w:val="00765942"/>
    <w:rsid w:val="007709F0"/>
    <w:rsid w:val="00772FD8"/>
    <w:rsid w:val="00773C14"/>
    <w:rsid w:val="007769C1"/>
    <w:rsid w:val="00777BEC"/>
    <w:rsid w:val="00784569"/>
    <w:rsid w:val="0078645A"/>
    <w:rsid w:val="00790CC2"/>
    <w:rsid w:val="007979AA"/>
    <w:rsid w:val="007979C5"/>
    <w:rsid w:val="007A206F"/>
    <w:rsid w:val="007A5A99"/>
    <w:rsid w:val="007A6227"/>
    <w:rsid w:val="007C29B9"/>
    <w:rsid w:val="007C29F0"/>
    <w:rsid w:val="007C7E59"/>
    <w:rsid w:val="007D4FBB"/>
    <w:rsid w:val="007E1DFE"/>
    <w:rsid w:val="007E2B9D"/>
    <w:rsid w:val="007E3D3B"/>
    <w:rsid w:val="007E7BCC"/>
    <w:rsid w:val="007F01B9"/>
    <w:rsid w:val="007F0BC4"/>
    <w:rsid w:val="007F2894"/>
    <w:rsid w:val="007F2C65"/>
    <w:rsid w:val="007F3E6A"/>
    <w:rsid w:val="007F49D0"/>
    <w:rsid w:val="007F6FED"/>
    <w:rsid w:val="00800240"/>
    <w:rsid w:val="00800D46"/>
    <w:rsid w:val="008054FD"/>
    <w:rsid w:val="008065FD"/>
    <w:rsid w:val="00806DB0"/>
    <w:rsid w:val="00810923"/>
    <w:rsid w:val="00817DCB"/>
    <w:rsid w:val="0082754B"/>
    <w:rsid w:val="008300A5"/>
    <w:rsid w:val="00830520"/>
    <w:rsid w:val="00831F0C"/>
    <w:rsid w:val="008357CC"/>
    <w:rsid w:val="008426EC"/>
    <w:rsid w:val="008439D7"/>
    <w:rsid w:val="008472F0"/>
    <w:rsid w:val="0084787B"/>
    <w:rsid w:val="0085023F"/>
    <w:rsid w:val="00856372"/>
    <w:rsid w:val="00856661"/>
    <w:rsid w:val="00860875"/>
    <w:rsid w:val="0086110D"/>
    <w:rsid w:val="00866E76"/>
    <w:rsid w:val="0086784F"/>
    <w:rsid w:val="00871038"/>
    <w:rsid w:val="00872456"/>
    <w:rsid w:val="00876C3E"/>
    <w:rsid w:val="00880243"/>
    <w:rsid w:val="00887716"/>
    <w:rsid w:val="008901AB"/>
    <w:rsid w:val="008944E0"/>
    <w:rsid w:val="00896DAB"/>
    <w:rsid w:val="00897AB6"/>
    <w:rsid w:val="008A4E67"/>
    <w:rsid w:val="008A61BE"/>
    <w:rsid w:val="008A6D76"/>
    <w:rsid w:val="008B312A"/>
    <w:rsid w:val="008B3A07"/>
    <w:rsid w:val="008B651B"/>
    <w:rsid w:val="008C0AED"/>
    <w:rsid w:val="008C1DB2"/>
    <w:rsid w:val="008C63DC"/>
    <w:rsid w:val="008C6F6E"/>
    <w:rsid w:val="008C7294"/>
    <w:rsid w:val="008D1A86"/>
    <w:rsid w:val="008D2E16"/>
    <w:rsid w:val="008D3E4E"/>
    <w:rsid w:val="008E04F7"/>
    <w:rsid w:val="008E1C21"/>
    <w:rsid w:val="008E1E94"/>
    <w:rsid w:val="008E2601"/>
    <w:rsid w:val="008E4978"/>
    <w:rsid w:val="008E5F79"/>
    <w:rsid w:val="008E7BB5"/>
    <w:rsid w:val="008F211A"/>
    <w:rsid w:val="008F49A3"/>
    <w:rsid w:val="009057C4"/>
    <w:rsid w:val="0091110A"/>
    <w:rsid w:val="00914A15"/>
    <w:rsid w:val="00915491"/>
    <w:rsid w:val="00920565"/>
    <w:rsid w:val="00921940"/>
    <w:rsid w:val="00924EB9"/>
    <w:rsid w:val="00927BF9"/>
    <w:rsid w:val="00932739"/>
    <w:rsid w:val="00932A3C"/>
    <w:rsid w:val="00933B8B"/>
    <w:rsid w:val="00933C6C"/>
    <w:rsid w:val="00934AD9"/>
    <w:rsid w:val="00935F70"/>
    <w:rsid w:val="0094068B"/>
    <w:rsid w:val="0095001F"/>
    <w:rsid w:val="009511E5"/>
    <w:rsid w:val="009535EA"/>
    <w:rsid w:val="00953619"/>
    <w:rsid w:val="00953984"/>
    <w:rsid w:val="00953B13"/>
    <w:rsid w:val="00953C39"/>
    <w:rsid w:val="0095469C"/>
    <w:rsid w:val="009608F8"/>
    <w:rsid w:val="00962AFA"/>
    <w:rsid w:val="00965967"/>
    <w:rsid w:val="00971100"/>
    <w:rsid w:val="00971B43"/>
    <w:rsid w:val="00973BC9"/>
    <w:rsid w:val="00984324"/>
    <w:rsid w:val="00985B2D"/>
    <w:rsid w:val="00990272"/>
    <w:rsid w:val="00991B89"/>
    <w:rsid w:val="00993049"/>
    <w:rsid w:val="0099325F"/>
    <w:rsid w:val="00993CE3"/>
    <w:rsid w:val="00994502"/>
    <w:rsid w:val="009960E5"/>
    <w:rsid w:val="00996B78"/>
    <w:rsid w:val="009A4E2A"/>
    <w:rsid w:val="009A672F"/>
    <w:rsid w:val="009B0BE2"/>
    <w:rsid w:val="009B15C1"/>
    <w:rsid w:val="009B21C7"/>
    <w:rsid w:val="009B5E3B"/>
    <w:rsid w:val="009C116E"/>
    <w:rsid w:val="009C5251"/>
    <w:rsid w:val="009C7C8C"/>
    <w:rsid w:val="009D1F92"/>
    <w:rsid w:val="009D5216"/>
    <w:rsid w:val="009D53D3"/>
    <w:rsid w:val="009D6244"/>
    <w:rsid w:val="009D777D"/>
    <w:rsid w:val="009E0D10"/>
    <w:rsid w:val="009E523A"/>
    <w:rsid w:val="009E6181"/>
    <w:rsid w:val="009F1617"/>
    <w:rsid w:val="009F19AE"/>
    <w:rsid w:val="009F6B52"/>
    <w:rsid w:val="00A018B8"/>
    <w:rsid w:val="00A01C80"/>
    <w:rsid w:val="00A04191"/>
    <w:rsid w:val="00A069AB"/>
    <w:rsid w:val="00A10219"/>
    <w:rsid w:val="00A14EE2"/>
    <w:rsid w:val="00A14FEA"/>
    <w:rsid w:val="00A2041F"/>
    <w:rsid w:val="00A31490"/>
    <w:rsid w:val="00A316D9"/>
    <w:rsid w:val="00A32EB1"/>
    <w:rsid w:val="00A33A17"/>
    <w:rsid w:val="00A3644E"/>
    <w:rsid w:val="00A3682E"/>
    <w:rsid w:val="00A36A1F"/>
    <w:rsid w:val="00A415EB"/>
    <w:rsid w:val="00A435E2"/>
    <w:rsid w:val="00A46AA4"/>
    <w:rsid w:val="00A51171"/>
    <w:rsid w:val="00A51F0E"/>
    <w:rsid w:val="00A567C8"/>
    <w:rsid w:val="00A56DCF"/>
    <w:rsid w:val="00A5714B"/>
    <w:rsid w:val="00A6355D"/>
    <w:rsid w:val="00A646D1"/>
    <w:rsid w:val="00A65446"/>
    <w:rsid w:val="00A678B7"/>
    <w:rsid w:val="00A7303E"/>
    <w:rsid w:val="00A83CEA"/>
    <w:rsid w:val="00A86130"/>
    <w:rsid w:val="00A9092F"/>
    <w:rsid w:val="00A9152B"/>
    <w:rsid w:val="00A93A64"/>
    <w:rsid w:val="00AA2A34"/>
    <w:rsid w:val="00AA2C7B"/>
    <w:rsid w:val="00AA3D0B"/>
    <w:rsid w:val="00AB4336"/>
    <w:rsid w:val="00AB4766"/>
    <w:rsid w:val="00AB734F"/>
    <w:rsid w:val="00AC013F"/>
    <w:rsid w:val="00AC0B6E"/>
    <w:rsid w:val="00AC3B39"/>
    <w:rsid w:val="00AC6FCB"/>
    <w:rsid w:val="00AD02E4"/>
    <w:rsid w:val="00AD1016"/>
    <w:rsid w:val="00AD3014"/>
    <w:rsid w:val="00AE006B"/>
    <w:rsid w:val="00AE067A"/>
    <w:rsid w:val="00AE4D10"/>
    <w:rsid w:val="00AE7254"/>
    <w:rsid w:val="00AF1BD6"/>
    <w:rsid w:val="00AF2863"/>
    <w:rsid w:val="00AF2E58"/>
    <w:rsid w:val="00AF3ECA"/>
    <w:rsid w:val="00AF5B28"/>
    <w:rsid w:val="00B032FE"/>
    <w:rsid w:val="00B1268F"/>
    <w:rsid w:val="00B154BF"/>
    <w:rsid w:val="00B161FA"/>
    <w:rsid w:val="00B1665E"/>
    <w:rsid w:val="00B17DF4"/>
    <w:rsid w:val="00B2102D"/>
    <w:rsid w:val="00B22404"/>
    <w:rsid w:val="00B2344A"/>
    <w:rsid w:val="00B23723"/>
    <w:rsid w:val="00B23E08"/>
    <w:rsid w:val="00B269B9"/>
    <w:rsid w:val="00B27749"/>
    <w:rsid w:val="00B31ED8"/>
    <w:rsid w:val="00B3309F"/>
    <w:rsid w:val="00B45474"/>
    <w:rsid w:val="00B471CC"/>
    <w:rsid w:val="00B4730E"/>
    <w:rsid w:val="00B47643"/>
    <w:rsid w:val="00B50E07"/>
    <w:rsid w:val="00B527A5"/>
    <w:rsid w:val="00B53491"/>
    <w:rsid w:val="00B63BD9"/>
    <w:rsid w:val="00B70DFE"/>
    <w:rsid w:val="00B7281D"/>
    <w:rsid w:val="00B72C98"/>
    <w:rsid w:val="00B74CF9"/>
    <w:rsid w:val="00B757DE"/>
    <w:rsid w:val="00B76B6A"/>
    <w:rsid w:val="00B76E21"/>
    <w:rsid w:val="00B84D5A"/>
    <w:rsid w:val="00B9282C"/>
    <w:rsid w:val="00B93CCD"/>
    <w:rsid w:val="00B95887"/>
    <w:rsid w:val="00B96334"/>
    <w:rsid w:val="00B97AF4"/>
    <w:rsid w:val="00BA1DFC"/>
    <w:rsid w:val="00BA51B8"/>
    <w:rsid w:val="00BA7E68"/>
    <w:rsid w:val="00BC1B1A"/>
    <w:rsid w:val="00BC4CCE"/>
    <w:rsid w:val="00BC5345"/>
    <w:rsid w:val="00BC5FEE"/>
    <w:rsid w:val="00BC61D7"/>
    <w:rsid w:val="00BD5147"/>
    <w:rsid w:val="00BD64FC"/>
    <w:rsid w:val="00BE37C0"/>
    <w:rsid w:val="00BE629E"/>
    <w:rsid w:val="00BE7411"/>
    <w:rsid w:val="00BE77DA"/>
    <w:rsid w:val="00BE7A94"/>
    <w:rsid w:val="00BF0CBB"/>
    <w:rsid w:val="00BF2583"/>
    <w:rsid w:val="00BF4410"/>
    <w:rsid w:val="00BF5B57"/>
    <w:rsid w:val="00C0006E"/>
    <w:rsid w:val="00C002D1"/>
    <w:rsid w:val="00C03D75"/>
    <w:rsid w:val="00C050BA"/>
    <w:rsid w:val="00C07677"/>
    <w:rsid w:val="00C10576"/>
    <w:rsid w:val="00C123EA"/>
    <w:rsid w:val="00C1347D"/>
    <w:rsid w:val="00C17708"/>
    <w:rsid w:val="00C22CFB"/>
    <w:rsid w:val="00C248DE"/>
    <w:rsid w:val="00C25424"/>
    <w:rsid w:val="00C2561F"/>
    <w:rsid w:val="00C3613E"/>
    <w:rsid w:val="00C371EA"/>
    <w:rsid w:val="00C4017A"/>
    <w:rsid w:val="00C40195"/>
    <w:rsid w:val="00C426DD"/>
    <w:rsid w:val="00C44A73"/>
    <w:rsid w:val="00C46E48"/>
    <w:rsid w:val="00C50C92"/>
    <w:rsid w:val="00C52010"/>
    <w:rsid w:val="00C529FD"/>
    <w:rsid w:val="00C55B04"/>
    <w:rsid w:val="00C574CD"/>
    <w:rsid w:val="00C60CC8"/>
    <w:rsid w:val="00C637B9"/>
    <w:rsid w:val="00C663BD"/>
    <w:rsid w:val="00C715A8"/>
    <w:rsid w:val="00C719D8"/>
    <w:rsid w:val="00C7230F"/>
    <w:rsid w:val="00C74FC2"/>
    <w:rsid w:val="00C75336"/>
    <w:rsid w:val="00C760CA"/>
    <w:rsid w:val="00C76B98"/>
    <w:rsid w:val="00C848F4"/>
    <w:rsid w:val="00C85993"/>
    <w:rsid w:val="00C90CE2"/>
    <w:rsid w:val="00C92DCD"/>
    <w:rsid w:val="00C947A3"/>
    <w:rsid w:val="00C960B3"/>
    <w:rsid w:val="00C97591"/>
    <w:rsid w:val="00CA012B"/>
    <w:rsid w:val="00CA215A"/>
    <w:rsid w:val="00CA56C7"/>
    <w:rsid w:val="00CA6E34"/>
    <w:rsid w:val="00CB037C"/>
    <w:rsid w:val="00CB20A5"/>
    <w:rsid w:val="00CB21B1"/>
    <w:rsid w:val="00CB37B5"/>
    <w:rsid w:val="00CB4CDE"/>
    <w:rsid w:val="00CB54CB"/>
    <w:rsid w:val="00CB7BBF"/>
    <w:rsid w:val="00CC2D34"/>
    <w:rsid w:val="00CC41C9"/>
    <w:rsid w:val="00CC76C6"/>
    <w:rsid w:val="00CD043D"/>
    <w:rsid w:val="00CD25BF"/>
    <w:rsid w:val="00CD375F"/>
    <w:rsid w:val="00CE079D"/>
    <w:rsid w:val="00CE0B2F"/>
    <w:rsid w:val="00CE0DFB"/>
    <w:rsid w:val="00CE2551"/>
    <w:rsid w:val="00CE288B"/>
    <w:rsid w:val="00CE2A64"/>
    <w:rsid w:val="00CE63F8"/>
    <w:rsid w:val="00CE6744"/>
    <w:rsid w:val="00CF23D0"/>
    <w:rsid w:val="00CF2650"/>
    <w:rsid w:val="00D0237E"/>
    <w:rsid w:val="00D0301B"/>
    <w:rsid w:val="00D03F4E"/>
    <w:rsid w:val="00D13CA1"/>
    <w:rsid w:val="00D229E1"/>
    <w:rsid w:val="00D25CDA"/>
    <w:rsid w:val="00D279CB"/>
    <w:rsid w:val="00D337EB"/>
    <w:rsid w:val="00D37376"/>
    <w:rsid w:val="00D4059C"/>
    <w:rsid w:val="00D40829"/>
    <w:rsid w:val="00D41745"/>
    <w:rsid w:val="00D43CB4"/>
    <w:rsid w:val="00D47386"/>
    <w:rsid w:val="00D50E2A"/>
    <w:rsid w:val="00D52C7B"/>
    <w:rsid w:val="00D5534B"/>
    <w:rsid w:val="00D6305D"/>
    <w:rsid w:val="00D71030"/>
    <w:rsid w:val="00D72271"/>
    <w:rsid w:val="00D74234"/>
    <w:rsid w:val="00D75E26"/>
    <w:rsid w:val="00D801C9"/>
    <w:rsid w:val="00D81077"/>
    <w:rsid w:val="00D81735"/>
    <w:rsid w:val="00D86EDF"/>
    <w:rsid w:val="00D915F3"/>
    <w:rsid w:val="00D915F6"/>
    <w:rsid w:val="00D93FA1"/>
    <w:rsid w:val="00D94B03"/>
    <w:rsid w:val="00D94D3F"/>
    <w:rsid w:val="00DA0620"/>
    <w:rsid w:val="00DA0654"/>
    <w:rsid w:val="00DA124A"/>
    <w:rsid w:val="00DA1624"/>
    <w:rsid w:val="00DA1A94"/>
    <w:rsid w:val="00DA1F11"/>
    <w:rsid w:val="00DA337A"/>
    <w:rsid w:val="00DA5F26"/>
    <w:rsid w:val="00DB0C05"/>
    <w:rsid w:val="00DB1826"/>
    <w:rsid w:val="00DB65E0"/>
    <w:rsid w:val="00DC095C"/>
    <w:rsid w:val="00DD0C79"/>
    <w:rsid w:val="00DD19DE"/>
    <w:rsid w:val="00DE5AB1"/>
    <w:rsid w:val="00DE7D7B"/>
    <w:rsid w:val="00DF4986"/>
    <w:rsid w:val="00DF5B06"/>
    <w:rsid w:val="00DF5BC6"/>
    <w:rsid w:val="00DF7B55"/>
    <w:rsid w:val="00E02AE8"/>
    <w:rsid w:val="00E0750A"/>
    <w:rsid w:val="00E14602"/>
    <w:rsid w:val="00E172DF"/>
    <w:rsid w:val="00E1777D"/>
    <w:rsid w:val="00E20846"/>
    <w:rsid w:val="00E26BEC"/>
    <w:rsid w:val="00E34A69"/>
    <w:rsid w:val="00E3628B"/>
    <w:rsid w:val="00E37C95"/>
    <w:rsid w:val="00E44B35"/>
    <w:rsid w:val="00E54706"/>
    <w:rsid w:val="00E54EBE"/>
    <w:rsid w:val="00E57EA8"/>
    <w:rsid w:val="00E60374"/>
    <w:rsid w:val="00E6248A"/>
    <w:rsid w:val="00E6262A"/>
    <w:rsid w:val="00E63A65"/>
    <w:rsid w:val="00E63D9D"/>
    <w:rsid w:val="00E6486E"/>
    <w:rsid w:val="00E64E15"/>
    <w:rsid w:val="00E70583"/>
    <w:rsid w:val="00E70689"/>
    <w:rsid w:val="00E73638"/>
    <w:rsid w:val="00E74983"/>
    <w:rsid w:val="00E75893"/>
    <w:rsid w:val="00E76808"/>
    <w:rsid w:val="00E777A7"/>
    <w:rsid w:val="00E810EA"/>
    <w:rsid w:val="00E872F9"/>
    <w:rsid w:val="00E873C2"/>
    <w:rsid w:val="00E87710"/>
    <w:rsid w:val="00E91458"/>
    <w:rsid w:val="00E95947"/>
    <w:rsid w:val="00EA5DAE"/>
    <w:rsid w:val="00EA7785"/>
    <w:rsid w:val="00EA7B1A"/>
    <w:rsid w:val="00EB5434"/>
    <w:rsid w:val="00EC0492"/>
    <w:rsid w:val="00EC1C8D"/>
    <w:rsid w:val="00EC39D0"/>
    <w:rsid w:val="00EC53AA"/>
    <w:rsid w:val="00EC5624"/>
    <w:rsid w:val="00ED0EA9"/>
    <w:rsid w:val="00EE0B5A"/>
    <w:rsid w:val="00EE0FE6"/>
    <w:rsid w:val="00EF07C6"/>
    <w:rsid w:val="00EF3003"/>
    <w:rsid w:val="00EF3501"/>
    <w:rsid w:val="00EF4AF9"/>
    <w:rsid w:val="00F05DF0"/>
    <w:rsid w:val="00F167B1"/>
    <w:rsid w:val="00F21344"/>
    <w:rsid w:val="00F21810"/>
    <w:rsid w:val="00F218A4"/>
    <w:rsid w:val="00F23E0F"/>
    <w:rsid w:val="00F26038"/>
    <w:rsid w:val="00F30833"/>
    <w:rsid w:val="00F33E19"/>
    <w:rsid w:val="00F36C9C"/>
    <w:rsid w:val="00F41319"/>
    <w:rsid w:val="00F427BB"/>
    <w:rsid w:val="00F50C0F"/>
    <w:rsid w:val="00F54646"/>
    <w:rsid w:val="00F55337"/>
    <w:rsid w:val="00F57A41"/>
    <w:rsid w:val="00F62361"/>
    <w:rsid w:val="00F64712"/>
    <w:rsid w:val="00F660A6"/>
    <w:rsid w:val="00F66CB2"/>
    <w:rsid w:val="00F66E81"/>
    <w:rsid w:val="00F72BCD"/>
    <w:rsid w:val="00F7473D"/>
    <w:rsid w:val="00F82105"/>
    <w:rsid w:val="00F86E50"/>
    <w:rsid w:val="00F952C3"/>
    <w:rsid w:val="00FA090F"/>
    <w:rsid w:val="00FA22CA"/>
    <w:rsid w:val="00FA5864"/>
    <w:rsid w:val="00FA7E66"/>
    <w:rsid w:val="00FB023E"/>
    <w:rsid w:val="00FB04B7"/>
    <w:rsid w:val="00FB1163"/>
    <w:rsid w:val="00FB603C"/>
    <w:rsid w:val="00FB72E4"/>
    <w:rsid w:val="00FB7822"/>
    <w:rsid w:val="00FC15AA"/>
    <w:rsid w:val="00FC2A97"/>
    <w:rsid w:val="00FC5A0B"/>
    <w:rsid w:val="00FC6EB2"/>
    <w:rsid w:val="00FC6FE0"/>
    <w:rsid w:val="00FD27E4"/>
    <w:rsid w:val="00FD30A3"/>
    <w:rsid w:val="00FD44A6"/>
    <w:rsid w:val="00FE3B0B"/>
    <w:rsid w:val="00FE4D18"/>
    <w:rsid w:val="00FE7856"/>
    <w:rsid w:val="00FF73FA"/>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06CF3"/>
  <w14:defaultImageDpi w14:val="32767"/>
  <w15:chartTrackingRefBased/>
  <w15:docId w15:val="{AB481DEC-A2A9-4F3B-8517-D0246841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624"/>
  </w:style>
  <w:style w:type="paragraph" w:styleId="Heading1">
    <w:name w:val="heading 1"/>
    <w:basedOn w:val="Normal"/>
    <w:next w:val="Normal"/>
    <w:link w:val="Heading1Char"/>
    <w:uiPriority w:val="9"/>
    <w:qFormat/>
    <w:rsid w:val="00072071"/>
    <w:pPr>
      <w:keepNext/>
      <w:keepLines/>
      <w:spacing w:before="240" w:after="120"/>
      <w:contextualSpacing/>
      <w:outlineLvl w:val="0"/>
    </w:pPr>
    <w:rPr>
      <w:rFonts w:asciiTheme="majorHAnsi" w:eastAsiaTheme="majorEastAsia" w:hAnsiTheme="majorHAnsi" w:cstheme="majorBidi"/>
      <w:b/>
      <w:bCs/>
      <w:caps/>
      <w:color w:val="0E5AAB"/>
      <w:sz w:val="44"/>
      <w:szCs w:val="44"/>
    </w:rPr>
  </w:style>
  <w:style w:type="paragraph" w:styleId="Heading2">
    <w:name w:val="heading 2"/>
    <w:basedOn w:val="Normal"/>
    <w:next w:val="Normal"/>
    <w:link w:val="Heading2Char"/>
    <w:uiPriority w:val="9"/>
    <w:unhideWhenUsed/>
    <w:qFormat/>
    <w:rsid w:val="00072071"/>
    <w:pPr>
      <w:keepNext/>
      <w:keepLines/>
      <w:spacing w:before="40" w:after="120"/>
      <w:outlineLvl w:val="1"/>
    </w:pPr>
    <w:rPr>
      <w:rFonts w:asciiTheme="majorHAnsi" w:eastAsiaTheme="majorEastAsia" w:hAnsiTheme="majorHAnsi" w:cstheme="majorBidi"/>
      <w:b/>
      <w:bCs/>
      <w:caps/>
      <w:color w:val="E87A25"/>
      <w:sz w:val="36"/>
      <w:szCs w:val="36"/>
    </w:rPr>
  </w:style>
  <w:style w:type="paragraph" w:styleId="Heading3">
    <w:name w:val="heading 3"/>
    <w:basedOn w:val="Normal"/>
    <w:next w:val="Normal"/>
    <w:link w:val="Heading3Char"/>
    <w:uiPriority w:val="9"/>
    <w:unhideWhenUsed/>
    <w:qFormat/>
    <w:rsid w:val="004572C0"/>
    <w:pPr>
      <w:keepNext/>
      <w:keepLines/>
      <w:spacing w:before="40" w:after="120"/>
      <w:outlineLvl w:val="2"/>
    </w:pPr>
    <w:rPr>
      <w:rFonts w:asciiTheme="majorHAnsi" w:eastAsiaTheme="majorEastAsia" w:hAnsiTheme="majorHAnsi" w:cstheme="majorBidi"/>
      <w:b/>
      <w:bCs/>
      <w:caps/>
      <w:color w:val="000000" w:themeColor="text1"/>
      <w:sz w:val="28"/>
      <w:szCs w:val="28"/>
    </w:rPr>
  </w:style>
  <w:style w:type="paragraph" w:styleId="Heading4">
    <w:name w:val="heading 4"/>
    <w:basedOn w:val="Normal"/>
    <w:next w:val="Normal"/>
    <w:link w:val="Heading4Char"/>
    <w:uiPriority w:val="9"/>
    <w:semiHidden/>
    <w:unhideWhenUsed/>
    <w:qFormat/>
    <w:rsid w:val="0097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FC15A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15AA"/>
    <w:rPr>
      <w:i/>
      <w:iCs/>
      <w:color w:val="404040" w:themeColor="text1" w:themeTint="BF"/>
    </w:rPr>
  </w:style>
  <w:style w:type="character" w:customStyle="1" w:styleId="Heading1Char">
    <w:name w:val="Heading 1 Char"/>
    <w:basedOn w:val="DefaultParagraphFont"/>
    <w:link w:val="Heading1"/>
    <w:uiPriority w:val="9"/>
    <w:rsid w:val="00072071"/>
    <w:rPr>
      <w:rFonts w:asciiTheme="majorHAnsi" w:eastAsiaTheme="majorEastAsia" w:hAnsiTheme="majorHAnsi" w:cstheme="majorBidi"/>
      <w:b/>
      <w:bCs/>
      <w:caps/>
      <w:color w:val="0E5AAB"/>
      <w:sz w:val="44"/>
      <w:szCs w:val="44"/>
    </w:rPr>
  </w:style>
  <w:style w:type="paragraph" w:styleId="Header">
    <w:name w:val="header"/>
    <w:basedOn w:val="Normal"/>
    <w:link w:val="HeaderChar"/>
    <w:uiPriority w:val="99"/>
    <w:unhideWhenUsed/>
    <w:rsid w:val="001D7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385"/>
  </w:style>
  <w:style w:type="paragraph" w:styleId="Footer">
    <w:name w:val="footer"/>
    <w:basedOn w:val="Normal"/>
    <w:link w:val="FooterChar"/>
    <w:uiPriority w:val="99"/>
    <w:unhideWhenUsed/>
    <w:rsid w:val="005120D4"/>
    <w:pPr>
      <w:tabs>
        <w:tab w:val="center" w:pos="4513"/>
        <w:tab w:val="right" w:pos="9026"/>
      </w:tabs>
      <w:spacing w:after="0" w:line="240" w:lineRule="auto"/>
      <w:ind w:left="-567"/>
    </w:pPr>
    <w:rPr>
      <w:b/>
      <w:color w:val="FFFFFF" w:themeColor="background1"/>
    </w:rPr>
  </w:style>
  <w:style w:type="character" w:customStyle="1" w:styleId="FooterChar">
    <w:name w:val="Footer Char"/>
    <w:basedOn w:val="DefaultParagraphFont"/>
    <w:link w:val="Footer"/>
    <w:uiPriority w:val="99"/>
    <w:rsid w:val="005120D4"/>
    <w:rPr>
      <w:b/>
      <w:color w:val="FFFFFF" w:themeColor="background1"/>
    </w:rPr>
  </w:style>
  <w:style w:type="character" w:customStyle="1" w:styleId="Heading2Char">
    <w:name w:val="Heading 2 Char"/>
    <w:basedOn w:val="DefaultParagraphFont"/>
    <w:link w:val="Heading2"/>
    <w:uiPriority w:val="9"/>
    <w:rsid w:val="00072071"/>
    <w:rPr>
      <w:rFonts w:asciiTheme="majorHAnsi" w:eastAsiaTheme="majorEastAsia" w:hAnsiTheme="majorHAnsi" w:cstheme="majorBidi"/>
      <w:b/>
      <w:bCs/>
      <w:caps/>
      <w:color w:val="E87A25"/>
      <w:sz w:val="36"/>
      <w:szCs w:val="36"/>
    </w:rPr>
  </w:style>
  <w:style w:type="paragraph" w:styleId="ListParagraph">
    <w:name w:val="List Paragraph"/>
    <w:basedOn w:val="Normal"/>
    <w:uiPriority w:val="34"/>
    <w:qFormat/>
    <w:rsid w:val="005120D4"/>
    <w:pPr>
      <w:ind w:left="720"/>
      <w:contextualSpacing/>
    </w:pPr>
  </w:style>
  <w:style w:type="paragraph" w:styleId="Title">
    <w:name w:val="Title"/>
    <w:basedOn w:val="Normal"/>
    <w:next w:val="Normal"/>
    <w:link w:val="TitleChar"/>
    <w:uiPriority w:val="10"/>
    <w:qFormat/>
    <w:rsid w:val="004572C0"/>
    <w:pPr>
      <w:spacing w:after="0" w:line="240" w:lineRule="auto"/>
      <w:contextualSpacing/>
      <w:jc w:val="center"/>
    </w:pPr>
    <w:rPr>
      <w:rFonts w:asciiTheme="majorHAnsi" w:eastAsiaTheme="majorEastAsia" w:hAnsiTheme="majorHAnsi" w:cstheme="majorBidi"/>
      <w:b/>
      <w:bCs/>
      <w:caps/>
      <w:color w:val="FFFFFF" w:themeColor="background1"/>
      <w:spacing w:val="-10"/>
      <w:kern w:val="28"/>
      <w:sz w:val="120"/>
      <w:szCs w:val="120"/>
    </w:rPr>
  </w:style>
  <w:style w:type="character" w:customStyle="1" w:styleId="TitleChar">
    <w:name w:val="Title Char"/>
    <w:basedOn w:val="DefaultParagraphFont"/>
    <w:link w:val="Title"/>
    <w:uiPriority w:val="10"/>
    <w:rsid w:val="004572C0"/>
    <w:rPr>
      <w:rFonts w:asciiTheme="majorHAnsi" w:eastAsiaTheme="majorEastAsia" w:hAnsiTheme="majorHAnsi" w:cstheme="majorBidi"/>
      <w:b/>
      <w:bCs/>
      <w:caps/>
      <w:color w:val="FFFFFF" w:themeColor="background1"/>
      <w:spacing w:val="-10"/>
      <w:kern w:val="28"/>
      <w:sz w:val="120"/>
      <w:szCs w:val="120"/>
    </w:rPr>
  </w:style>
  <w:style w:type="paragraph" w:styleId="Subtitle">
    <w:name w:val="Subtitle"/>
    <w:basedOn w:val="Normal"/>
    <w:next w:val="Normal"/>
    <w:link w:val="SubtitleChar"/>
    <w:uiPriority w:val="11"/>
    <w:qFormat/>
    <w:rsid w:val="00BA1DFC"/>
    <w:pPr>
      <w:numPr>
        <w:ilvl w:val="1"/>
      </w:numPr>
      <w:jc w:val="center"/>
    </w:pPr>
    <w:rPr>
      <w:rFonts w:eastAsiaTheme="minorEastAsia"/>
      <w:i/>
      <w:iCs/>
      <w:color w:val="FFFFFF" w:themeColor="background1"/>
      <w:spacing w:val="15"/>
      <w:sz w:val="56"/>
      <w:szCs w:val="56"/>
    </w:rPr>
  </w:style>
  <w:style w:type="character" w:customStyle="1" w:styleId="SubtitleChar">
    <w:name w:val="Subtitle Char"/>
    <w:basedOn w:val="DefaultParagraphFont"/>
    <w:link w:val="Subtitle"/>
    <w:uiPriority w:val="11"/>
    <w:rsid w:val="00BA1DFC"/>
    <w:rPr>
      <w:rFonts w:eastAsiaTheme="minorEastAsia"/>
      <w:i/>
      <w:iCs/>
      <w:color w:val="FFFFFF" w:themeColor="background1"/>
      <w:spacing w:val="15"/>
      <w:sz w:val="56"/>
      <w:szCs w:val="56"/>
    </w:rPr>
  </w:style>
  <w:style w:type="paragraph" w:customStyle="1" w:styleId="AuthorName">
    <w:name w:val="Author Name"/>
    <w:qFormat/>
    <w:rsid w:val="004572C0"/>
    <w:pPr>
      <w:jc w:val="right"/>
    </w:pPr>
    <w:rPr>
      <w:rFonts w:ascii="Segoe UI" w:hAnsi="Segoe UI"/>
      <w:b/>
      <w:bCs/>
      <w:caps/>
      <w:color w:val="FFFFFF" w:themeColor="background1"/>
      <w:sz w:val="44"/>
      <w:szCs w:val="44"/>
      <w:lang w:val="en-PH"/>
    </w:rPr>
  </w:style>
  <w:style w:type="character" w:customStyle="1" w:styleId="Heading3Char">
    <w:name w:val="Heading 3 Char"/>
    <w:basedOn w:val="DefaultParagraphFont"/>
    <w:link w:val="Heading3"/>
    <w:uiPriority w:val="9"/>
    <w:rsid w:val="004572C0"/>
    <w:rPr>
      <w:rFonts w:asciiTheme="majorHAnsi" w:eastAsiaTheme="majorEastAsia" w:hAnsiTheme="majorHAnsi" w:cstheme="majorBidi"/>
      <w:b/>
      <w:bCs/>
      <w:caps/>
      <w:color w:val="000000" w:themeColor="text1"/>
      <w:sz w:val="28"/>
      <w:szCs w:val="28"/>
    </w:rPr>
  </w:style>
  <w:style w:type="paragraph" w:customStyle="1" w:styleId="BulletPoints-OrangeArrow">
    <w:name w:val="Bullet Points - Orange Arrow"/>
    <w:basedOn w:val="ListParagraph"/>
    <w:qFormat/>
    <w:rsid w:val="00B2102D"/>
    <w:pPr>
      <w:numPr>
        <w:numId w:val="1"/>
      </w:numPr>
      <w:spacing w:after="0"/>
      <w:ind w:left="851" w:hanging="425"/>
    </w:pPr>
    <w:rPr>
      <w:rFonts w:ascii="Segoe UI" w:hAnsi="Segoe UI"/>
      <w:color w:val="000000" w:themeColor="text1"/>
      <w:lang w:val="en-PH"/>
    </w:rPr>
  </w:style>
  <w:style w:type="table" w:styleId="TableGrid">
    <w:name w:val="Table Grid"/>
    <w:basedOn w:val="TableNormal"/>
    <w:uiPriority w:val="39"/>
    <w:rsid w:val="00574403"/>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EmailText">
    <w:name w:val="Email Text"/>
    <w:basedOn w:val="Normal"/>
    <w:qFormat/>
    <w:rsid w:val="004572C0"/>
    <w:pPr>
      <w:spacing w:after="0" w:line="240" w:lineRule="auto"/>
      <w:ind w:left="57"/>
    </w:pPr>
    <w:rPr>
      <w:rFonts w:ascii="Segoe UI" w:hAnsi="Segoe UI" w:cs="Segoe UI"/>
      <w:color w:val="FFFFFF" w:themeColor="background1"/>
      <w:sz w:val="26"/>
      <w:szCs w:val="26"/>
      <w:lang w:val="en-PH"/>
    </w:rPr>
  </w:style>
  <w:style w:type="paragraph" w:customStyle="1" w:styleId="EmailHeading">
    <w:name w:val="Email Heading"/>
    <w:basedOn w:val="Normal"/>
    <w:qFormat/>
    <w:rsid w:val="00AC013F"/>
    <w:pPr>
      <w:spacing w:after="0" w:line="240" w:lineRule="auto"/>
    </w:pPr>
    <w:rPr>
      <w:rFonts w:ascii="Segoe UI" w:hAnsi="Segoe UI"/>
      <w:b/>
      <w:caps/>
      <w:color w:val="0E5AAB"/>
      <w:sz w:val="28"/>
      <w:lang w:val="en-PH"/>
    </w:rPr>
  </w:style>
  <w:style w:type="paragraph" w:customStyle="1" w:styleId="BulletPointsOrangeArrowBlueText">
    <w:name w:val="Bullet Points Orange Arrow Blue Text"/>
    <w:basedOn w:val="BulletPoints-OrangeArrow"/>
    <w:qFormat/>
    <w:rsid w:val="00B2102D"/>
    <w:rPr>
      <w:b/>
      <w:color w:val="0481B6"/>
    </w:rPr>
  </w:style>
  <w:style w:type="paragraph" w:customStyle="1" w:styleId="TableHeader">
    <w:name w:val="Table Header"/>
    <w:basedOn w:val="Normal"/>
    <w:qFormat/>
    <w:rsid w:val="004572C0"/>
    <w:pPr>
      <w:spacing w:after="0" w:line="240" w:lineRule="auto"/>
      <w:jc w:val="center"/>
    </w:pPr>
    <w:rPr>
      <w:b/>
      <w:bCs/>
      <w:caps/>
      <w:color w:val="FFFFFF" w:themeColor="background1"/>
      <w:lang w:val="en-PH"/>
    </w:rPr>
  </w:style>
  <w:style w:type="paragraph" w:customStyle="1" w:styleId="TableText">
    <w:name w:val="Table Text"/>
    <w:basedOn w:val="Normal"/>
    <w:qFormat/>
    <w:rsid w:val="00762E6B"/>
    <w:pPr>
      <w:spacing w:after="0" w:line="240" w:lineRule="auto"/>
    </w:pPr>
    <w:rPr>
      <w:color w:val="FFFFFF" w:themeColor="background1"/>
      <w:lang w:val="en-PH"/>
    </w:rPr>
  </w:style>
  <w:style w:type="paragraph" w:customStyle="1" w:styleId="TableSubheading">
    <w:name w:val="Table Subheading"/>
    <w:basedOn w:val="Normal"/>
    <w:qFormat/>
    <w:rsid w:val="009E0D10"/>
    <w:pPr>
      <w:spacing w:before="160" w:line="360" w:lineRule="auto"/>
      <w:jc w:val="center"/>
    </w:pPr>
    <w:rPr>
      <w:b/>
      <w:bCs/>
      <w:caps/>
      <w:color w:val="FFFFFF" w:themeColor="background1"/>
      <w:lang w:val="en-PH"/>
    </w:rPr>
  </w:style>
  <w:style w:type="character" w:customStyle="1" w:styleId="BlueCheckbox">
    <w:name w:val="Blue Checkbox"/>
    <w:basedOn w:val="DefaultParagraphFont"/>
    <w:uiPriority w:val="1"/>
    <w:qFormat/>
    <w:rsid w:val="00AC013F"/>
    <w:rPr>
      <w:rFonts w:ascii="Arial" w:hAnsi="Arial" w:cs="Arial"/>
      <w:color w:val="0E5AAB"/>
      <w:sz w:val="72"/>
      <w:szCs w:val="72"/>
      <w:lang w:val="en-PH"/>
    </w:rPr>
  </w:style>
  <w:style w:type="paragraph" w:customStyle="1" w:styleId="BulletPoints-Tick">
    <w:name w:val="Bullet Points - Tick"/>
    <w:basedOn w:val="ListParagraph"/>
    <w:qFormat/>
    <w:rsid w:val="00C371EA"/>
    <w:pPr>
      <w:numPr>
        <w:numId w:val="2"/>
      </w:numPr>
      <w:ind w:left="851" w:hanging="425"/>
    </w:pPr>
    <w:rPr>
      <w:lang w:val="en-PH"/>
    </w:rPr>
  </w:style>
  <w:style w:type="character" w:customStyle="1" w:styleId="BoldItalic">
    <w:name w:val="Bold Italic"/>
    <w:basedOn w:val="DefaultParagraphFont"/>
    <w:uiPriority w:val="1"/>
    <w:qFormat/>
    <w:rsid w:val="00C371EA"/>
    <w:rPr>
      <w:b/>
      <w:bCs/>
      <w:i/>
      <w:iCs/>
    </w:rPr>
  </w:style>
  <w:style w:type="character" w:customStyle="1" w:styleId="Bold">
    <w:name w:val="Bold"/>
    <w:basedOn w:val="BoldItalic"/>
    <w:uiPriority w:val="1"/>
    <w:qFormat/>
    <w:rsid w:val="00C371EA"/>
    <w:rPr>
      <w:b/>
      <w:bCs/>
      <w:i w:val="0"/>
      <w:iCs/>
    </w:rPr>
  </w:style>
  <w:style w:type="character" w:customStyle="1" w:styleId="Italic">
    <w:name w:val="Italic"/>
    <w:basedOn w:val="DefaultParagraphFont"/>
    <w:uiPriority w:val="1"/>
    <w:qFormat/>
    <w:rsid w:val="00C371EA"/>
    <w:rPr>
      <w:i/>
      <w:iCs/>
    </w:rPr>
  </w:style>
  <w:style w:type="character" w:customStyle="1" w:styleId="BoldBlue">
    <w:name w:val="Bold Blue"/>
    <w:basedOn w:val="DefaultParagraphFont"/>
    <w:uiPriority w:val="1"/>
    <w:qFormat/>
    <w:rsid w:val="00C371EA"/>
    <w:rPr>
      <w:b/>
      <w:bCs/>
      <w:color w:val="0481B6"/>
    </w:rPr>
  </w:style>
  <w:style w:type="character" w:customStyle="1" w:styleId="BoldUnderline">
    <w:name w:val="Bold Underline"/>
    <w:basedOn w:val="DefaultParagraphFont"/>
    <w:uiPriority w:val="1"/>
    <w:qFormat/>
    <w:rsid w:val="00C371EA"/>
    <w:rPr>
      <w:b/>
      <w:bCs/>
      <w:u w:val="single"/>
    </w:rPr>
  </w:style>
  <w:style w:type="paragraph" w:customStyle="1" w:styleId="BulletPoints-OrangeDots">
    <w:name w:val="Bullet Points - Orange Dots"/>
    <w:basedOn w:val="ListParagraph"/>
    <w:qFormat/>
    <w:rsid w:val="00C371EA"/>
    <w:pPr>
      <w:numPr>
        <w:numId w:val="8"/>
      </w:numPr>
    </w:pPr>
    <w:rPr>
      <w:lang w:val="en-PH"/>
    </w:rPr>
  </w:style>
  <w:style w:type="paragraph" w:customStyle="1" w:styleId="BulletPoints-BlueDots">
    <w:name w:val="Bullet Points - Blue Dots"/>
    <w:basedOn w:val="BulletPoints-OrangeDots"/>
    <w:qFormat/>
    <w:rsid w:val="00C371EA"/>
    <w:pPr>
      <w:numPr>
        <w:numId w:val="3"/>
      </w:numPr>
      <w:ind w:left="851" w:hanging="425"/>
    </w:pPr>
  </w:style>
  <w:style w:type="paragraph" w:customStyle="1" w:styleId="SectionNumber">
    <w:name w:val="Section Number"/>
    <w:basedOn w:val="Title"/>
    <w:qFormat/>
    <w:rsid w:val="00C371EA"/>
    <w:pPr>
      <w:jc w:val="right"/>
    </w:pPr>
    <w:rPr>
      <w:sz w:val="96"/>
      <w:szCs w:val="96"/>
    </w:rPr>
  </w:style>
  <w:style w:type="paragraph" w:customStyle="1" w:styleId="NumberedList-Blue">
    <w:name w:val="Numbered List - Blue"/>
    <w:qFormat/>
    <w:rsid w:val="00C371EA"/>
    <w:pPr>
      <w:numPr>
        <w:numId w:val="4"/>
      </w:numPr>
      <w:spacing w:after="60"/>
      <w:ind w:left="851" w:hanging="425"/>
    </w:pPr>
    <w:rPr>
      <w:lang w:val="en-PH"/>
    </w:rPr>
  </w:style>
  <w:style w:type="paragraph" w:customStyle="1" w:styleId="NumberedList-Orange">
    <w:name w:val="Numbered List - Orange"/>
    <w:basedOn w:val="NumberedList-Blue"/>
    <w:qFormat/>
    <w:rsid w:val="00C371EA"/>
    <w:pPr>
      <w:numPr>
        <w:numId w:val="5"/>
      </w:numPr>
      <w:ind w:left="851" w:hanging="425"/>
    </w:pPr>
  </w:style>
  <w:style w:type="character" w:styleId="SubtleEmphasis">
    <w:name w:val="Subtle Emphasis"/>
    <w:basedOn w:val="DefaultParagraphFont"/>
    <w:uiPriority w:val="19"/>
    <w:qFormat/>
    <w:rsid w:val="00FC15AA"/>
    <w:rPr>
      <w:i/>
      <w:iCs/>
      <w:color w:val="404040" w:themeColor="text1" w:themeTint="BF"/>
    </w:rPr>
  </w:style>
  <w:style w:type="character" w:styleId="Hyperlink">
    <w:name w:val="Hyperlink"/>
    <w:basedOn w:val="DefaultParagraphFont"/>
    <w:uiPriority w:val="99"/>
    <w:unhideWhenUsed/>
    <w:rsid w:val="001641F2"/>
    <w:rPr>
      <w:color w:val="E87A25"/>
      <w:u w:val="single"/>
    </w:rPr>
  </w:style>
  <w:style w:type="character" w:styleId="UnresolvedMention">
    <w:name w:val="Unresolved Mention"/>
    <w:basedOn w:val="DefaultParagraphFont"/>
    <w:uiPriority w:val="99"/>
    <w:semiHidden/>
    <w:unhideWhenUsed/>
    <w:rsid w:val="00FC15AA"/>
    <w:rPr>
      <w:color w:val="605E5C"/>
      <w:shd w:val="clear" w:color="auto" w:fill="E1DFDD"/>
    </w:rPr>
  </w:style>
  <w:style w:type="character" w:customStyle="1" w:styleId="OrangeOutline">
    <w:name w:val="Orange Outline"/>
    <w:basedOn w:val="DefaultParagraphFont"/>
    <w:uiPriority w:val="1"/>
    <w:qFormat/>
    <w:rsid w:val="00FC15AA"/>
    <w:rPr>
      <w:caps/>
      <w:smallCaps w:val="0"/>
      <w:color w:val="FFFFFF" w:themeColor="background1"/>
      <w14:shadow w14:blurRad="0" w14:dist="38100" w14:dir="2700000" w14:sx="100000" w14:sy="100000" w14:kx="0" w14:ky="0" w14:algn="tl">
        <w14:schemeClr w14:val="accent2"/>
      </w14:shadow>
      <w14:textOutline w14:w="3175" w14:cap="rnd" w14:cmpd="sng" w14:algn="ctr">
        <w14:solidFill>
          <w14:schemeClr w14:val="accent2"/>
        </w14:solidFill>
        <w14:prstDash w14:val="solid"/>
        <w14:bevel/>
      </w14:textOutline>
    </w:rPr>
  </w:style>
  <w:style w:type="character" w:customStyle="1" w:styleId="BlueOutline">
    <w:name w:val="Blue Outline"/>
    <w:basedOn w:val="OrangeOutline"/>
    <w:uiPriority w:val="1"/>
    <w:qFormat/>
    <w:rsid w:val="00FC15AA"/>
    <w:rPr>
      <w:caps/>
      <w:smallCaps w:val="0"/>
      <w:color w:val="FFFFFF" w:themeColor="background1"/>
      <w14:shadow w14:blurRad="0" w14:dist="38100" w14:dir="2700000" w14:sx="100000" w14:sy="100000" w14:kx="0" w14:ky="0" w14:algn="tl">
        <w14:srgbClr w14:val="0481B6"/>
      </w14:shadow>
      <w14:textOutline w14:w="3175" w14:cap="rnd" w14:cmpd="sng" w14:algn="ctr">
        <w14:solidFill>
          <w14:srgbClr w14:val="0481B6"/>
        </w14:solidFill>
        <w14:prstDash w14:val="solid"/>
        <w14:bevel/>
      </w14:textOutline>
    </w:rPr>
  </w:style>
  <w:style w:type="paragraph" w:customStyle="1" w:styleId="PulloutBoxText">
    <w:name w:val="Pullout Box Text"/>
    <w:basedOn w:val="Normal"/>
    <w:qFormat/>
    <w:rsid w:val="00F33E19"/>
    <w:pPr>
      <w:spacing w:after="0" w:line="240" w:lineRule="auto"/>
    </w:pPr>
    <w:rPr>
      <w:i/>
      <w:iCs/>
      <w:color w:val="FFFFFF" w:themeColor="background1"/>
      <w:sz w:val="26"/>
      <w:szCs w:val="26"/>
      <w:lang w:val="en-PH"/>
    </w:rPr>
  </w:style>
  <w:style w:type="paragraph" w:customStyle="1" w:styleId="Importantnote">
    <w:name w:val="Important note"/>
    <w:basedOn w:val="TableHeader"/>
    <w:qFormat/>
    <w:rsid w:val="00B2102D"/>
    <w:rPr>
      <w:sz w:val="28"/>
    </w:rPr>
  </w:style>
  <w:style w:type="paragraph" w:customStyle="1" w:styleId="VeryImportantNoteText">
    <w:name w:val="Very Important Note Text"/>
    <w:basedOn w:val="PulloutBoxText"/>
    <w:qFormat/>
    <w:rsid w:val="00B2102D"/>
    <w:rPr>
      <w:i w:val="0"/>
      <w:iCs w:val="0"/>
    </w:rPr>
  </w:style>
  <w:style w:type="paragraph" w:customStyle="1" w:styleId="BigQuote">
    <w:name w:val="Big Quote"/>
    <w:basedOn w:val="Normal"/>
    <w:qFormat/>
    <w:rsid w:val="00F62361"/>
    <w:pPr>
      <w:spacing w:after="240" w:line="1200" w:lineRule="exact"/>
      <w:ind w:left="851" w:right="95"/>
    </w:pPr>
    <w:rPr>
      <w:noProof/>
      <w:sz w:val="72"/>
      <w:szCs w:val="72"/>
    </w:rPr>
  </w:style>
  <w:style w:type="character" w:customStyle="1" w:styleId="BigQuoteBold">
    <w:name w:val="Big Quote Bold"/>
    <w:basedOn w:val="DefaultParagraphFont"/>
    <w:uiPriority w:val="1"/>
    <w:qFormat/>
    <w:rsid w:val="00F62361"/>
    <w:rPr>
      <w:b/>
      <w:bCs/>
      <w:caps/>
      <w:smallCaps w:val="0"/>
      <w:sz w:val="96"/>
      <w:szCs w:val="96"/>
    </w:rPr>
  </w:style>
  <w:style w:type="character" w:customStyle="1" w:styleId="BigQuoteMarks">
    <w:name w:val="Big Quote Marks"/>
    <w:basedOn w:val="DefaultParagraphFont"/>
    <w:uiPriority w:val="1"/>
    <w:qFormat/>
    <w:rsid w:val="00AC013F"/>
    <w:rPr>
      <w:rFonts w:ascii="Montserrat ExtraBold" w:hAnsi="Montserrat ExtraBold"/>
      <w:color w:val="0E5AAB"/>
      <w:sz w:val="180"/>
      <w:szCs w:val="160"/>
    </w:rPr>
  </w:style>
  <w:style w:type="paragraph" w:customStyle="1" w:styleId="BigQuoteAuthor">
    <w:name w:val="Big Quote Author"/>
    <w:basedOn w:val="BigQuote"/>
    <w:qFormat/>
    <w:rsid w:val="00F62361"/>
    <w:pPr>
      <w:ind w:left="1145"/>
      <w:jc w:val="right"/>
    </w:pPr>
    <w:rPr>
      <w:i/>
      <w:iCs/>
      <w:sz w:val="56"/>
      <w:szCs w:val="56"/>
    </w:rPr>
  </w:style>
  <w:style w:type="paragraph" w:styleId="TOCHeading">
    <w:name w:val="TOC Heading"/>
    <w:basedOn w:val="Heading1"/>
    <w:next w:val="Normal"/>
    <w:uiPriority w:val="39"/>
    <w:unhideWhenUsed/>
    <w:qFormat/>
    <w:rsid w:val="009D5216"/>
    <w:pPr>
      <w:spacing w:after="0"/>
      <w:contextualSpacing w:val="0"/>
      <w:outlineLvl w:val="9"/>
    </w:pPr>
    <w:rPr>
      <w:b w:val="0"/>
      <w:bCs w:val="0"/>
      <w:color w:val="2F5496" w:themeColor="accent1" w:themeShade="BF"/>
      <w:sz w:val="32"/>
      <w:szCs w:val="32"/>
      <w:lang w:val="en-US"/>
    </w:rPr>
  </w:style>
  <w:style w:type="paragraph" w:styleId="TOC1">
    <w:name w:val="toc 1"/>
    <w:basedOn w:val="Normal"/>
    <w:next w:val="Normal"/>
    <w:autoRedefine/>
    <w:uiPriority w:val="39"/>
    <w:unhideWhenUsed/>
    <w:rsid w:val="009D5216"/>
    <w:pPr>
      <w:spacing w:after="100"/>
    </w:pPr>
    <w:rPr>
      <w:b/>
      <w:caps/>
    </w:rPr>
  </w:style>
  <w:style w:type="paragraph" w:styleId="TOC2">
    <w:name w:val="toc 2"/>
    <w:basedOn w:val="Normal"/>
    <w:next w:val="Normal"/>
    <w:autoRedefine/>
    <w:uiPriority w:val="39"/>
    <w:unhideWhenUsed/>
    <w:rsid w:val="009D5216"/>
    <w:pPr>
      <w:tabs>
        <w:tab w:val="right" w:leader="dot" w:pos="9016"/>
      </w:tabs>
      <w:spacing w:after="100"/>
      <w:ind w:left="220"/>
    </w:pPr>
    <w:rPr>
      <w:b/>
      <w:caps/>
      <w:noProof/>
    </w:rPr>
  </w:style>
  <w:style w:type="paragraph" w:styleId="TOC3">
    <w:name w:val="toc 3"/>
    <w:basedOn w:val="Normal"/>
    <w:next w:val="Normal"/>
    <w:autoRedefine/>
    <w:uiPriority w:val="39"/>
    <w:unhideWhenUsed/>
    <w:rsid w:val="009D5216"/>
    <w:pPr>
      <w:tabs>
        <w:tab w:val="right" w:leader="dot" w:pos="9016"/>
      </w:tabs>
      <w:spacing w:after="100"/>
      <w:ind w:left="440"/>
    </w:pPr>
    <w:rPr>
      <w:b/>
      <w:caps/>
      <w:noProof/>
    </w:rPr>
  </w:style>
  <w:style w:type="character" w:customStyle="1" w:styleId="BoldOrange">
    <w:name w:val="Bold Orange"/>
    <w:basedOn w:val="BoldBlue"/>
    <w:uiPriority w:val="1"/>
    <w:qFormat/>
    <w:rsid w:val="0011626E"/>
    <w:rPr>
      <w:b/>
      <w:bCs/>
      <w:color w:val="E87A25"/>
    </w:rPr>
  </w:style>
  <w:style w:type="paragraph" w:customStyle="1" w:styleId="BulletPoints-Whitetext">
    <w:name w:val="Bullet Points - White text"/>
    <w:basedOn w:val="BulletPoints-Tick"/>
    <w:qFormat/>
    <w:rsid w:val="008E5F79"/>
    <w:pPr>
      <w:numPr>
        <w:numId w:val="6"/>
      </w:numPr>
      <w:spacing w:before="120" w:after="0" w:line="240" w:lineRule="auto"/>
      <w:ind w:left="911" w:hanging="357"/>
    </w:pPr>
    <w:rPr>
      <w:color w:val="FFFFFF" w:themeColor="background1"/>
    </w:rPr>
  </w:style>
  <w:style w:type="paragraph" w:styleId="BalloonText">
    <w:name w:val="Balloon Text"/>
    <w:basedOn w:val="Normal"/>
    <w:link w:val="BalloonTextChar"/>
    <w:uiPriority w:val="99"/>
    <w:semiHidden/>
    <w:unhideWhenUsed/>
    <w:rsid w:val="009843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24"/>
    <w:rPr>
      <w:rFonts w:ascii="Segoe UI" w:hAnsi="Segoe UI" w:cs="Segoe UI"/>
      <w:sz w:val="18"/>
      <w:szCs w:val="18"/>
    </w:rPr>
  </w:style>
  <w:style w:type="paragraph" w:styleId="NormalWeb">
    <w:name w:val="Normal (Web)"/>
    <w:basedOn w:val="Normal"/>
    <w:uiPriority w:val="99"/>
    <w:semiHidden/>
    <w:unhideWhenUsed/>
    <w:rsid w:val="00217BD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Heading4Char">
    <w:name w:val="Heading 4 Char"/>
    <w:basedOn w:val="DefaultParagraphFont"/>
    <w:link w:val="Heading4"/>
    <w:uiPriority w:val="9"/>
    <w:semiHidden/>
    <w:rsid w:val="00973BC9"/>
    <w:rPr>
      <w:rFonts w:asciiTheme="majorHAnsi" w:eastAsiaTheme="majorEastAsia" w:hAnsiTheme="majorHAnsi" w:cstheme="majorBidi"/>
      <w:i/>
      <w:iCs/>
      <w:color w:val="2F5496" w:themeColor="accent1" w:themeShade="BF"/>
    </w:rPr>
  </w:style>
  <w:style w:type="paragraph" w:customStyle="1" w:styleId="BLOG-H2">
    <w:name w:val="BLOG - H2"/>
    <w:basedOn w:val="Normal"/>
    <w:link w:val="BLOG-H2Char"/>
    <w:qFormat/>
    <w:rsid w:val="004B2C6B"/>
    <w:rPr>
      <w:b/>
      <w:bCs/>
      <w:sz w:val="28"/>
      <w:szCs w:val="28"/>
      <w:lang w:val="en-PH"/>
    </w:rPr>
  </w:style>
  <w:style w:type="paragraph" w:customStyle="1" w:styleId="BLOG-H3">
    <w:name w:val="BLOG - H3"/>
    <w:basedOn w:val="Normal"/>
    <w:link w:val="BLOG-H3Char"/>
    <w:qFormat/>
    <w:rsid w:val="004B2C6B"/>
    <w:rPr>
      <w:b/>
      <w:bCs/>
      <w:sz w:val="24"/>
      <w:szCs w:val="24"/>
      <w:lang w:val="en-PH" w:eastAsia="en-PH"/>
    </w:rPr>
  </w:style>
  <w:style w:type="character" w:customStyle="1" w:styleId="BLOG-H2Char">
    <w:name w:val="BLOG - H2 Char"/>
    <w:basedOn w:val="DefaultParagraphFont"/>
    <w:link w:val="BLOG-H2"/>
    <w:rsid w:val="004B2C6B"/>
    <w:rPr>
      <w:b/>
      <w:bCs/>
      <w:sz w:val="28"/>
      <w:szCs w:val="28"/>
      <w:lang w:val="en-PH"/>
    </w:rPr>
  </w:style>
  <w:style w:type="paragraph" w:customStyle="1" w:styleId="BLOG-H1">
    <w:name w:val="BLOG - H1"/>
    <w:basedOn w:val="BLOG-H2"/>
    <w:link w:val="BLOG-H1Char"/>
    <w:qFormat/>
    <w:rsid w:val="00546AC9"/>
    <w:rPr>
      <w:sz w:val="32"/>
    </w:rPr>
  </w:style>
  <w:style w:type="character" w:customStyle="1" w:styleId="BLOG-H3Char">
    <w:name w:val="BLOG - H3 Char"/>
    <w:basedOn w:val="DefaultParagraphFont"/>
    <w:link w:val="BLOG-H3"/>
    <w:rsid w:val="004B2C6B"/>
    <w:rPr>
      <w:b/>
      <w:bCs/>
      <w:sz w:val="24"/>
      <w:szCs w:val="24"/>
      <w:lang w:val="en-PH" w:eastAsia="en-PH"/>
    </w:rPr>
  </w:style>
  <w:style w:type="character" w:customStyle="1" w:styleId="BLOG-H1Char">
    <w:name w:val="BLOG - H1 Char"/>
    <w:basedOn w:val="BLOG-H2Char"/>
    <w:link w:val="BLOG-H1"/>
    <w:rsid w:val="00546AC9"/>
    <w:rPr>
      <w:b/>
      <w:bCs/>
      <w:sz w:val="32"/>
      <w:szCs w:val="28"/>
      <w:lang w:val="en-PH"/>
    </w:rPr>
  </w:style>
  <w:style w:type="character" w:styleId="FollowedHyperlink">
    <w:name w:val="FollowedHyperlink"/>
    <w:basedOn w:val="DefaultParagraphFont"/>
    <w:uiPriority w:val="99"/>
    <w:semiHidden/>
    <w:unhideWhenUsed/>
    <w:rsid w:val="00D74234"/>
    <w:rPr>
      <w:color w:val="954F72" w:themeColor="followedHyperlink"/>
      <w:u w:val="single"/>
    </w:rPr>
  </w:style>
  <w:style w:type="table" w:customStyle="1" w:styleId="TableGrid1">
    <w:name w:val="Table Grid1"/>
    <w:basedOn w:val="TableNormal"/>
    <w:next w:val="TableGrid"/>
    <w:uiPriority w:val="39"/>
    <w:rsid w:val="005431B4"/>
    <w:pPr>
      <w:spacing w:after="240" w:line="240" w:lineRule="auto"/>
    </w:pPr>
    <w:rPr>
      <w:rFonts w:ascii="Segoe UI" w:eastAsia="Segoe UI" w:hAnsi="Segoe UI" w:cs="DaunPen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styleId="NoSpacing">
    <w:name w:val="No Spacing"/>
    <w:uiPriority w:val="1"/>
    <w:qFormat/>
    <w:rsid w:val="009511E5"/>
    <w:pPr>
      <w:spacing w:after="0" w:line="240" w:lineRule="auto"/>
    </w:pPr>
  </w:style>
  <w:style w:type="table" w:customStyle="1" w:styleId="TableGrid2">
    <w:name w:val="Table Grid2"/>
    <w:basedOn w:val="TableNormal"/>
    <w:next w:val="TableGrid"/>
    <w:uiPriority w:val="39"/>
    <w:rsid w:val="008C6F6E"/>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eading11">
    <w:name w:val="Heading 11"/>
    <w:next w:val="Normal"/>
    <w:rsid w:val="009D1F92"/>
    <w:pPr>
      <w:keepNext/>
      <w:keepLines/>
      <w:spacing w:before="480" w:after="0" w:line="240" w:lineRule="auto"/>
      <w:outlineLvl w:val="0"/>
    </w:pPr>
    <w:rPr>
      <w:rFonts w:ascii="Calibri Bold" w:eastAsia="ヒラギノ角ゴ Pro W3" w:hAnsi="Calibri Bold" w:cs="Times New Roman"/>
      <w:color w:val="1E3462"/>
      <w:sz w:val="32"/>
      <w:szCs w:val="20"/>
      <w:lang w:val="en-US"/>
    </w:rPr>
  </w:style>
  <w:style w:type="table" w:customStyle="1" w:styleId="TableGrid3">
    <w:name w:val="Table Grid3"/>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31">
    <w:name w:val="Table Grid31"/>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4">
    <w:name w:val="Table Grid4"/>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2">
    <w:name w:val="H2"/>
    <w:basedOn w:val="Normal"/>
    <w:link w:val="H2Char"/>
    <w:qFormat/>
    <w:rsid w:val="00AE4D10"/>
    <w:pPr>
      <w:spacing w:after="0" w:line="240" w:lineRule="auto"/>
    </w:pPr>
    <w:rPr>
      <w:rFonts w:ascii="Helvetica" w:eastAsia="ヒラギノ角ゴ Pro W3" w:hAnsi="Helvetica" w:cs="Times New Roman"/>
      <w:b/>
      <w:bCs/>
      <w:color w:val="000000"/>
      <w:sz w:val="24"/>
      <w:szCs w:val="24"/>
      <w:lang w:val="en-US"/>
    </w:rPr>
  </w:style>
  <w:style w:type="character" w:customStyle="1" w:styleId="H2Char">
    <w:name w:val="H2 Char"/>
    <w:basedOn w:val="DefaultParagraphFont"/>
    <w:link w:val="H2"/>
    <w:rsid w:val="00AE4D10"/>
    <w:rPr>
      <w:rFonts w:ascii="Helvetica" w:eastAsia="ヒラギノ角ゴ Pro W3" w:hAnsi="Helvetica" w:cs="Times New Roman"/>
      <w:b/>
      <w:bCs/>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863">
      <w:bodyDiv w:val="1"/>
      <w:marLeft w:val="0"/>
      <w:marRight w:val="0"/>
      <w:marTop w:val="0"/>
      <w:marBottom w:val="0"/>
      <w:divBdr>
        <w:top w:val="none" w:sz="0" w:space="0" w:color="auto"/>
        <w:left w:val="none" w:sz="0" w:space="0" w:color="auto"/>
        <w:bottom w:val="none" w:sz="0" w:space="0" w:color="auto"/>
        <w:right w:val="none" w:sz="0" w:space="0" w:color="auto"/>
      </w:divBdr>
    </w:div>
    <w:div w:id="9845640">
      <w:bodyDiv w:val="1"/>
      <w:marLeft w:val="0"/>
      <w:marRight w:val="0"/>
      <w:marTop w:val="0"/>
      <w:marBottom w:val="0"/>
      <w:divBdr>
        <w:top w:val="none" w:sz="0" w:space="0" w:color="auto"/>
        <w:left w:val="none" w:sz="0" w:space="0" w:color="auto"/>
        <w:bottom w:val="none" w:sz="0" w:space="0" w:color="auto"/>
        <w:right w:val="none" w:sz="0" w:space="0" w:color="auto"/>
      </w:divBdr>
    </w:div>
    <w:div w:id="21244307">
      <w:bodyDiv w:val="1"/>
      <w:marLeft w:val="0"/>
      <w:marRight w:val="0"/>
      <w:marTop w:val="0"/>
      <w:marBottom w:val="0"/>
      <w:divBdr>
        <w:top w:val="none" w:sz="0" w:space="0" w:color="auto"/>
        <w:left w:val="none" w:sz="0" w:space="0" w:color="auto"/>
        <w:bottom w:val="none" w:sz="0" w:space="0" w:color="auto"/>
        <w:right w:val="none" w:sz="0" w:space="0" w:color="auto"/>
      </w:divBdr>
    </w:div>
    <w:div w:id="42943634">
      <w:bodyDiv w:val="1"/>
      <w:marLeft w:val="0"/>
      <w:marRight w:val="0"/>
      <w:marTop w:val="0"/>
      <w:marBottom w:val="0"/>
      <w:divBdr>
        <w:top w:val="none" w:sz="0" w:space="0" w:color="auto"/>
        <w:left w:val="none" w:sz="0" w:space="0" w:color="auto"/>
        <w:bottom w:val="none" w:sz="0" w:space="0" w:color="auto"/>
        <w:right w:val="none" w:sz="0" w:space="0" w:color="auto"/>
      </w:divBdr>
    </w:div>
    <w:div w:id="59523846">
      <w:bodyDiv w:val="1"/>
      <w:marLeft w:val="0"/>
      <w:marRight w:val="0"/>
      <w:marTop w:val="0"/>
      <w:marBottom w:val="0"/>
      <w:divBdr>
        <w:top w:val="none" w:sz="0" w:space="0" w:color="auto"/>
        <w:left w:val="none" w:sz="0" w:space="0" w:color="auto"/>
        <w:bottom w:val="none" w:sz="0" w:space="0" w:color="auto"/>
        <w:right w:val="none" w:sz="0" w:space="0" w:color="auto"/>
      </w:divBdr>
    </w:div>
    <w:div w:id="83380649">
      <w:bodyDiv w:val="1"/>
      <w:marLeft w:val="0"/>
      <w:marRight w:val="0"/>
      <w:marTop w:val="0"/>
      <w:marBottom w:val="0"/>
      <w:divBdr>
        <w:top w:val="none" w:sz="0" w:space="0" w:color="auto"/>
        <w:left w:val="none" w:sz="0" w:space="0" w:color="auto"/>
        <w:bottom w:val="none" w:sz="0" w:space="0" w:color="auto"/>
        <w:right w:val="none" w:sz="0" w:space="0" w:color="auto"/>
      </w:divBdr>
    </w:div>
    <w:div w:id="84233186">
      <w:bodyDiv w:val="1"/>
      <w:marLeft w:val="0"/>
      <w:marRight w:val="0"/>
      <w:marTop w:val="0"/>
      <w:marBottom w:val="0"/>
      <w:divBdr>
        <w:top w:val="none" w:sz="0" w:space="0" w:color="auto"/>
        <w:left w:val="none" w:sz="0" w:space="0" w:color="auto"/>
        <w:bottom w:val="none" w:sz="0" w:space="0" w:color="auto"/>
        <w:right w:val="none" w:sz="0" w:space="0" w:color="auto"/>
      </w:divBdr>
    </w:div>
    <w:div w:id="107360180">
      <w:bodyDiv w:val="1"/>
      <w:marLeft w:val="0"/>
      <w:marRight w:val="0"/>
      <w:marTop w:val="0"/>
      <w:marBottom w:val="0"/>
      <w:divBdr>
        <w:top w:val="none" w:sz="0" w:space="0" w:color="auto"/>
        <w:left w:val="none" w:sz="0" w:space="0" w:color="auto"/>
        <w:bottom w:val="none" w:sz="0" w:space="0" w:color="auto"/>
        <w:right w:val="none" w:sz="0" w:space="0" w:color="auto"/>
      </w:divBdr>
    </w:div>
    <w:div w:id="113721210">
      <w:bodyDiv w:val="1"/>
      <w:marLeft w:val="0"/>
      <w:marRight w:val="0"/>
      <w:marTop w:val="0"/>
      <w:marBottom w:val="0"/>
      <w:divBdr>
        <w:top w:val="none" w:sz="0" w:space="0" w:color="auto"/>
        <w:left w:val="none" w:sz="0" w:space="0" w:color="auto"/>
        <w:bottom w:val="none" w:sz="0" w:space="0" w:color="auto"/>
        <w:right w:val="none" w:sz="0" w:space="0" w:color="auto"/>
      </w:divBdr>
    </w:div>
    <w:div w:id="133908488">
      <w:bodyDiv w:val="1"/>
      <w:marLeft w:val="0"/>
      <w:marRight w:val="0"/>
      <w:marTop w:val="0"/>
      <w:marBottom w:val="0"/>
      <w:divBdr>
        <w:top w:val="none" w:sz="0" w:space="0" w:color="auto"/>
        <w:left w:val="none" w:sz="0" w:space="0" w:color="auto"/>
        <w:bottom w:val="none" w:sz="0" w:space="0" w:color="auto"/>
        <w:right w:val="none" w:sz="0" w:space="0" w:color="auto"/>
      </w:divBdr>
    </w:div>
    <w:div w:id="156389512">
      <w:bodyDiv w:val="1"/>
      <w:marLeft w:val="0"/>
      <w:marRight w:val="0"/>
      <w:marTop w:val="0"/>
      <w:marBottom w:val="0"/>
      <w:divBdr>
        <w:top w:val="none" w:sz="0" w:space="0" w:color="auto"/>
        <w:left w:val="none" w:sz="0" w:space="0" w:color="auto"/>
        <w:bottom w:val="none" w:sz="0" w:space="0" w:color="auto"/>
        <w:right w:val="none" w:sz="0" w:space="0" w:color="auto"/>
      </w:divBdr>
    </w:div>
    <w:div w:id="157313894">
      <w:bodyDiv w:val="1"/>
      <w:marLeft w:val="0"/>
      <w:marRight w:val="0"/>
      <w:marTop w:val="0"/>
      <w:marBottom w:val="0"/>
      <w:divBdr>
        <w:top w:val="none" w:sz="0" w:space="0" w:color="auto"/>
        <w:left w:val="none" w:sz="0" w:space="0" w:color="auto"/>
        <w:bottom w:val="none" w:sz="0" w:space="0" w:color="auto"/>
        <w:right w:val="none" w:sz="0" w:space="0" w:color="auto"/>
      </w:divBdr>
    </w:div>
    <w:div w:id="174417510">
      <w:bodyDiv w:val="1"/>
      <w:marLeft w:val="0"/>
      <w:marRight w:val="0"/>
      <w:marTop w:val="0"/>
      <w:marBottom w:val="0"/>
      <w:divBdr>
        <w:top w:val="none" w:sz="0" w:space="0" w:color="auto"/>
        <w:left w:val="none" w:sz="0" w:space="0" w:color="auto"/>
        <w:bottom w:val="none" w:sz="0" w:space="0" w:color="auto"/>
        <w:right w:val="none" w:sz="0" w:space="0" w:color="auto"/>
      </w:divBdr>
    </w:div>
    <w:div w:id="175653327">
      <w:bodyDiv w:val="1"/>
      <w:marLeft w:val="0"/>
      <w:marRight w:val="0"/>
      <w:marTop w:val="0"/>
      <w:marBottom w:val="0"/>
      <w:divBdr>
        <w:top w:val="none" w:sz="0" w:space="0" w:color="auto"/>
        <w:left w:val="none" w:sz="0" w:space="0" w:color="auto"/>
        <w:bottom w:val="none" w:sz="0" w:space="0" w:color="auto"/>
        <w:right w:val="none" w:sz="0" w:space="0" w:color="auto"/>
      </w:divBdr>
    </w:div>
    <w:div w:id="175849230">
      <w:bodyDiv w:val="1"/>
      <w:marLeft w:val="0"/>
      <w:marRight w:val="0"/>
      <w:marTop w:val="0"/>
      <w:marBottom w:val="0"/>
      <w:divBdr>
        <w:top w:val="none" w:sz="0" w:space="0" w:color="auto"/>
        <w:left w:val="none" w:sz="0" w:space="0" w:color="auto"/>
        <w:bottom w:val="none" w:sz="0" w:space="0" w:color="auto"/>
        <w:right w:val="none" w:sz="0" w:space="0" w:color="auto"/>
      </w:divBdr>
    </w:div>
    <w:div w:id="214119539">
      <w:bodyDiv w:val="1"/>
      <w:marLeft w:val="0"/>
      <w:marRight w:val="0"/>
      <w:marTop w:val="0"/>
      <w:marBottom w:val="0"/>
      <w:divBdr>
        <w:top w:val="none" w:sz="0" w:space="0" w:color="auto"/>
        <w:left w:val="none" w:sz="0" w:space="0" w:color="auto"/>
        <w:bottom w:val="none" w:sz="0" w:space="0" w:color="auto"/>
        <w:right w:val="none" w:sz="0" w:space="0" w:color="auto"/>
      </w:divBdr>
    </w:div>
    <w:div w:id="223805849">
      <w:bodyDiv w:val="1"/>
      <w:marLeft w:val="0"/>
      <w:marRight w:val="0"/>
      <w:marTop w:val="0"/>
      <w:marBottom w:val="0"/>
      <w:divBdr>
        <w:top w:val="none" w:sz="0" w:space="0" w:color="auto"/>
        <w:left w:val="none" w:sz="0" w:space="0" w:color="auto"/>
        <w:bottom w:val="none" w:sz="0" w:space="0" w:color="auto"/>
        <w:right w:val="none" w:sz="0" w:space="0" w:color="auto"/>
      </w:divBdr>
    </w:div>
    <w:div w:id="237403831">
      <w:bodyDiv w:val="1"/>
      <w:marLeft w:val="0"/>
      <w:marRight w:val="0"/>
      <w:marTop w:val="0"/>
      <w:marBottom w:val="0"/>
      <w:divBdr>
        <w:top w:val="none" w:sz="0" w:space="0" w:color="auto"/>
        <w:left w:val="none" w:sz="0" w:space="0" w:color="auto"/>
        <w:bottom w:val="none" w:sz="0" w:space="0" w:color="auto"/>
        <w:right w:val="none" w:sz="0" w:space="0" w:color="auto"/>
      </w:divBdr>
    </w:div>
    <w:div w:id="238901987">
      <w:bodyDiv w:val="1"/>
      <w:marLeft w:val="0"/>
      <w:marRight w:val="0"/>
      <w:marTop w:val="0"/>
      <w:marBottom w:val="0"/>
      <w:divBdr>
        <w:top w:val="none" w:sz="0" w:space="0" w:color="auto"/>
        <w:left w:val="none" w:sz="0" w:space="0" w:color="auto"/>
        <w:bottom w:val="none" w:sz="0" w:space="0" w:color="auto"/>
        <w:right w:val="none" w:sz="0" w:space="0" w:color="auto"/>
      </w:divBdr>
    </w:div>
    <w:div w:id="239797176">
      <w:bodyDiv w:val="1"/>
      <w:marLeft w:val="0"/>
      <w:marRight w:val="0"/>
      <w:marTop w:val="0"/>
      <w:marBottom w:val="0"/>
      <w:divBdr>
        <w:top w:val="none" w:sz="0" w:space="0" w:color="auto"/>
        <w:left w:val="none" w:sz="0" w:space="0" w:color="auto"/>
        <w:bottom w:val="none" w:sz="0" w:space="0" w:color="auto"/>
        <w:right w:val="none" w:sz="0" w:space="0" w:color="auto"/>
      </w:divBdr>
    </w:div>
    <w:div w:id="242378332">
      <w:bodyDiv w:val="1"/>
      <w:marLeft w:val="0"/>
      <w:marRight w:val="0"/>
      <w:marTop w:val="0"/>
      <w:marBottom w:val="0"/>
      <w:divBdr>
        <w:top w:val="none" w:sz="0" w:space="0" w:color="auto"/>
        <w:left w:val="none" w:sz="0" w:space="0" w:color="auto"/>
        <w:bottom w:val="none" w:sz="0" w:space="0" w:color="auto"/>
        <w:right w:val="none" w:sz="0" w:space="0" w:color="auto"/>
      </w:divBdr>
    </w:div>
    <w:div w:id="245920166">
      <w:bodyDiv w:val="1"/>
      <w:marLeft w:val="0"/>
      <w:marRight w:val="0"/>
      <w:marTop w:val="0"/>
      <w:marBottom w:val="0"/>
      <w:divBdr>
        <w:top w:val="none" w:sz="0" w:space="0" w:color="auto"/>
        <w:left w:val="none" w:sz="0" w:space="0" w:color="auto"/>
        <w:bottom w:val="none" w:sz="0" w:space="0" w:color="auto"/>
        <w:right w:val="none" w:sz="0" w:space="0" w:color="auto"/>
      </w:divBdr>
    </w:div>
    <w:div w:id="255287923">
      <w:bodyDiv w:val="1"/>
      <w:marLeft w:val="0"/>
      <w:marRight w:val="0"/>
      <w:marTop w:val="0"/>
      <w:marBottom w:val="0"/>
      <w:divBdr>
        <w:top w:val="none" w:sz="0" w:space="0" w:color="auto"/>
        <w:left w:val="none" w:sz="0" w:space="0" w:color="auto"/>
        <w:bottom w:val="none" w:sz="0" w:space="0" w:color="auto"/>
        <w:right w:val="none" w:sz="0" w:space="0" w:color="auto"/>
      </w:divBdr>
    </w:div>
    <w:div w:id="262225541">
      <w:bodyDiv w:val="1"/>
      <w:marLeft w:val="0"/>
      <w:marRight w:val="0"/>
      <w:marTop w:val="0"/>
      <w:marBottom w:val="0"/>
      <w:divBdr>
        <w:top w:val="none" w:sz="0" w:space="0" w:color="auto"/>
        <w:left w:val="none" w:sz="0" w:space="0" w:color="auto"/>
        <w:bottom w:val="none" w:sz="0" w:space="0" w:color="auto"/>
        <w:right w:val="none" w:sz="0" w:space="0" w:color="auto"/>
      </w:divBdr>
    </w:div>
    <w:div w:id="271061554">
      <w:bodyDiv w:val="1"/>
      <w:marLeft w:val="0"/>
      <w:marRight w:val="0"/>
      <w:marTop w:val="0"/>
      <w:marBottom w:val="0"/>
      <w:divBdr>
        <w:top w:val="none" w:sz="0" w:space="0" w:color="auto"/>
        <w:left w:val="none" w:sz="0" w:space="0" w:color="auto"/>
        <w:bottom w:val="none" w:sz="0" w:space="0" w:color="auto"/>
        <w:right w:val="none" w:sz="0" w:space="0" w:color="auto"/>
      </w:divBdr>
    </w:div>
    <w:div w:id="288127929">
      <w:bodyDiv w:val="1"/>
      <w:marLeft w:val="0"/>
      <w:marRight w:val="0"/>
      <w:marTop w:val="0"/>
      <w:marBottom w:val="0"/>
      <w:divBdr>
        <w:top w:val="none" w:sz="0" w:space="0" w:color="auto"/>
        <w:left w:val="none" w:sz="0" w:space="0" w:color="auto"/>
        <w:bottom w:val="none" w:sz="0" w:space="0" w:color="auto"/>
        <w:right w:val="none" w:sz="0" w:space="0" w:color="auto"/>
      </w:divBdr>
    </w:div>
    <w:div w:id="309797678">
      <w:bodyDiv w:val="1"/>
      <w:marLeft w:val="0"/>
      <w:marRight w:val="0"/>
      <w:marTop w:val="0"/>
      <w:marBottom w:val="0"/>
      <w:divBdr>
        <w:top w:val="none" w:sz="0" w:space="0" w:color="auto"/>
        <w:left w:val="none" w:sz="0" w:space="0" w:color="auto"/>
        <w:bottom w:val="none" w:sz="0" w:space="0" w:color="auto"/>
        <w:right w:val="none" w:sz="0" w:space="0" w:color="auto"/>
      </w:divBdr>
    </w:div>
    <w:div w:id="310719925">
      <w:bodyDiv w:val="1"/>
      <w:marLeft w:val="0"/>
      <w:marRight w:val="0"/>
      <w:marTop w:val="0"/>
      <w:marBottom w:val="0"/>
      <w:divBdr>
        <w:top w:val="none" w:sz="0" w:space="0" w:color="auto"/>
        <w:left w:val="none" w:sz="0" w:space="0" w:color="auto"/>
        <w:bottom w:val="none" w:sz="0" w:space="0" w:color="auto"/>
        <w:right w:val="none" w:sz="0" w:space="0" w:color="auto"/>
      </w:divBdr>
    </w:div>
    <w:div w:id="331690922">
      <w:bodyDiv w:val="1"/>
      <w:marLeft w:val="0"/>
      <w:marRight w:val="0"/>
      <w:marTop w:val="0"/>
      <w:marBottom w:val="0"/>
      <w:divBdr>
        <w:top w:val="none" w:sz="0" w:space="0" w:color="auto"/>
        <w:left w:val="none" w:sz="0" w:space="0" w:color="auto"/>
        <w:bottom w:val="none" w:sz="0" w:space="0" w:color="auto"/>
        <w:right w:val="none" w:sz="0" w:space="0" w:color="auto"/>
      </w:divBdr>
    </w:div>
    <w:div w:id="346910790">
      <w:bodyDiv w:val="1"/>
      <w:marLeft w:val="0"/>
      <w:marRight w:val="0"/>
      <w:marTop w:val="0"/>
      <w:marBottom w:val="0"/>
      <w:divBdr>
        <w:top w:val="none" w:sz="0" w:space="0" w:color="auto"/>
        <w:left w:val="none" w:sz="0" w:space="0" w:color="auto"/>
        <w:bottom w:val="none" w:sz="0" w:space="0" w:color="auto"/>
        <w:right w:val="none" w:sz="0" w:space="0" w:color="auto"/>
      </w:divBdr>
    </w:div>
    <w:div w:id="364671965">
      <w:bodyDiv w:val="1"/>
      <w:marLeft w:val="0"/>
      <w:marRight w:val="0"/>
      <w:marTop w:val="0"/>
      <w:marBottom w:val="0"/>
      <w:divBdr>
        <w:top w:val="none" w:sz="0" w:space="0" w:color="auto"/>
        <w:left w:val="none" w:sz="0" w:space="0" w:color="auto"/>
        <w:bottom w:val="none" w:sz="0" w:space="0" w:color="auto"/>
        <w:right w:val="none" w:sz="0" w:space="0" w:color="auto"/>
      </w:divBdr>
    </w:div>
    <w:div w:id="366490314">
      <w:bodyDiv w:val="1"/>
      <w:marLeft w:val="0"/>
      <w:marRight w:val="0"/>
      <w:marTop w:val="0"/>
      <w:marBottom w:val="0"/>
      <w:divBdr>
        <w:top w:val="none" w:sz="0" w:space="0" w:color="auto"/>
        <w:left w:val="none" w:sz="0" w:space="0" w:color="auto"/>
        <w:bottom w:val="none" w:sz="0" w:space="0" w:color="auto"/>
        <w:right w:val="none" w:sz="0" w:space="0" w:color="auto"/>
      </w:divBdr>
    </w:div>
    <w:div w:id="371656179">
      <w:bodyDiv w:val="1"/>
      <w:marLeft w:val="0"/>
      <w:marRight w:val="0"/>
      <w:marTop w:val="0"/>
      <w:marBottom w:val="0"/>
      <w:divBdr>
        <w:top w:val="none" w:sz="0" w:space="0" w:color="auto"/>
        <w:left w:val="none" w:sz="0" w:space="0" w:color="auto"/>
        <w:bottom w:val="none" w:sz="0" w:space="0" w:color="auto"/>
        <w:right w:val="none" w:sz="0" w:space="0" w:color="auto"/>
      </w:divBdr>
    </w:div>
    <w:div w:id="377317870">
      <w:bodyDiv w:val="1"/>
      <w:marLeft w:val="0"/>
      <w:marRight w:val="0"/>
      <w:marTop w:val="0"/>
      <w:marBottom w:val="0"/>
      <w:divBdr>
        <w:top w:val="none" w:sz="0" w:space="0" w:color="auto"/>
        <w:left w:val="none" w:sz="0" w:space="0" w:color="auto"/>
        <w:bottom w:val="none" w:sz="0" w:space="0" w:color="auto"/>
        <w:right w:val="none" w:sz="0" w:space="0" w:color="auto"/>
      </w:divBdr>
    </w:div>
    <w:div w:id="379667736">
      <w:bodyDiv w:val="1"/>
      <w:marLeft w:val="0"/>
      <w:marRight w:val="0"/>
      <w:marTop w:val="0"/>
      <w:marBottom w:val="0"/>
      <w:divBdr>
        <w:top w:val="none" w:sz="0" w:space="0" w:color="auto"/>
        <w:left w:val="none" w:sz="0" w:space="0" w:color="auto"/>
        <w:bottom w:val="none" w:sz="0" w:space="0" w:color="auto"/>
        <w:right w:val="none" w:sz="0" w:space="0" w:color="auto"/>
      </w:divBdr>
    </w:div>
    <w:div w:id="389690490">
      <w:bodyDiv w:val="1"/>
      <w:marLeft w:val="0"/>
      <w:marRight w:val="0"/>
      <w:marTop w:val="0"/>
      <w:marBottom w:val="0"/>
      <w:divBdr>
        <w:top w:val="none" w:sz="0" w:space="0" w:color="auto"/>
        <w:left w:val="none" w:sz="0" w:space="0" w:color="auto"/>
        <w:bottom w:val="none" w:sz="0" w:space="0" w:color="auto"/>
        <w:right w:val="none" w:sz="0" w:space="0" w:color="auto"/>
      </w:divBdr>
    </w:div>
    <w:div w:id="398677719">
      <w:bodyDiv w:val="1"/>
      <w:marLeft w:val="0"/>
      <w:marRight w:val="0"/>
      <w:marTop w:val="0"/>
      <w:marBottom w:val="0"/>
      <w:divBdr>
        <w:top w:val="none" w:sz="0" w:space="0" w:color="auto"/>
        <w:left w:val="none" w:sz="0" w:space="0" w:color="auto"/>
        <w:bottom w:val="none" w:sz="0" w:space="0" w:color="auto"/>
        <w:right w:val="none" w:sz="0" w:space="0" w:color="auto"/>
      </w:divBdr>
    </w:div>
    <w:div w:id="401177937">
      <w:bodyDiv w:val="1"/>
      <w:marLeft w:val="0"/>
      <w:marRight w:val="0"/>
      <w:marTop w:val="0"/>
      <w:marBottom w:val="0"/>
      <w:divBdr>
        <w:top w:val="none" w:sz="0" w:space="0" w:color="auto"/>
        <w:left w:val="none" w:sz="0" w:space="0" w:color="auto"/>
        <w:bottom w:val="none" w:sz="0" w:space="0" w:color="auto"/>
        <w:right w:val="none" w:sz="0" w:space="0" w:color="auto"/>
      </w:divBdr>
    </w:div>
    <w:div w:id="408775841">
      <w:bodyDiv w:val="1"/>
      <w:marLeft w:val="0"/>
      <w:marRight w:val="0"/>
      <w:marTop w:val="0"/>
      <w:marBottom w:val="0"/>
      <w:divBdr>
        <w:top w:val="none" w:sz="0" w:space="0" w:color="auto"/>
        <w:left w:val="none" w:sz="0" w:space="0" w:color="auto"/>
        <w:bottom w:val="none" w:sz="0" w:space="0" w:color="auto"/>
        <w:right w:val="none" w:sz="0" w:space="0" w:color="auto"/>
      </w:divBdr>
    </w:div>
    <w:div w:id="416364460">
      <w:bodyDiv w:val="1"/>
      <w:marLeft w:val="0"/>
      <w:marRight w:val="0"/>
      <w:marTop w:val="0"/>
      <w:marBottom w:val="0"/>
      <w:divBdr>
        <w:top w:val="none" w:sz="0" w:space="0" w:color="auto"/>
        <w:left w:val="none" w:sz="0" w:space="0" w:color="auto"/>
        <w:bottom w:val="none" w:sz="0" w:space="0" w:color="auto"/>
        <w:right w:val="none" w:sz="0" w:space="0" w:color="auto"/>
      </w:divBdr>
    </w:div>
    <w:div w:id="423697044">
      <w:bodyDiv w:val="1"/>
      <w:marLeft w:val="0"/>
      <w:marRight w:val="0"/>
      <w:marTop w:val="0"/>
      <w:marBottom w:val="0"/>
      <w:divBdr>
        <w:top w:val="none" w:sz="0" w:space="0" w:color="auto"/>
        <w:left w:val="none" w:sz="0" w:space="0" w:color="auto"/>
        <w:bottom w:val="none" w:sz="0" w:space="0" w:color="auto"/>
        <w:right w:val="none" w:sz="0" w:space="0" w:color="auto"/>
      </w:divBdr>
    </w:div>
    <w:div w:id="425539423">
      <w:bodyDiv w:val="1"/>
      <w:marLeft w:val="0"/>
      <w:marRight w:val="0"/>
      <w:marTop w:val="0"/>
      <w:marBottom w:val="0"/>
      <w:divBdr>
        <w:top w:val="none" w:sz="0" w:space="0" w:color="auto"/>
        <w:left w:val="none" w:sz="0" w:space="0" w:color="auto"/>
        <w:bottom w:val="none" w:sz="0" w:space="0" w:color="auto"/>
        <w:right w:val="none" w:sz="0" w:space="0" w:color="auto"/>
      </w:divBdr>
    </w:div>
    <w:div w:id="440952322">
      <w:bodyDiv w:val="1"/>
      <w:marLeft w:val="0"/>
      <w:marRight w:val="0"/>
      <w:marTop w:val="0"/>
      <w:marBottom w:val="0"/>
      <w:divBdr>
        <w:top w:val="none" w:sz="0" w:space="0" w:color="auto"/>
        <w:left w:val="none" w:sz="0" w:space="0" w:color="auto"/>
        <w:bottom w:val="none" w:sz="0" w:space="0" w:color="auto"/>
        <w:right w:val="none" w:sz="0" w:space="0" w:color="auto"/>
      </w:divBdr>
    </w:div>
    <w:div w:id="448667834">
      <w:bodyDiv w:val="1"/>
      <w:marLeft w:val="0"/>
      <w:marRight w:val="0"/>
      <w:marTop w:val="0"/>
      <w:marBottom w:val="0"/>
      <w:divBdr>
        <w:top w:val="none" w:sz="0" w:space="0" w:color="auto"/>
        <w:left w:val="none" w:sz="0" w:space="0" w:color="auto"/>
        <w:bottom w:val="none" w:sz="0" w:space="0" w:color="auto"/>
        <w:right w:val="none" w:sz="0" w:space="0" w:color="auto"/>
      </w:divBdr>
    </w:div>
    <w:div w:id="459958982">
      <w:bodyDiv w:val="1"/>
      <w:marLeft w:val="0"/>
      <w:marRight w:val="0"/>
      <w:marTop w:val="0"/>
      <w:marBottom w:val="0"/>
      <w:divBdr>
        <w:top w:val="none" w:sz="0" w:space="0" w:color="auto"/>
        <w:left w:val="none" w:sz="0" w:space="0" w:color="auto"/>
        <w:bottom w:val="none" w:sz="0" w:space="0" w:color="auto"/>
        <w:right w:val="none" w:sz="0" w:space="0" w:color="auto"/>
      </w:divBdr>
    </w:div>
    <w:div w:id="464271595">
      <w:bodyDiv w:val="1"/>
      <w:marLeft w:val="0"/>
      <w:marRight w:val="0"/>
      <w:marTop w:val="0"/>
      <w:marBottom w:val="0"/>
      <w:divBdr>
        <w:top w:val="none" w:sz="0" w:space="0" w:color="auto"/>
        <w:left w:val="none" w:sz="0" w:space="0" w:color="auto"/>
        <w:bottom w:val="none" w:sz="0" w:space="0" w:color="auto"/>
        <w:right w:val="none" w:sz="0" w:space="0" w:color="auto"/>
      </w:divBdr>
    </w:div>
    <w:div w:id="493228546">
      <w:bodyDiv w:val="1"/>
      <w:marLeft w:val="0"/>
      <w:marRight w:val="0"/>
      <w:marTop w:val="0"/>
      <w:marBottom w:val="0"/>
      <w:divBdr>
        <w:top w:val="none" w:sz="0" w:space="0" w:color="auto"/>
        <w:left w:val="none" w:sz="0" w:space="0" w:color="auto"/>
        <w:bottom w:val="none" w:sz="0" w:space="0" w:color="auto"/>
        <w:right w:val="none" w:sz="0" w:space="0" w:color="auto"/>
      </w:divBdr>
    </w:div>
    <w:div w:id="500003941">
      <w:bodyDiv w:val="1"/>
      <w:marLeft w:val="0"/>
      <w:marRight w:val="0"/>
      <w:marTop w:val="0"/>
      <w:marBottom w:val="0"/>
      <w:divBdr>
        <w:top w:val="none" w:sz="0" w:space="0" w:color="auto"/>
        <w:left w:val="none" w:sz="0" w:space="0" w:color="auto"/>
        <w:bottom w:val="none" w:sz="0" w:space="0" w:color="auto"/>
        <w:right w:val="none" w:sz="0" w:space="0" w:color="auto"/>
      </w:divBdr>
    </w:div>
    <w:div w:id="534083217">
      <w:bodyDiv w:val="1"/>
      <w:marLeft w:val="0"/>
      <w:marRight w:val="0"/>
      <w:marTop w:val="0"/>
      <w:marBottom w:val="0"/>
      <w:divBdr>
        <w:top w:val="none" w:sz="0" w:space="0" w:color="auto"/>
        <w:left w:val="none" w:sz="0" w:space="0" w:color="auto"/>
        <w:bottom w:val="none" w:sz="0" w:space="0" w:color="auto"/>
        <w:right w:val="none" w:sz="0" w:space="0" w:color="auto"/>
      </w:divBdr>
    </w:div>
    <w:div w:id="544221854">
      <w:bodyDiv w:val="1"/>
      <w:marLeft w:val="0"/>
      <w:marRight w:val="0"/>
      <w:marTop w:val="0"/>
      <w:marBottom w:val="0"/>
      <w:divBdr>
        <w:top w:val="none" w:sz="0" w:space="0" w:color="auto"/>
        <w:left w:val="none" w:sz="0" w:space="0" w:color="auto"/>
        <w:bottom w:val="none" w:sz="0" w:space="0" w:color="auto"/>
        <w:right w:val="none" w:sz="0" w:space="0" w:color="auto"/>
      </w:divBdr>
    </w:div>
    <w:div w:id="547381230">
      <w:bodyDiv w:val="1"/>
      <w:marLeft w:val="0"/>
      <w:marRight w:val="0"/>
      <w:marTop w:val="0"/>
      <w:marBottom w:val="0"/>
      <w:divBdr>
        <w:top w:val="none" w:sz="0" w:space="0" w:color="auto"/>
        <w:left w:val="none" w:sz="0" w:space="0" w:color="auto"/>
        <w:bottom w:val="none" w:sz="0" w:space="0" w:color="auto"/>
        <w:right w:val="none" w:sz="0" w:space="0" w:color="auto"/>
      </w:divBdr>
    </w:div>
    <w:div w:id="555625716">
      <w:bodyDiv w:val="1"/>
      <w:marLeft w:val="0"/>
      <w:marRight w:val="0"/>
      <w:marTop w:val="0"/>
      <w:marBottom w:val="0"/>
      <w:divBdr>
        <w:top w:val="none" w:sz="0" w:space="0" w:color="auto"/>
        <w:left w:val="none" w:sz="0" w:space="0" w:color="auto"/>
        <w:bottom w:val="none" w:sz="0" w:space="0" w:color="auto"/>
        <w:right w:val="none" w:sz="0" w:space="0" w:color="auto"/>
      </w:divBdr>
    </w:div>
    <w:div w:id="558831457">
      <w:bodyDiv w:val="1"/>
      <w:marLeft w:val="0"/>
      <w:marRight w:val="0"/>
      <w:marTop w:val="0"/>
      <w:marBottom w:val="0"/>
      <w:divBdr>
        <w:top w:val="none" w:sz="0" w:space="0" w:color="auto"/>
        <w:left w:val="none" w:sz="0" w:space="0" w:color="auto"/>
        <w:bottom w:val="none" w:sz="0" w:space="0" w:color="auto"/>
        <w:right w:val="none" w:sz="0" w:space="0" w:color="auto"/>
      </w:divBdr>
    </w:div>
    <w:div w:id="562376863">
      <w:bodyDiv w:val="1"/>
      <w:marLeft w:val="0"/>
      <w:marRight w:val="0"/>
      <w:marTop w:val="0"/>
      <w:marBottom w:val="0"/>
      <w:divBdr>
        <w:top w:val="none" w:sz="0" w:space="0" w:color="auto"/>
        <w:left w:val="none" w:sz="0" w:space="0" w:color="auto"/>
        <w:bottom w:val="none" w:sz="0" w:space="0" w:color="auto"/>
        <w:right w:val="none" w:sz="0" w:space="0" w:color="auto"/>
      </w:divBdr>
    </w:div>
    <w:div w:id="578565783">
      <w:bodyDiv w:val="1"/>
      <w:marLeft w:val="0"/>
      <w:marRight w:val="0"/>
      <w:marTop w:val="0"/>
      <w:marBottom w:val="0"/>
      <w:divBdr>
        <w:top w:val="none" w:sz="0" w:space="0" w:color="auto"/>
        <w:left w:val="none" w:sz="0" w:space="0" w:color="auto"/>
        <w:bottom w:val="none" w:sz="0" w:space="0" w:color="auto"/>
        <w:right w:val="none" w:sz="0" w:space="0" w:color="auto"/>
      </w:divBdr>
    </w:div>
    <w:div w:id="581304550">
      <w:bodyDiv w:val="1"/>
      <w:marLeft w:val="0"/>
      <w:marRight w:val="0"/>
      <w:marTop w:val="0"/>
      <w:marBottom w:val="0"/>
      <w:divBdr>
        <w:top w:val="none" w:sz="0" w:space="0" w:color="auto"/>
        <w:left w:val="none" w:sz="0" w:space="0" w:color="auto"/>
        <w:bottom w:val="none" w:sz="0" w:space="0" w:color="auto"/>
        <w:right w:val="none" w:sz="0" w:space="0" w:color="auto"/>
      </w:divBdr>
    </w:div>
    <w:div w:id="585580166">
      <w:bodyDiv w:val="1"/>
      <w:marLeft w:val="0"/>
      <w:marRight w:val="0"/>
      <w:marTop w:val="0"/>
      <w:marBottom w:val="0"/>
      <w:divBdr>
        <w:top w:val="none" w:sz="0" w:space="0" w:color="auto"/>
        <w:left w:val="none" w:sz="0" w:space="0" w:color="auto"/>
        <w:bottom w:val="none" w:sz="0" w:space="0" w:color="auto"/>
        <w:right w:val="none" w:sz="0" w:space="0" w:color="auto"/>
      </w:divBdr>
    </w:div>
    <w:div w:id="611285304">
      <w:bodyDiv w:val="1"/>
      <w:marLeft w:val="0"/>
      <w:marRight w:val="0"/>
      <w:marTop w:val="0"/>
      <w:marBottom w:val="0"/>
      <w:divBdr>
        <w:top w:val="none" w:sz="0" w:space="0" w:color="auto"/>
        <w:left w:val="none" w:sz="0" w:space="0" w:color="auto"/>
        <w:bottom w:val="none" w:sz="0" w:space="0" w:color="auto"/>
        <w:right w:val="none" w:sz="0" w:space="0" w:color="auto"/>
      </w:divBdr>
    </w:div>
    <w:div w:id="613755301">
      <w:bodyDiv w:val="1"/>
      <w:marLeft w:val="0"/>
      <w:marRight w:val="0"/>
      <w:marTop w:val="0"/>
      <w:marBottom w:val="0"/>
      <w:divBdr>
        <w:top w:val="none" w:sz="0" w:space="0" w:color="auto"/>
        <w:left w:val="none" w:sz="0" w:space="0" w:color="auto"/>
        <w:bottom w:val="none" w:sz="0" w:space="0" w:color="auto"/>
        <w:right w:val="none" w:sz="0" w:space="0" w:color="auto"/>
      </w:divBdr>
    </w:div>
    <w:div w:id="615061078">
      <w:bodyDiv w:val="1"/>
      <w:marLeft w:val="0"/>
      <w:marRight w:val="0"/>
      <w:marTop w:val="0"/>
      <w:marBottom w:val="0"/>
      <w:divBdr>
        <w:top w:val="none" w:sz="0" w:space="0" w:color="auto"/>
        <w:left w:val="none" w:sz="0" w:space="0" w:color="auto"/>
        <w:bottom w:val="none" w:sz="0" w:space="0" w:color="auto"/>
        <w:right w:val="none" w:sz="0" w:space="0" w:color="auto"/>
      </w:divBdr>
    </w:div>
    <w:div w:id="623193204">
      <w:bodyDiv w:val="1"/>
      <w:marLeft w:val="0"/>
      <w:marRight w:val="0"/>
      <w:marTop w:val="0"/>
      <w:marBottom w:val="0"/>
      <w:divBdr>
        <w:top w:val="none" w:sz="0" w:space="0" w:color="auto"/>
        <w:left w:val="none" w:sz="0" w:space="0" w:color="auto"/>
        <w:bottom w:val="none" w:sz="0" w:space="0" w:color="auto"/>
        <w:right w:val="none" w:sz="0" w:space="0" w:color="auto"/>
      </w:divBdr>
    </w:div>
    <w:div w:id="647710631">
      <w:bodyDiv w:val="1"/>
      <w:marLeft w:val="0"/>
      <w:marRight w:val="0"/>
      <w:marTop w:val="0"/>
      <w:marBottom w:val="0"/>
      <w:divBdr>
        <w:top w:val="none" w:sz="0" w:space="0" w:color="auto"/>
        <w:left w:val="none" w:sz="0" w:space="0" w:color="auto"/>
        <w:bottom w:val="none" w:sz="0" w:space="0" w:color="auto"/>
        <w:right w:val="none" w:sz="0" w:space="0" w:color="auto"/>
      </w:divBdr>
    </w:div>
    <w:div w:id="681973185">
      <w:bodyDiv w:val="1"/>
      <w:marLeft w:val="0"/>
      <w:marRight w:val="0"/>
      <w:marTop w:val="0"/>
      <w:marBottom w:val="0"/>
      <w:divBdr>
        <w:top w:val="none" w:sz="0" w:space="0" w:color="auto"/>
        <w:left w:val="none" w:sz="0" w:space="0" w:color="auto"/>
        <w:bottom w:val="none" w:sz="0" w:space="0" w:color="auto"/>
        <w:right w:val="none" w:sz="0" w:space="0" w:color="auto"/>
      </w:divBdr>
    </w:div>
    <w:div w:id="689450215">
      <w:bodyDiv w:val="1"/>
      <w:marLeft w:val="0"/>
      <w:marRight w:val="0"/>
      <w:marTop w:val="0"/>
      <w:marBottom w:val="0"/>
      <w:divBdr>
        <w:top w:val="none" w:sz="0" w:space="0" w:color="auto"/>
        <w:left w:val="none" w:sz="0" w:space="0" w:color="auto"/>
        <w:bottom w:val="none" w:sz="0" w:space="0" w:color="auto"/>
        <w:right w:val="none" w:sz="0" w:space="0" w:color="auto"/>
      </w:divBdr>
    </w:div>
    <w:div w:id="700128608">
      <w:bodyDiv w:val="1"/>
      <w:marLeft w:val="0"/>
      <w:marRight w:val="0"/>
      <w:marTop w:val="0"/>
      <w:marBottom w:val="0"/>
      <w:divBdr>
        <w:top w:val="none" w:sz="0" w:space="0" w:color="auto"/>
        <w:left w:val="none" w:sz="0" w:space="0" w:color="auto"/>
        <w:bottom w:val="none" w:sz="0" w:space="0" w:color="auto"/>
        <w:right w:val="none" w:sz="0" w:space="0" w:color="auto"/>
      </w:divBdr>
    </w:div>
    <w:div w:id="724832781">
      <w:bodyDiv w:val="1"/>
      <w:marLeft w:val="0"/>
      <w:marRight w:val="0"/>
      <w:marTop w:val="0"/>
      <w:marBottom w:val="0"/>
      <w:divBdr>
        <w:top w:val="none" w:sz="0" w:space="0" w:color="auto"/>
        <w:left w:val="none" w:sz="0" w:space="0" w:color="auto"/>
        <w:bottom w:val="none" w:sz="0" w:space="0" w:color="auto"/>
        <w:right w:val="none" w:sz="0" w:space="0" w:color="auto"/>
      </w:divBdr>
    </w:div>
    <w:div w:id="731854743">
      <w:bodyDiv w:val="1"/>
      <w:marLeft w:val="0"/>
      <w:marRight w:val="0"/>
      <w:marTop w:val="0"/>
      <w:marBottom w:val="0"/>
      <w:divBdr>
        <w:top w:val="none" w:sz="0" w:space="0" w:color="auto"/>
        <w:left w:val="none" w:sz="0" w:space="0" w:color="auto"/>
        <w:bottom w:val="none" w:sz="0" w:space="0" w:color="auto"/>
        <w:right w:val="none" w:sz="0" w:space="0" w:color="auto"/>
      </w:divBdr>
    </w:div>
    <w:div w:id="748573241">
      <w:bodyDiv w:val="1"/>
      <w:marLeft w:val="0"/>
      <w:marRight w:val="0"/>
      <w:marTop w:val="0"/>
      <w:marBottom w:val="0"/>
      <w:divBdr>
        <w:top w:val="none" w:sz="0" w:space="0" w:color="auto"/>
        <w:left w:val="none" w:sz="0" w:space="0" w:color="auto"/>
        <w:bottom w:val="none" w:sz="0" w:space="0" w:color="auto"/>
        <w:right w:val="none" w:sz="0" w:space="0" w:color="auto"/>
      </w:divBdr>
    </w:div>
    <w:div w:id="749040439">
      <w:bodyDiv w:val="1"/>
      <w:marLeft w:val="0"/>
      <w:marRight w:val="0"/>
      <w:marTop w:val="0"/>
      <w:marBottom w:val="0"/>
      <w:divBdr>
        <w:top w:val="none" w:sz="0" w:space="0" w:color="auto"/>
        <w:left w:val="none" w:sz="0" w:space="0" w:color="auto"/>
        <w:bottom w:val="none" w:sz="0" w:space="0" w:color="auto"/>
        <w:right w:val="none" w:sz="0" w:space="0" w:color="auto"/>
      </w:divBdr>
    </w:div>
    <w:div w:id="753666406">
      <w:bodyDiv w:val="1"/>
      <w:marLeft w:val="0"/>
      <w:marRight w:val="0"/>
      <w:marTop w:val="0"/>
      <w:marBottom w:val="0"/>
      <w:divBdr>
        <w:top w:val="none" w:sz="0" w:space="0" w:color="auto"/>
        <w:left w:val="none" w:sz="0" w:space="0" w:color="auto"/>
        <w:bottom w:val="none" w:sz="0" w:space="0" w:color="auto"/>
        <w:right w:val="none" w:sz="0" w:space="0" w:color="auto"/>
      </w:divBdr>
    </w:div>
    <w:div w:id="759452637">
      <w:bodyDiv w:val="1"/>
      <w:marLeft w:val="0"/>
      <w:marRight w:val="0"/>
      <w:marTop w:val="0"/>
      <w:marBottom w:val="0"/>
      <w:divBdr>
        <w:top w:val="none" w:sz="0" w:space="0" w:color="auto"/>
        <w:left w:val="none" w:sz="0" w:space="0" w:color="auto"/>
        <w:bottom w:val="none" w:sz="0" w:space="0" w:color="auto"/>
        <w:right w:val="none" w:sz="0" w:space="0" w:color="auto"/>
      </w:divBdr>
    </w:div>
    <w:div w:id="780882281">
      <w:bodyDiv w:val="1"/>
      <w:marLeft w:val="0"/>
      <w:marRight w:val="0"/>
      <w:marTop w:val="0"/>
      <w:marBottom w:val="0"/>
      <w:divBdr>
        <w:top w:val="none" w:sz="0" w:space="0" w:color="auto"/>
        <w:left w:val="none" w:sz="0" w:space="0" w:color="auto"/>
        <w:bottom w:val="none" w:sz="0" w:space="0" w:color="auto"/>
        <w:right w:val="none" w:sz="0" w:space="0" w:color="auto"/>
      </w:divBdr>
    </w:div>
    <w:div w:id="783109238">
      <w:bodyDiv w:val="1"/>
      <w:marLeft w:val="0"/>
      <w:marRight w:val="0"/>
      <w:marTop w:val="0"/>
      <w:marBottom w:val="0"/>
      <w:divBdr>
        <w:top w:val="none" w:sz="0" w:space="0" w:color="auto"/>
        <w:left w:val="none" w:sz="0" w:space="0" w:color="auto"/>
        <w:bottom w:val="none" w:sz="0" w:space="0" w:color="auto"/>
        <w:right w:val="none" w:sz="0" w:space="0" w:color="auto"/>
      </w:divBdr>
    </w:div>
    <w:div w:id="789713724">
      <w:bodyDiv w:val="1"/>
      <w:marLeft w:val="0"/>
      <w:marRight w:val="0"/>
      <w:marTop w:val="0"/>
      <w:marBottom w:val="0"/>
      <w:divBdr>
        <w:top w:val="none" w:sz="0" w:space="0" w:color="auto"/>
        <w:left w:val="none" w:sz="0" w:space="0" w:color="auto"/>
        <w:bottom w:val="none" w:sz="0" w:space="0" w:color="auto"/>
        <w:right w:val="none" w:sz="0" w:space="0" w:color="auto"/>
      </w:divBdr>
    </w:div>
    <w:div w:id="792673262">
      <w:bodyDiv w:val="1"/>
      <w:marLeft w:val="0"/>
      <w:marRight w:val="0"/>
      <w:marTop w:val="0"/>
      <w:marBottom w:val="0"/>
      <w:divBdr>
        <w:top w:val="none" w:sz="0" w:space="0" w:color="auto"/>
        <w:left w:val="none" w:sz="0" w:space="0" w:color="auto"/>
        <w:bottom w:val="none" w:sz="0" w:space="0" w:color="auto"/>
        <w:right w:val="none" w:sz="0" w:space="0" w:color="auto"/>
      </w:divBdr>
    </w:div>
    <w:div w:id="831677488">
      <w:bodyDiv w:val="1"/>
      <w:marLeft w:val="0"/>
      <w:marRight w:val="0"/>
      <w:marTop w:val="0"/>
      <w:marBottom w:val="0"/>
      <w:divBdr>
        <w:top w:val="none" w:sz="0" w:space="0" w:color="auto"/>
        <w:left w:val="none" w:sz="0" w:space="0" w:color="auto"/>
        <w:bottom w:val="none" w:sz="0" w:space="0" w:color="auto"/>
        <w:right w:val="none" w:sz="0" w:space="0" w:color="auto"/>
      </w:divBdr>
    </w:div>
    <w:div w:id="864101371">
      <w:bodyDiv w:val="1"/>
      <w:marLeft w:val="0"/>
      <w:marRight w:val="0"/>
      <w:marTop w:val="0"/>
      <w:marBottom w:val="0"/>
      <w:divBdr>
        <w:top w:val="none" w:sz="0" w:space="0" w:color="auto"/>
        <w:left w:val="none" w:sz="0" w:space="0" w:color="auto"/>
        <w:bottom w:val="none" w:sz="0" w:space="0" w:color="auto"/>
        <w:right w:val="none" w:sz="0" w:space="0" w:color="auto"/>
      </w:divBdr>
    </w:div>
    <w:div w:id="887643968">
      <w:bodyDiv w:val="1"/>
      <w:marLeft w:val="0"/>
      <w:marRight w:val="0"/>
      <w:marTop w:val="0"/>
      <w:marBottom w:val="0"/>
      <w:divBdr>
        <w:top w:val="none" w:sz="0" w:space="0" w:color="auto"/>
        <w:left w:val="none" w:sz="0" w:space="0" w:color="auto"/>
        <w:bottom w:val="none" w:sz="0" w:space="0" w:color="auto"/>
        <w:right w:val="none" w:sz="0" w:space="0" w:color="auto"/>
      </w:divBdr>
    </w:div>
    <w:div w:id="889729953">
      <w:bodyDiv w:val="1"/>
      <w:marLeft w:val="0"/>
      <w:marRight w:val="0"/>
      <w:marTop w:val="0"/>
      <w:marBottom w:val="0"/>
      <w:divBdr>
        <w:top w:val="none" w:sz="0" w:space="0" w:color="auto"/>
        <w:left w:val="none" w:sz="0" w:space="0" w:color="auto"/>
        <w:bottom w:val="none" w:sz="0" w:space="0" w:color="auto"/>
        <w:right w:val="none" w:sz="0" w:space="0" w:color="auto"/>
      </w:divBdr>
    </w:div>
    <w:div w:id="906109190">
      <w:bodyDiv w:val="1"/>
      <w:marLeft w:val="0"/>
      <w:marRight w:val="0"/>
      <w:marTop w:val="0"/>
      <w:marBottom w:val="0"/>
      <w:divBdr>
        <w:top w:val="none" w:sz="0" w:space="0" w:color="auto"/>
        <w:left w:val="none" w:sz="0" w:space="0" w:color="auto"/>
        <w:bottom w:val="none" w:sz="0" w:space="0" w:color="auto"/>
        <w:right w:val="none" w:sz="0" w:space="0" w:color="auto"/>
      </w:divBdr>
    </w:div>
    <w:div w:id="920795928">
      <w:bodyDiv w:val="1"/>
      <w:marLeft w:val="0"/>
      <w:marRight w:val="0"/>
      <w:marTop w:val="0"/>
      <w:marBottom w:val="0"/>
      <w:divBdr>
        <w:top w:val="none" w:sz="0" w:space="0" w:color="auto"/>
        <w:left w:val="none" w:sz="0" w:space="0" w:color="auto"/>
        <w:bottom w:val="none" w:sz="0" w:space="0" w:color="auto"/>
        <w:right w:val="none" w:sz="0" w:space="0" w:color="auto"/>
      </w:divBdr>
    </w:div>
    <w:div w:id="949313155">
      <w:bodyDiv w:val="1"/>
      <w:marLeft w:val="0"/>
      <w:marRight w:val="0"/>
      <w:marTop w:val="0"/>
      <w:marBottom w:val="0"/>
      <w:divBdr>
        <w:top w:val="none" w:sz="0" w:space="0" w:color="auto"/>
        <w:left w:val="none" w:sz="0" w:space="0" w:color="auto"/>
        <w:bottom w:val="none" w:sz="0" w:space="0" w:color="auto"/>
        <w:right w:val="none" w:sz="0" w:space="0" w:color="auto"/>
      </w:divBdr>
    </w:div>
    <w:div w:id="963270094">
      <w:bodyDiv w:val="1"/>
      <w:marLeft w:val="0"/>
      <w:marRight w:val="0"/>
      <w:marTop w:val="0"/>
      <w:marBottom w:val="0"/>
      <w:divBdr>
        <w:top w:val="none" w:sz="0" w:space="0" w:color="auto"/>
        <w:left w:val="none" w:sz="0" w:space="0" w:color="auto"/>
        <w:bottom w:val="none" w:sz="0" w:space="0" w:color="auto"/>
        <w:right w:val="none" w:sz="0" w:space="0" w:color="auto"/>
      </w:divBdr>
    </w:div>
    <w:div w:id="992756475">
      <w:bodyDiv w:val="1"/>
      <w:marLeft w:val="0"/>
      <w:marRight w:val="0"/>
      <w:marTop w:val="0"/>
      <w:marBottom w:val="0"/>
      <w:divBdr>
        <w:top w:val="none" w:sz="0" w:space="0" w:color="auto"/>
        <w:left w:val="none" w:sz="0" w:space="0" w:color="auto"/>
        <w:bottom w:val="none" w:sz="0" w:space="0" w:color="auto"/>
        <w:right w:val="none" w:sz="0" w:space="0" w:color="auto"/>
      </w:divBdr>
    </w:div>
    <w:div w:id="1007829872">
      <w:bodyDiv w:val="1"/>
      <w:marLeft w:val="0"/>
      <w:marRight w:val="0"/>
      <w:marTop w:val="0"/>
      <w:marBottom w:val="0"/>
      <w:divBdr>
        <w:top w:val="none" w:sz="0" w:space="0" w:color="auto"/>
        <w:left w:val="none" w:sz="0" w:space="0" w:color="auto"/>
        <w:bottom w:val="none" w:sz="0" w:space="0" w:color="auto"/>
        <w:right w:val="none" w:sz="0" w:space="0" w:color="auto"/>
      </w:divBdr>
    </w:div>
    <w:div w:id="1030953933">
      <w:bodyDiv w:val="1"/>
      <w:marLeft w:val="0"/>
      <w:marRight w:val="0"/>
      <w:marTop w:val="0"/>
      <w:marBottom w:val="0"/>
      <w:divBdr>
        <w:top w:val="none" w:sz="0" w:space="0" w:color="auto"/>
        <w:left w:val="none" w:sz="0" w:space="0" w:color="auto"/>
        <w:bottom w:val="none" w:sz="0" w:space="0" w:color="auto"/>
        <w:right w:val="none" w:sz="0" w:space="0" w:color="auto"/>
      </w:divBdr>
    </w:div>
    <w:div w:id="1035231112">
      <w:bodyDiv w:val="1"/>
      <w:marLeft w:val="0"/>
      <w:marRight w:val="0"/>
      <w:marTop w:val="0"/>
      <w:marBottom w:val="0"/>
      <w:divBdr>
        <w:top w:val="none" w:sz="0" w:space="0" w:color="auto"/>
        <w:left w:val="none" w:sz="0" w:space="0" w:color="auto"/>
        <w:bottom w:val="none" w:sz="0" w:space="0" w:color="auto"/>
        <w:right w:val="none" w:sz="0" w:space="0" w:color="auto"/>
      </w:divBdr>
    </w:div>
    <w:div w:id="1035548137">
      <w:bodyDiv w:val="1"/>
      <w:marLeft w:val="0"/>
      <w:marRight w:val="0"/>
      <w:marTop w:val="0"/>
      <w:marBottom w:val="0"/>
      <w:divBdr>
        <w:top w:val="none" w:sz="0" w:space="0" w:color="auto"/>
        <w:left w:val="none" w:sz="0" w:space="0" w:color="auto"/>
        <w:bottom w:val="none" w:sz="0" w:space="0" w:color="auto"/>
        <w:right w:val="none" w:sz="0" w:space="0" w:color="auto"/>
      </w:divBdr>
    </w:div>
    <w:div w:id="1058362366">
      <w:bodyDiv w:val="1"/>
      <w:marLeft w:val="0"/>
      <w:marRight w:val="0"/>
      <w:marTop w:val="0"/>
      <w:marBottom w:val="0"/>
      <w:divBdr>
        <w:top w:val="none" w:sz="0" w:space="0" w:color="auto"/>
        <w:left w:val="none" w:sz="0" w:space="0" w:color="auto"/>
        <w:bottom w:val="none" w:sz="0" w:space="0" w:color="auto"/>
        <w:right w:val="none" w:sz="0" w:space="0" w:color="auto"/>
      </w:divBdr>
    </w:div>
    <w:div w:id="1061946893">
      <w:bodyDiv w:val="1"/>
      <w:marLeft w:val="0"/>
      <w:marRight w:val="0"/>
      <w:marTop w:val="0"/>
      <w:marBottom w:val="0"/>
      <w:divBdr>
        <w:top w:val="none" w:sz="0" w:space="0" w:color="auto"/>
        <w:left w:val="none" w:sz="0" w:space="0" w:color="auto"/>
        <w:bottom w:val="none" w:sz="0" w:space="0" w:color="auto"/>
        <w:right w:val="none" w:sz="0" w:space="0" w:color="auto"/>
      </w:divBdr>
    </w:div>
    <w:div w:id="1064986502">
      <w:bodyDiv w:val="1"/>
      <w:marLeft w:val="0"/>
      <w:marRight w:val="0"/>
      <w:marTop w:val="0"/>
      <w:marBottom w:val="0"/>
      <w:divBdr>
        <w:top w:val="none" w:sz="0" w:space="0" w:color="auto"/>
        <w:left w:val="none" w:sz="0" w:space="0" w:color="auto"/>
        <w:bottom w:val="none" w:sz="0" w:space="0" w:color="auto"/>
        <w:right w:val="none" w:sz="0" w:space="0" w:color="auto"/>
      </w:divBdr>
    </w:div>
    <w:div w:id="1091698769">
      <w:bodyDiv w:val="1"/>
      <w:marLeft w:val="0"/>
      <w:marRight w:val="0"/>
      <w:marTop w:val="0"/>
      <w:marBottom w:val="0"/>
      <w:divBdr>
        <w:top w:val="none" w:sz="0" w:space="0" w:color="auto"/>
        <w:left w:val="none" w:sz="0" w:space="0" w:color="auto"/>
        <w:bottom w:val="none" w:sz="0" w:space="0" w:color="auto"/>
        <w:right w:val="none" w:sz="0" w:space="0" w:color="auto"/>
      </w:divBdr>
    </w:div>
    <w:div w:id="1093281384">
      <w:bodyDiv w:val="1"/>
      <w:marLeft w:val="0"/>
      <w:marRight w:val="0"/>
      <w:marTop w:val="0"/>
      <w:marBottom w:val="0"/>
      <w:divBdr>
        <w:top w:val="none" w:sz="0" w:space="0" w:color="auto"/>
        <w:left w:val="none" w:sz="0" w:space="0" w:color="auto"/>
        <w:bottom w:val="none" w:sz="0" w:space="0" w:color="auto"/>
        <w:right w:val="none" w:sz="0" w:space="0" w:color="auto"/>
      </w:divBdr>
    </w:div>
    <w:div w:id="1094058118">
      <w:bodyDiv w:val="1"/>
      <w:marLeft w:val="0"/>
      <w:marRight w:val="0"/>
      <w:marTop w:val="0"/>
      <w:marBottom w:val="0"/>
      <w:divBdr>
        <w:top w:val="none" w:sz="0" w:space="0" w:color="auto"/>
        <w:left w:val="none" w:sz="0" w:space="0" w:color="auto"/>
        <w:bottom w:val="none" w:sz="0" w:space="0" w:color="auto"/>
        <w:right w:val="none" w:sz="0" w:space="0" w:color="auto"/>
      </w:divBdr>
    </w:div>
    <w:div w:id="1096563530">
      <w:bodyDiv w:val="1"/>
      <w:marLeft w:val="0"/>
      <w:marRight w:val="0"/>
      <w:marTop w:val="0"/>
      <w:marBottom w:val="0"/>
      <w:divBdr>
        <w:top w:val="none" w:sz="0" w:space="0" w:color="auto"/>
        <w:left w:val="none" w:sz="0" w:space="0" w:color="auto"/>
        <w:bottom w:val="none" w:sz="0" w:space="0" w:color="auto"/>
        <w:right w:val="none" w:sz="0" w:space="0" w:color="auto"/>
      </w:divBdr>
    </w:div>
    <w:div w:id="1123306079">
      <w:bodyDiv w:val="1"/>
      <w:marLeft w:val="0"/>
      <w:marRight w:val="0"/>
      <w:marTop w:val="0"/>
      <w:marBottom w:val="0"/>
      <w:divBdr>
        <w:top w:val="none" w:sz="0" w:space="0" w:color="auto"/>
        <w:left w:val="none" w:sz="0" w:space="0" w:color="auto"/>
        <w:bottom w:val="none" w:sz="0" w:space="0" w:color="auto"/>
        <w:right w:val="none" w:sz="0" w:space="0" w:color="auto"/>
      </w:divBdr>
    </w:div>
    <w:div w:id="1143545162">
      <w:bodyDiv w:val="1"/>
      <w:marLeft w:val="0"/>
      <w:marRight w:val="0"/>
      <w:marTop w:val="0"/>
      <w:marBottom w:val="0"/>
      <w:divBdr>
        <w:top w:val="none" w:sz="0" w:space="0" w:color="auto"/>
        <w:left w:val="none" w:sz="0" w:space="0" w:color="auto"/>
        <w:bottom w:val="none" w:sz="0" w:space="0" w:color="auto"/>
        <w:right w:val="none" w:sz="0" w:space="0" w:color="auto"/>
      </w:divBdr>
    </w:div>
    <w:div w:id="1150093076">
      <w:bodyDiv w:val="1"/>
      <w:marLeft w:val="0"/>
      <w:marRight w:val="0"/>
      <w:marTop w:val="0"/>
      <w:marBottom w:val="0"/>
      <w:divBdr>
        <w:top w:val="none" w:sz="0" w:space="0" w:color="auto"/>
        <w:left w:val="none" w:sz="0" w:space="0" w:color="auto"/>
        <w:bottom w:val="none" w:sz="0" w:space="0" w:color="auto"/>
        <w:right w:val="none" w:sz="0" w:space="0" w:color="auto"/>
      </w:divBdr>
    </w:div>
    <w:div w:id="1151944611">
      <w:bodyDiv w:val="1"/>
      <w:marLeft w:val="0"/>
      <w:marRight w:val="0"/>
      <w:marTop w:val="0"/>
      <w:marBottom w:val="0"/>
      <w:divBdr>
        <w:top w:val="none" w:sz="0" w:space="0" w:color="auto"/>
        <w:left w:val="none" w:sz="0" w:space="0" w:color="auto"/>
        <w:bottom w:val="none" w:sz="0" w:space="0" w:color="auto"/>
        <w:right w:val="none" w:sz="0" w:space="0" w:color="auto"/>
      </w:divBdr>
    </w:div>
    <w:div w:id="1160462546">
      <w:bodyDiv w:val="1"/>
      <w:marLeft w:val="0"/>
      <w:marRight w:val="0"/>
      <w:marTop w:val="0"/>
      <w:marBottom w:val="0"/>
      <w:divBdr>
        <w:top w:val="none" w:sz="0" w:space="0" w:color="auto"/>
        <w:left w:val="none" w:sz="0" w:space="0" w:color="auto"/>
        <w:bottom w:val="none" w:sz="0" w:space="0" w:color="auto"/>
        <w:right w:val="none" w:sz="0" w:space="0" w:color="auto"/>
      </w:divBdr>
    </w:div>
    <w:div w:id="1164587669">
      <w:bodyDiv w:val="1"/>
      <w:marLeft w:val="0"/>
      <w:marRight w:val="0"/>
      <w:marTop w:val="0"/>
      <w:marBottom w:val="0"/>
      <w:divBdr>
        <w:top w:val="none" w:sz="0" w:space="0" w:color="auto"/>
        <w:left w:val="none" w:sz="0" w:space="0" w:color="auto"/>
        <w:bottom w:val="none" w:sz="0" w:space="0" w:color="auto"/>
        <w:right w:val="none" w:sz="0" w:space="0" w:color="auto"/>
      </w:divBdr>
    </w:div>
    <w:div w:id="1165167808">
      <w:bodyDiv w:val="1"/>
      <w:marLeft w:val="0"/>
      <w:marRight w:val="0"/>
      <w:marTop w:val="0"/>
      <w:marBottom w:val="0"/>
      <w:divBdr>
        <w:top w:val="none" w:sz="0" w:space="0" w:color="auto"/>
        <w:left w:val="none" w:sz="0" w:space="0" w:color="auto"/>
        <w:bottom w:val="none" w:sz="0" w:space="0" w:color="auto"/>
        <w:right w:val="none" w:sz="0" w:space="0" w:color="auto"/>
      </w:divBdr>
    </w:div>
    <w:div w:id="1188061969">
      <w:bodyDiv w:val="1"/>
      <w:marLeft w:val="0"/>
      <w:marRight w:val="0"/>
      <w:marTop w:val="0"/>
      <w:marBottom w:val="0"/>
      <w:divBdr>
        <w:top w:val="none" w:sz="0" w:space="0" w:color="auto"/>
        <w:left w:val="none" w:sz="0" w:space="0" w:color="auto"/>
        <w:bottom w:val="none" w:sz="0" w:space="0" w:color="auto"/>
        <w:right w:val="none" w:sz="0" w:space="0" w:color="auto"/>
      </w:divBdr>
    </w:div>
    <w:div w:id="1199780807">
      <w:bodyDiv w:val="1"/>
      <w:marLeft w:val="0"/>
      <w:marRight w:val="0"/>
      <w:marTop w:val="0"/>
      <w:marBottom w:val="0"/>
      <w:divBdr>
        <w:top w:val="none" w:sz="0" w:space="0" w:color="auto"/>
        <w:left w:val="none" w:sz="0" w:space="0" w:color="auto"/>
        <w:bottom w:val="none" w:sz="0" w:space="0" w:color="auto"/>
        <w:right w:val="none" w:sz="0" w:space="0" w:color="auto"/>
      </w:divBdr>
    </w:div>
    <w:div w:id="1208488695">
      <w:bodyDiv w:val="1"/>
      <w:marLeft w:val="0"/>
      <w:marRight w:val="0"/>
      <w:marTop w:val="0"/>
      <w:marBottom w:val="0"/>
      <w:divBdr>
        <w:top w:val="none" w:sz="0" w:space="0" w:color="auto"/>
        <w:left w:val="none" w:sz="0" w:space="0" w:color="auto"/>
        <w:bottom w:val="none" w:sz="0" w:space="0" w:color="auto"/>
        <w:right w:val="none" w:sz="0" w:space="0" w:color="auto"/>
      </w:divBdr>
    </w:div>
    <w:div w:id="1262907903">
      <w:bodyDiv w:val="1"/>
      <w:marLeft w:val="0"/>
      <w:marRight w:val="0"/>
      <w:marTop w:val="0"/>
      <w:marBottom w:val="0"/>
      <w:divBdr>
        <w:top w:val="none" w:sz="0" w:space="0" w:color="auto"/>
        <w:left w:val="none" w:sz="0" w:space="0" w:color="auto"/>
        <w:bottom w:val="none" w:sz="0" w:space="0" w:color="auto"/>
        <w:right w:val="none" w:sz="0" w:space="0" w:color="auto"/>
      </w:divBdr>
    </w:div>
    <w:div w:id="1270162586">
      <w:bodyDiv w:val="1"/>
      <w:marLeft w:val="0"/>
      <w:marRight w:val="0"/>
      <w:marTop w:val="0"/>
      <w:marBottom w:val="0"/>
      <w:divBdr>
        <w:top w:val="none" w:sz="0" w:space="0" w:color="auto"/>
        <w:left w:val="none" w:sz="0" w:space="0" w:color="auto"/>
        <w:bottom w:val="none" w:sz="0" w:space="0" w:color="auto"/>
        <w:right w:val="none" w:sz="0" w:space="0" w:color="auto"/>
      </w:divBdr>
    </w:div>
    <w:div w:id="1283464734">
      <w:bodyDiv w:val="1"/>
      <w:marLeft w:val="0"/>
      <w:marRight w:val="0"/>
      <w:marTop w:val="0"/>
      <w:marBottom w:val="0"/>
      <w:divBdr>
        <w:top w:val="none" w:sz="0" w:space="0" w:color="auto"/>
        <w:left w:val="none" w:sz="0" w:space="0" w:color="auto"/>
        <w:bottom w:val="none" w:sz="0" w:space="0" w:color="auto"/>
        <w:right w:val="none" w:sz="0" w:space="0" w:color="auto"/>
      </w:divBdr>
    </w:div>
    <w:div w:id="1296837997">
      <w:bodyDiv w:val="1"/>
      <w:marLeft w:val="0"/>
      <w:marRight w:val="0"/>
      <w:marTop w:val="0"/>
      <w:marBottom w:val="0"/>
      <w:divBdr>
        <w:top w:val="none" w:sz="0" w:space="0" w:color="auto"/>
        <w:left w:val="none" w:sz="0" w:space="0" w:color="auto"/>
        <w:bottom w:val="none" w:sz="0" w:space="0" w:color="auto"/>
        <w:right w:val="none" w:sz="0" w:space="0" w:color="auto"/>
      </w:divBdr>
    </w:div>
    <w:div w:id="1299645548">
      <w:bodyDiv w:val="1"/>
      <w:marLeft w:val="0"/>
      <w:marRight w:val="0"/>
      <w:marTop w:val="0"/>
      <w:marBottom w:val="0"/>
      <w:divBdr>
        <w:top w:val="none" w:sz="0" w:space="0" w:color="auto"/>
        <w:left w:val="none" w:sz="0" w:space="0" w:color="auto"/>
        <w:bottom w:val="none" w:sz="0" w:space="0" w:color="auto"/>
        <w:right w:val="none" w:sz="0" w:space="0" w:color="auto"/>
      </w:divBdr>
    </w:div>
    <w:div w:id="1329284951">
      <w:bodyDiv w:val="1"/>
      <w:marLeft w:val="0"/>
      <w:marRight w:val="0"/>
      <w:marTop w:val="0"/>
      <w:marBottom w:val="0"/>
      <w:divBdr>
        <w:top w:val="none" w:sz="0" w:space="0" w:color="auto"/>
        <w:left w:val="none" w:sz="0" w:space="0" w:color="auto"/>
        <w:bottom w:val="none" w:sz="0" w:space="0" w:color="auto"/>
        <w:right w:val="none" w:sz="0" w:space="0" w:color="auto"/>
      </w:divBdr>
    </w:div>
    <w:div w:id="1332952588">
      <w:bodyDiv w:val="1"/>
      <w:marLeft w:val="0"/>
      <w:marRight w:val="0"/>
      <w:marTop w:val="0"/>
      <w:marBottom w:val="0"/>
      <w:divBdr>
        <w:top w:val="none" w:sz="0" w:space="0" w:color="auto"/>
        <w:left w:val="none" w:sz="0" w:space="0" w:color="auto"/>
        <w:bottom w:val="none" w:sz="0" w:space="0" w:color="auto"/>
        <w:right w:val="none" w:sz="0" w:space="0" w:color="auto"/>
      </w:divBdr>
    </w:div>
    <w:div w:id="1366367947">
      <w:bodyDiv w:val="1"/>
      <w:marLeft w:val="0"/>
      <w:marRight w:val="0"/>
      <w:marTop w:val="0"/>
      <w:marBottom w:val="0"/>
      <w:divBdr>
        <w:top w:val="none" w:sz="0" w:space="0" w:color="auto"/>
        <w:left w:val="none" w:sz="0" w:space="0" w:color="auto"/>
        <w:bottom w:val="none" w:sz="0" w:space="0" w:color="auto"/>
        <w:right w:val="none" w:sz="0" w:space="0" w:color="auto"/>
      </w:divBdr>
    </w:div>
    <w:div w:id="1372075062">
      <w:bodyDiv w:val="1"/>
      <w:marLeft w:val="0"/>
      <w:marRight w:val="0"/>
      <w:marTop w:val="0"/>
      <w:marBottom w:val="0"/>
      <w:divBdr>
        <w:top w:val="none" w:sz="0" w:space="0" w:color="auto"/>
        <w:left w:val="none" w:sz="0" w:space="0" w:color="auto"/>
        <w:bottom w:val="none" w:sz="0" w:space="0" w:color="auto"/>
        <w:right w:val="none" w:sz="0" w:space="0" w:color="auto"/>
      </w:divBdr>
    </w:div>
    <w:div w:id="1378312566">
      <w:bodyDiv w:val="1"/>
      <w:marLeft w:val="0"/>
      <w:marRight w:val="0"/>
      <w:marTop w:val="0"/>
      <w:marBottom w:val="0"/>
      <w:divBdr>
        <w:top w:val="none" w:sz="0" w:space="0" w:color="auto"/>
        <w:left w:val="none" w:sz="0" w:space="0" w:color="auto"/>
        <w:bottom w:val="none" w:sz="0" w:space="0" w:color="auto"/>
        <w:right w:val="none" w:sz="0" w:space="0" w:color="auto"/>
      </w:divBdr>
    </w:div>
    <w:div w:id="1403870805">
      <w:bodyDiv w:val="1"/>
      <w:marLeft w:val="0"/>
      <w:marRight w:val="0"/>
      <w:marTop w:val="0"/>
      <w:marBottom w:val="0"/>
      <w:divBdr>
        <w:top w:val="none" w:sz="0" w:space="0" w:color="auto"/>
        <w:left w:val="none" w:sz="0" w:space="0" w:color="auto"/>
        <w:bottom w:val="none" w:sz="0" w:space="0" w:color="auto"/>
        <w:right w:val="none" w:sz="0" w:space="0" w:color="auto"/>
      </w:divBdr>
    </w:div>
    <w:div w:id="1406881145">
      <w:bodyDiv w:val="1"/>
      <w:marLeft w:val="0"/>
      <w:marRight w:val="0"/>
      <w:marTop w:val="0"/>
      <w:marBottom w:val="0"/>
      <w:divBdr>
        <w:top w:val="none" w:sz="0" w:space="0" w:color="auto"/>
        <w:left w:val="none" w:sz="0" w:space="0" w:color="auto"/>
        <w:bottom w:val="none" w:sz="0" w:space="0" w:color="auto"/>
        <w:right w:val="none" w:sz="0" w:space="0" w:color="auto"/>
      </w:divBdr>
    </w:div>
    <w:div w:id="1431700124">
      <w:bodyDiv w:val="1"/>
      <w:marLeft w:val="0"/>
      <w:marRight w:val="0"/>
      <w:marTop w:val="0"/>
      <w:marBottom w:val="0"/>
      <w:divBdr>
        <w:top w:val="none" w:sz="0" w:space="0" w:color="auto"/>
        <w:left w:val="none" w:sz="0" w:space="0" w:color="auto"/>
        <w:bottom w:val="none" w:sz="0" w:space="0" w:color="auto"/>
        <w:right w:val="none" w:sz="0" w:space="0" w:color="auto"/>
      </w:divBdr>
    </w:div>
    <w:div w:id="1452281221">
      <w:bodyDiv w:val="1"/>
      <w:marLeft w:val="0"/>
      <w:marRight w:val="0"/>
      <w:marTop w:val="0"/>
      <w:marBottom w:val="0"/>
      <w:divBdr>
        <w:top w:val="none" w:sz="0" w:space="0" w:color="auto"/>
        <w:left w:val="none" w:sz="0" w:space="0" w:color="auto"/>
        <w:bottom w:val="none" w:sz="0" w:space="0" w:color="auto"/>
        <w:right w:val="none" w:sz="0" w:space="0" w:color="auto"/>
      </w:divBdr>
    </w:div>
    <w:div w:id="1457719158">
      <w:bodyDiv w:val="1"/>
      <w:marLeft w:val="0"/>
      <w:marRight w:val="0"/>
      <w:marTop w:val="0"/>
      <w:marBottom w:val="0"/>
      <w:divBdr>
        <w:top w:val="none" w:sz="0" w:space="0" w:color="auto"/>
        <w:left w:val="none" w:sz="0" w:space="0" w:color="auto"/>
        <w:bottom w:val="none" w:sz="0" w:space="0" w:color="auto"/>
        <w:right w:val="none" w:sz="0" w:space="0" w:color="auto"/>
      </w:divBdr>
    </w:div>
    <w:div w:id="1458450480">
      <w:bodyDiv w:val="1"/>
      <w:marLeft w:val="0"/>
      <w:marRight w:val="0"/>
      <w:marTop w:val="0"/>
      <w:marBottom w:val="0"/>
      <w:divBdr>
        <w:top w:val="none" w:sz="0" w:space="0" w:color="auto"/>
        <w:left w:val="none" w:sz="0" w:space="0" w:color="auto"/>
        <w:bottom w:val="none" w:sz="0" w:space="0" w:color="auto"/>
        <w:right w:val="none" w:sz="0" w:space="0" w:color="auto"/>
      </w:divBdr>
    </w:div>
    <w:div w:id="1466695966">
      <w:bodyDiv w:val="1"/>
      <w:marLeft w:val="0"/>
      <w:marRight w:val="0"/>
      <w:marTop w:val="0"/>
      <w:marBottom w:val="0"/>
      <w:divBdr>
        <w:top w:val="none" w:sz="0" w:space="0" w:color="auto"/>
        <w:left w:val="none" w:sz="0" w:space="0" w:color="auto"/>
        <w:bottom w:val="none" w:sz="0" w:space="0" w:color="auto"/>
        <w:right w:val="none" w:sz="0" w:space="0" w:color="auto"/>
      </w:divBdr>
    </w:div>
    <w:div w:id="1475370706">
      <w:bodyDiv w:val="1"/>
      <w:marLeft w:val="0"/>
      <w:marRight w:val="0"/>
      <w:marTop w:val="0"/>
      <w:marBottom w:val="0"/>
      <w:divBdr>
        <w:top w:val="none" w:sz="0" w:space="0" w:color="auto"/>
        <w:left w:val="none" w:sz="0" w:space="0" w:color="auto"/>
        <w:bottom w:val="none" w:sz="0" w:space="0" w:color="auto"/>
        <w:right w:val="none" w:sz="0" w:space="0" w:color="auto"/>
      </w:divBdr>
    </w:div>
    <w:div w:id="1485585296">
      <w:bodyDiv w:val="1"/>
      <w:marLeft w:val="0"/>
      <w:marRight w:val="0"/>
      <w:marTop w:val="0"/>
      <w:marBottom w:val="0"/>
      <w:divBdr>
        <w:top w:val="none" w:sz="0" w:space="0" w:color="auto"/>
        <w:left w:val="none" w:sz="0" w:space="0" w:color="auto"/>
        <w:bottom w:val="none" w:sz="0" w:space="0" w:color="auto"/>
        <w:right w:val="none" w:sz="0" w:space="0" w:color="auto"/>
      </w:divBdr>
    </w:div>
    <w:div w:id="1499076859">
      <w:bodyDiv w:val="1"/>
      <w:marLeft w:val="0"/>
      <w:marRight w:val="0"/>
      <w:marTop w:val="0"/>
      <w:marBottom w:val="0"/>
      <w:divBdr>
        <w:top w:val="none" w:sz="0" w:space="0" w:color="auto"/>
        <w:left w:val="none" w:sz="0" w:space="0" w:color="auto"/>
        <w:bottom w:val="none" w:sz="0" w:space="0" w:color="auto"/>
        <w:right w:val="none" w:sz="0" w:space="0" w:color="auto"/>
      </w:divBdr>
    </w:div>
    <w:div w:id="1523081554">
      <w:bodyDiv w:val="1"/>
      <w:marLeft w:val="0"/>
      <w:marRight w:val="0"/>
      <w:marTop w:val="0"/>
      <w:marBottom w:val="0"/>
      <w:divBdr>
        <w:top w:val="none" w:sz="0" w:space="0" w:color="auto"/>
        <w:left w:val="none" w:sz="0" w:space="0" w:color="auto"/>
        <w:bottom w:val="none" w:sz="0" w:space="0" w:color="auto"/>
        <w:right w:val="none" w:sz="0" w:space="0" w:color="auto"/>
      </w:divBdr>
    </w:div>
    <w:div w:id="1529757262">
      <w:bodyDiv w:val="1"/>
      <w:marLeft w:val="0"/>
      <w:marRight w:val="0"/>
      <w:marTop w:val="0"/>
      <w:marBottom w:val="0"/>
      <w:divBdr>
        <w:top w:val="none" w:sz="0" w:space="0" w:color="auto"/>
        <w:left w:val="none" w:sz="0" w:space="0" w:color="auto"/>
        <w:bottom w:val="none" w:sz="0" w:space="0" w:color="auto"/>
        <w:right w:val="none" w:sz="0" w:space="0" w:color="auto"/>
      </w:divBdr>
    </w:div>
    <w:div w:id="1533569255">
      <w:bodyDiv w:val="1"/>
      <w:marLeft w:val="0"/>
      <w:marRight w:val="0"/>
      <w:marTop w:val="0"/>
      <w:marBottom w:val="0"/>
      <w:divBdr>
        <w:top w:val="none" w:sz="0" w:space="0" w:color="auto"/>
        <w:left w:val="none" w:sz="0" w:space="0" w:color="auto"/>
        <w:bottom w:val="none" w:sz="0" w:space="0" w:color="auto"/>
        <w:right w:val="none" w:sz="0" w:space="0" w:color="auto"/>
      </w:divBdr>
    </w:div>
    <w:div w:id="1538197390">
      <w:bodyDiv w:val="1"/>
      <w:marLeft w:val="0"/>
      <w:marRight w:val="0"/>
      <w:marTop w:val="0"/>
      <w:marBottom w:val="0"/>
      <w:divBdr>
        <w:top w:val="none" w:sz="0" w:space="0" w:color="auto"/>
        <w:left w:val="none" w:sz="0" w:space="0" w:color="auto"/>
        <w:bottom w:val="none" w:sz="0" w:space="0" w:color="auto"/>
        <w:right w:val="none" w:sz="0" w:space="0" w:color="auto"/>
      </w:divBdr>
    </w:div>
    <w:div w:id="1540971177">
      <w:bodyDiv w:val="1"/>
      <w:marLeft w:val="0"/>
      <w:marRight w:val="0"/>
      <w:marTop w:val="0"/>
      <w:marBottom w:val="0"/>
      <w:divBdr>
        <w:top w:val="none" w:sz="0" w:space="0" w:color="auto"/>
        <w:left w:val="none" w:sz="0" w:space="0" w:color="auto"/>
        <w:bottom w:val="none" w:sz="0" w:space="0" w:color="auto"/>
        <w:right w:val="none" w:sz="0" w:space="0" w:color="auto"/>
      </w:divBdr>
    </w:div>
    <w:div w:id="1541165970">
      <w:bodyDiv w:val="1"/>
      <w:marLeft w:val="0"/>
      <w:marRight w:val="0"/>
      <w:marTop w:val="0"/>
      <w:marBottom w:val="0"/>
      <w:divBdr>
        <w:top w:val="none" w:sz="0" w:space="0" w:color="auto"/>
        <w:left w:val="none" w:sz="0" w:space="0" w:color="auto"/>
        <w:bottom w:val="none" w:sz="0" w:space="0" w:color="auto"/>
        <w:right w:val="none" w:sz="0" w:space="0" w:color="auto"/>
      </w:divBdr>
    </w:div>
    <w:div w:id="1548834617">
      <w:bodyDiv w:val="1"/>
      <w:marLeft w:val="0"/>
      <w:marRight w:val="0"/>
      <w:marTop w:val="0"/>
      <w:marBottom w:val="0"/>
      <w:divBdr>
        <w:top w:val="none" w:sz="0" w:space="0" w:color="auto"/>
        <w:left w:val="none" w:sz="0" w:space="0" w:color="auto"/>
        <w:bottom w:val="none" w:sz="0" w:space="0" w:color="auto"/>
        <w:right w:val="none" w:sz="0" w:space="0" w:color="auto"/>
      </w:divBdr>
    </w:div>
    <w:div w:id="1561286011">
      <w:bodyDiv w:val="1"/>
      <w:marLeft w:val="0"/>
      <w:marRight w:val="0"/>
      <w:marTop w:val="0"/>
      <w:marBottom w:val="0"/>
      <w:divBdr>
        <w:top w:val="none" w:sz="0" w:space="0" w:color="auto"/>
        <w:left w:val="none" w:sz="0" w:space="0" w:color="auto"/>
        <w:bottom w:val="none" w:sz="0" w:space="0" w:color="auto"/>
        <w:right w:val="none" w:sz="0" w:space="0" w:color="auto"/>
      </w:divBdr>
    </w:div>
    <w:div w:id="1591816470">
      <w:bodyDiv w:val="1"/>
      <w:marLeft w:val="0"/>
      <w:marRight w:val="0"/>
      <w:marTop w:val="0"/>
      <w:marBottom w:val="0"/>
      <w:divBdr>
        <w:top w:val="none" w:sz="0" w:space="0" w:color="auto"/>
        <w:left w:val="none" w:sz="0" w:space="0" w:color="auto"/>
        <w:bottom w:val="none" w:sz="0" w:space="0" w:color="auto"/>
        <w:right w:val="none" w:sz="0" w:space="0" w:color="auto"/>
      </w:divBdr>
    </w:div>
    <w:div w:id="1615404805">
      <w:bodyDiv w:val="1"/>
      <w:marLeft w:val="0"/>
      <w:marRight w:val="0"/>
      <w:marTop w:val="0"/>
      <w:marBottom w:val="0"/>
      <w:divBdr>
        <w:top w:val="none" w:sz="0" w:space="0" w:color="auto"/>
        <w:left w:val="none" w:sz="0" w:space="0" w:color="auto"/>
        <w:bottom w:val="none" w:sz="0" w:space="0" w:color="auto"/>
        <w:right w:val="none" w:sz="0" w:space="0" w:color="auto"/>
      </w:divBdr>
    </w:div>
    <w:div w:id="1647664634">
      <w:bodyDiv w:val="1"/>
      <w:marLeft w:val="0"/>
      <w:marRight w:val="0"/>
      <w:marTop w:val="0"/>
      <w:marBottom w:val="0"/>
      <w:divBdr>
        <w:top w:val="none" w:sz="0" w:space="0" w:color="auto"/>
        <w:left w:val="none" w:sz="0" w:space="0" w:color="auto"/>
        <w:bottom w:val="none" w:sz="0" w:space="0" w:color="auto"/>
        <w:right w:val="none" w:sz="0" w:space="0" w:color="auto"/>
      </w:divBdr>
    </w:div>
    <w:div w:id="1651522708">
      <w:bodyDiv w:val="1"/>
      <w:marLeft w:val="0"/>
      <w:marRight w:val="0"/>
      <w:marTop w:val="0"/>
      <w:marBottom w:val="0"/>
      <w:divBdr>
        <w:top w:val="none" w:sz="0" w:space="0" w:color="auto"/>
        <w:left w:val="none" w:sz="0" w:space="0" w:color="auto"/>
        <w:bottom w:val="none" w:sz="0" w:space="0" w:color="auto"/>
        <w:right w:val="none" w:sz="0" w:space="0" w:color="auto"/>
      </w:divBdr>
    </w:div>
    <w:div w:id="1670520397">
      <w:bodyDiv w:val="1"/>
      <w:marLeft w:val="0"/>
      <w:marRight w:val="0"/>
      <w:marTop w:val="0"/>
      <w:marBottom w:val="0"/>
      <w:divBdr>
        <w:top w:val="none" w:sz="0" w:space="0" w:color="auto"/>
        <w:left w:val="none" w:sz="0" w:space="0" w:color="auto"/>
        <w:bottom w:val="none" w:sz="0" w:space="0" w:color="auto"/>
        <w:right w:val="none" w:sz="0" w:space="0" w:color="auto"/>
      </w:divBdr>
    </w:div>
    <w:div w:id="1684161500">
      <w:bodyDiv w:val="1"/>
      <w:marLeft w:val="0"/>
      <w:marRight w:val="0"/>
      <w:marTop w:val="0"/>
      <w:marBottom w:val="0"/>
      <w:divBdr>
        <w:top w:val="none" w:sz="0" w:space="0" w:color="auto"/>
        <w:left w:val="none" w:sz="0" w:space="0" w:color="auto"/>
        <w:bottom w:val="none" w:sz="0" w:space="0" w:color="auto"/>
        <w:right w:val="none" w:sz="0" w:space="0" w:color="auto"/>
      </w:divBdr>
    </w:div>
    <w:div w:id="1700542059">
      <w:bodyDiv w:val="1"/>
      <w:marLeft w:val="0"/>
      <w:marRight w:val="0"/>
      <w:marTop w:val="0"/>
      <w:marBottom w:val="0"/>
      <w:divBdr>
        <w:top w:val="none" w:sz="0" w:space="0" w:color="auto"/>
        <w:left w:val="none" w:sz="0" w:space="0" w:color="auto"/>
        <w:bottom w:val="none" w:sz="0" w:space="0" w:color="auto"/>
        <w:right w:val="none" w:sz="0" w:space="0" w:color="auto"/>
      </w:divBdr>
    </w:div>
    <w:div w:id="1712193799">
      <w:bodyDiv w:val="1"/>
      <w:marLeft w:val="0"/>
      <w:marRight w:val="0"/>
      <w:marTop w:val="0"/>
      <w:marBottom w:val="0"/>
      <w:divBdr>
        <w:top w:val="none" w:sz="0" w:space="0" w:color="auto"/>
        <w:left w:val="none" w:sz="0" w:space="0" w:color="auto"/>
        <w:bottom w:val="none" w:sz="0" w:space="0" w:color="auto"/>
        <w:right w:val="none" w:sz="0" w:space="0" w:color="auto"/>
      </w:divBdr>
    </w:div>
    <w:div w:id="1714033501">
      <w:bodyDiv w:val="1"/>
      <w:marLeft w:val="0"/>
      <w:marRight w:val="0"/>
      <w:marTop w:val="0"/>
      <w:marBottom w:val="0"/>
      <w:divBdr>
        <w:top w:val="none" w:sz="0" w:space="0" w:color="auto"/>
        <w:left w:val="none" w:sz="0" w:space="0" w:color="auto"/>
        <w:bottom w:val="none" w:sz="0" w:space="0" w:color="auto"/>
        <w:right w:val="none" w:sz="0" w:space="0" w:color="auto"/>
      </w:divBdr>
    </w:div>
    <w:div w:id="1719741525">
      <w:bodyDiv w:val="1"/>
      <w:marLeft w:val="0"/>
      <w:marRight w:val="0"/>
      <w:marTop w:val="0"/>
      <w:marBottom w:val="0"/>
      <w:divBdr>
        <w:top w:val="none" w:sz="0" w:space="0" w:color="auto"/>
        <w:left w:val="none" w:sz="0" w:space="0" w:color="auto"/>
        <w:bottom w:val="none" w:sz="0" w:space="0" w:color="auto"/>
        <w:right w:val="none" w:sz="0" w:space="0" w:color="auto"/>
      </w:divBdr>
    </w:div>
    <w:div w:id="1746804970">
      <w:bodyDiv w:val="1"/>
      <w:marLeft w:val="0"/>
      <w:marRight w:val="0"/>
      <w:marTop w:val="0"/>
      <w:marBottom w:val="0"/>
      <w:divBdr>
        <w:top w:val="none" w:sz="0" w:space="0" w:color="auto"/>
        <w:left w:val="none" w:sz="0" w:space="0" w:color="auto"/>
        <w:bottom w:val="none" w:sz="0" w:space="0" w:color="auto"/>
        <w:right w:val="none" w:sz="0" w:space="0" w:color="auto"/>
      </w:divBdr>
    </w:div>
    <w:div w:id="1753549076">
      <w:bodyDiv w:val="1"/>
      <w:marLeft w:val="0"/>
      <w:marRight w:val="0"/>
      <w:marTop w:val="0"/>
      <w:marBottom w:val="0"/>
      <w:divBdr>
        <w:top w:val="none" w:sz="0" w:space="0" w:color="auto"/>
        <w:left w:val="none" w:sz="0" w:space="0" w:color="auto"/>
        <w:bottom w:val="none" w:sz="0" w:space="0" w:color="auto"/>
        <w:right w:val="none" w:sz="0" w:space="0" w:color="auto"/>
      </w:divBdr>
    </w:div>
    <w:div w:id="1765417683">
      <w:bodyDiv w:val="1"/>
      <w:marLeft w:val="0"/>
      <w:marRight w:val="0"/>
      <w:marTop w:val="0"/>
      <w:marBottom w:val="0"/>
      <w:divBdr>
        <w:top w:val="none" w:sz="0" w:space="0" w:color="auto"/>
        <w:left w:val="none" w:sz="0" w:space="0" w:color="auto"/>
        <w:bottom w:val="none" w:sz="0" w:space="0" w:color="auto"/>
        <w:right w:val="none" w:sz="0" w:space="0" w:color="auto"/>
      </w:divBdr>
    </w:div>
    <w:div w:id="1768378641">
      <w:bodyDiv w:val="1"/>
      <w:marLeft w:val="0"/>
      <w:marRight w:val="0"/>
      <w:marTop w:val="0"/>
      <w:marBottom w:val="0"/>
      <w:divBdr>
        <w:top w:val="none" w:sz="0" w:space="0" w:color="auto"/>
        <w:left w:val="none" w:sz="0" w:space="0" w:color="auto"/>
        <w:bottom w:val="none" w:sz="0" w:space="0" w:color="auto"/>
        <w:right w:val="none" w:sz="0" w:space="0" w:color="auto"/>
      </w:divBdr>
    </w:div>
    <w:div w:id="1770004323">
      <w:bodyDiv w:val="1"/>
      <w:marLeft w:val="0"/>
      <w:marRight w:val="0"/>
      <w:marTop w:val="0"/>
      <w:marBottom w:val="0"/>
      <w:divBdr>
        <w:top w:val="none" w:sz="0" w:space="0" w:color="auto"/>
        <w:left w:val="none" w:sz="0" w:space="0" w:color="auto"/>
        <w:bottom w:val="none" w:sz="0" w:space="0" w:color="auto"/>
        <w:right w:val="none" w:sz="0" w:space="0" w:color="auto"/>
      </w:divBdr>
    </w:div>
    <w:div w:id="1772312886">
      <w:bodyDiv w:val="1"/>
      <w:marLeft w:val="0"/>
      <w:marRight w:val="0"/>
      <w:marTop w:val="0"/>
      <w:marBottom w:val="0"/>
      <w:divBdr>
        <w:top w:val="none" w:sz="0" w:space="0" w:color="auto"/>
        <w:left w:val="none" w:sz="0" w:space="0" w:color="auto"/>
        <w:bottom w:val="none" w:sz="0" w:space="0" w:color="auto"/>
        <w:right w:val="none" w:sz="0" w:space="0" w:color="auto"/>
      </w:divBdr>
    </w:div>
    <w:div w:id="1772971735">
      <w:bodyDiv w:val="1"/>
      <w:marLeft w:val="0"/>
      <w:marRight w:val="0"/>
      <w:marTop w:val="0"/>
      <w:marBottom w:val="0"/>
      <w:divBdr>
        <w:top w:val="none" w:sz="0" w:space="0" w:color="auto"/>
        <w:left w:val="none" w:sz="0" w:space="0" w:color="auto"/>
        <w:bottom w:val="none" w:sz="0" w:space="0" w:color="auto"/>
        <w:right w:val="none" w:sz="0" w:space="0" w:color="auto"/>
      </w:divBdr>
    </w:div>
    <w:div w:id="1794322739">
      <w:bodyDiv w:val="1"/>
      <w:marLeft w:val="0"/>
      <w:marRight w:val="0"/>
      <w:marTop w:val="0"/>
      <w:marBottom w:val="0"/>
      <w:divBdr>
        <w:top w:val="none" w:sz="0" w:space="0" w:color="auto"/>
        <w:left w:val="none" w:sz="0" w:space="0" w:color="auto"/>
        <w:bottom w:val="none" w:sz="0" w:space="0" w:color="auto"/>
        <w:right w:val="none" w:sz="0" w:space="0" w:color="auto"/>
      </w:divBdr>
    </w:div>
    <w:div w:id="1800610766">
      <w:bodyDiv w:val="1"/>
      <w:marLeft w:val="0"/>
      <w:marRight w:val="0"/>
      <w:marTop w:val="0"/>
      <w:marBottom w:val="0"/>
      <w:divBdr>
        <w:top w:val="none" w:sz="0" w:space="0" w:color="auto"/>
        <w:left w:val="none" w:sz="0" w:space="0" w:color="auto"/>
        <w:bottom w:val="none" w:sz="0" w:space="0" w:color="auto"/>
        <w:right w:val="none" w:sz="0" w:space="0" w:color="auto"/>
      </w:divBdr>
    </w:div>
    <w:div w:id="1813719287">
      <w:bodyDiv w:val="1"/>
      <w:marLeft w:val="0"/>
      <w:marRight w:val="0"/>
      <w:marTop w:val="0"/>
      <w:marBottom w:val="0"/>
      <w:divBdr>
        <w:top w:val="none" w:sz="0" w:space="0" w:color="auto"/>
        <w:left w:val="none" w:sz="0" w:space="0" w:color="auto"/>
        <w:bottom w:val="none" w:sz="0" w:space="0" w:color="auto"/>
        <w:right w:val="none" w:sz="0" w:space="0" w:color="auto"/>
      </w:divBdr>
    </w:div>
    <w:div w:id="1816750870">
      <w:bodyDiv w:val="1"/>
      <w:marLeft w:val="0"/>
      <w:marRight w:val="0"/>
      <w:marTop w:val="0"/>
      <w:marBottom w:val="0"/>
      <w:divBdr>
        <w:top w:val="none" w:sz="0" w:space="0" w:color="auto"/>
        <w:left w:val="none" w:sz="0" w:space="0" w:color="auto"/>
        <w:bottom w:val="none" w:sz="0" w:space="0" w:color="auto"/>
        <w:right w:val="none" w:sz="0" w:space="0" w:color="auto"/>
      </w:divBdr>
    </w:div>
    <w:div w:id="1821968624">
      <w:bodyDiv w:val="1"/>
      <w:marLeft w:val="0"/>
      <w:marRight w:val="0"/>
      <w:marTop w:val="0"/>
      <w:marBottom w:val="0"/>
      <w:divBdr>
        <w:top w:val="none" w:sz="0" w:space="0" w:color="auto"/>
        <w:left w:val="none" w:sz="0" w:space="0" w:color="auto"/>
        <w:bottom w:val="none" w:sz="0" w:space="0" w:color="auto"/>
        <w:right w:val="none" w:sz="0" w:space="0" w:color="auto"/>
      </w:divBdr>
    </w:div>
    <w:div w:id="1831293553">
      <w:bodyDiv w:val="1"/>
      <w:marLeft w:val="0"/>
      <w:marRight w:val="0"/>
      <w:marTop w:val="0"/>
      <w:marBottom w:val="0"/>
      <w:divBdr>
        <w:top w:val="none" w:sz="0" w:space="0" w:color="auto"/>
        <w:left w:val="none" w:sz="0" w:space="0" w:color="auto"/>
        <w:bottom w:val="none" w:sz="0" w:space="0" w:color="auto"/>
        <w:right w:val="none" w:sz="0" w:space="0" w:color="auto"/>
      </w:divBdr>
    </w:div>
    <w:div w:id="1862622242">
      <w:bodyDiv w:val="1"/>
      <w:marLeft w:val="0"/>
      <w:marRight w:val="0"/>
      <w:marTop w:val="0"/>
      <w:marBottom w:val="0"/>
      <w:divBdr>
        <w:top w:val="none" w:sz="0" w:space="0" w:color="auto"/>
        <w:left w:val="none" w:sz="0" w:space="0" w:color="auto"/>
        <w:bottom w:val="none" w:sz="0" w:space="0" w:color="auto"/>
        <w:right w:val="none" w:sz="0" w:space="0" w:color="auto"/>
      </w:divBdr>
    </w:div>
    <w:div w:id="1878349723">
      <w:bodyDiv w:val="1"/>
      <w:marLeft w:val="0"/>
      <w:marRight w:val="0"/>
      <w:marTop w:val="0"/>
      <w:marBottom w:val="0"/>
      <w:divBdr>
        <w:top w:val="none" w:sz="0" w:space="0" w:color="auto"/>
        <w:left w:val="none" w:sz="0" w:space="0" w:color="auto"/>
        <w:bottom w:val="none" w:sz="0" w:space="0" w:color="auto"/>
        <w:right w:val="none" w:sz="0" w:space="0" w:color="auto"/>
      </w:divBdr>
    </w:div>
    <w:div w:id="1884709735">
      <w:bodyDiv w:val="1"/>
      <w:marLeft w:val="0"/>
      <w:marRight w:val="0"/>
      <w:marTop w:val="0"/>
      <w:marBottom w:val="0"/>
      <w:divBdr>
        <w:top w:val="none" w:sz="0" w:space="0" w:color="auto"/>
        <w:left w:val="none" w:sz="0" w:space="0" w:color="auto"/>
        <w:bottom w:val="none" w:sz="0" w:space="0" w:color="auto"/>
        <w:right w:val="none" w:sz="0" w:space="0" w:color="auto"/>
      </w:divBdr>
    </w:div>
    <w:div w:id="1885363117">
      <w:bodyDiv w:val="1"/>
      <w:marLeft w:val="0"/>
      <w:marRight w:val="0"/>
      <w:marTop w:val="0"/>
      <w:marBottom w:val="0"/>
      <w:divBdr>
        <w:top w:val="none" w:sz="0" w:space="0" w:color="auto"/>
        <w:left w:val="none" w:sz="0" w:space="0" w:color="auto"/>
        <w:bottom w:val="none" w:sz="0" w:space="0" w:color="auto"/>
        <w:right w:val="none" w:sz="0" w:space="0" w:color="auto"/>
      </w:divBdr>
    </w:div>
    <w:div w:id="1902672728">
      <w:bodyDiv w:val="1"/>
      <w:marLeft w:val="0"/>
      <w:marRight w:val="0"/>
      <w:marTop w:val="0"/>
      <w:marBottom w:val="0"/>
      <w:divBdr>
        <w:top w:val="none" w:sz="0" w:space="0" w:color="auto"/>
        <w:left w:val="none" w:sz="0" w:space="0" w:color="auto"/>
        <w:bottom w:val="none" w:sz="0" w:space="0" w:color="auto"/>
        <w:right w:val="none" w:sz="0" w:space="0" w:color="auto"/>
      </w:divBdr>
    </w:div>
    <w:div w:id="1920093116">
      <w:bodyDiv w:val="1"/>
      <w:marLeft w:val="0"/>
      <w:marRight w:val="0"/>
      <w:marTop w:val="0"/>
      <w:marBottom w:val="0"/>
      <w:divBdr>
        <w:top w:val="none" w:sz="0" w:space="0" w:color="auto"/>
        <w:left w:val="none" w:sz="0" w:space="0" w:color="auto"/>
        <w:bottom w:val="none" w:sz="0" w:space="0" w:color="auto"/>
        <w:right w:val="none" w:sz="0" w:space="0" w:color="auto"/>
      </w:divBdr>
    </w:div>
    <w:div w:id="1928885195">
      <w:bodyDiv w:val="1"/>
      <w:marLeft w:val="0"/>
      <w:marRight w:val="0"/>
      <w:marTop w:val="0"/>
      <w:marBottom w:val="0"/>
      <w:divBdr>
        <w:top w:val="none" w:sz="0" w:space="0" w:color="auto"/>
        <w:left w:val="none" w:sz="0" w:space="0" w:color="auto"/>
        <w:bottom w:val="none" w:sz="0" w:space="0" w:color="auto"/>
        <w:right w:val="none" w:sz="0" w:space="0" w:color="auto"/>
      </w:divBdr>
    </w:div>
    <w:div w:id="1930770287">
      <w:bodyDiv w:val="1"/>
      <w:marLeft w:val="0"/>
      <w:marRight w:val="0"/>
      <w:marTop w:val="0"/>
      <w:marBottom w:val="0"/>
      <w:divBdr>
        <w:top w:val="none" w:sz="0" w:space="0" w:color="auto"/>
        <w:left w:val="none" w:sz="0" w:space="0" w:color="auto"/>
        <w:bottom w:val="none" w:sz="0" w:space="0" w:color="auto"/>
        <w:right w:val="none" w:sz="0" w:space="0" w:color="auto"/>
      </w:divBdr>
    </w:div>
    <w:div w:id="1940260188">
      <w:bodyDiv w:val="1"/>
      <w:marLeft w:val="0"/>
      <w:marRight w:val="0"/>
      <w:marTop w:val="0"/>
      <w:marBottom w:val="0"/>
      <w:divBdr>
        <w:top w:val="none" w:sz="0" w:space="0" w:color="auto"/>
        <w:left w:val="none" w:sz="0" w:space="0" w:color="auto"/>
        <w:bottom w:val="none" w:sz="0" w:space="0" w:color="auto"/>
        <w:right w:val="none" w:sz="0" w:space="0" w:color="auto"/>
      </w:divBdr>
    </w:div>
    <w:div w:id="1941907641">
      <w:bodyDiv w:val="1"/>
      <w:marLeft w:val="0"/>
      <w:marRight w:val="0"/>
      <w:marTop w:val="0"/>
      <w:marBottom w:val="0"/>
      <w:divBdr>
        <w:top w:val="none" w:sz="0" w:space="0" w:color="auto"/>
        <w:left w:val="none" w:sz="0" w:space="0" w:color="auto"/>
        <w:bottom w:val="none" w:sz="0" w:space="0" w:color="auto"/>
        <w:right w:val="none" w:sz="0" w:space="0" w:color="auto"/>
      </w:divBdr>
    </w:div>
    <w:div w:id="1948082218">
      <w:bodyDiv w:val="1"/>
      <w:marLeft w:val="0"/>
      <w:marRight w:val="0"/>
      <w:marTop w:val="0"/>
      <w:marBottom w:val="0"/>
      <w:divBdr>
        <w:top w:val="none" w:sz="0" w:space="0" w:color="auto"/>
        <w:left w:val="none" w:sz="0" w:space="0" w:color="auto"/>
        <w:bottom w:val="none" w:sz="0" w:space="0" w:color="auto"/>
        <w:right w:val="none" w:sz="0" w:space="0" w:color="auto"/>
      </w:divBdr>
    </w:div>
    <w:div w:id="1963461859">
      <w:bodyDiv w:val="1"/>
      <w:marLeft w:val="0"/>
      <w:marRight w:val="0"/>
      <w:marTop w:val="0"/>
      <w:marBottom w:val="0"/>
      <w:divBdr>
        <w:top w:val="none" w:sz="0" w:space="0" w:color="auto"/>
        <w:left w:val="none" w:sz="0" w:space="0" w:color="auto"/>
        <w:bottom w:val="none" w:sz="0" w:space="0" w:color="auto"/>
        <w:right w:val="none" w:sz="0" w:space="0" w:color="auto"/>
      </w:divBdr>
    </w:div>
    <w:div w:id="1993217098">
      <w:bodyDiv w:val="1"/>
      <w:marLeft w:val="0"/>
      <w:marRight w:val="0"/>
      <w:marTop w:val="0"/>
      <w:marBottom w:val="0"/>
      <w:divBdr>
        <w:top w:val="none" w:sz="0" w:space="0" w:color="auto"/>
        <w:left w:val="none" w:sz="0" w:space="0" w:color="auto"/>
        <w:bottom w:val="none" w:sz="0" w:space="0" w:color="auto"/>
        <w:right w:val="none" w:sz="0" w:space="0" w:color="auto"/>
      </w:divBdr>
    </w:div>
    <w:div w:id="2008971511">
      <w:bodyDiv w:val="1"/>
      <w:marLeft w:val="0"/>
      <w:marRight w:val="0"/>
      <w:marTop w:val="0"/>
      <w:marBottom w:val="0"/>
      <w:divBdr>
        <w:top w:val="none" w:sz="0" w:space="0" w:color="auto"/>
        <w:left w:val="none" w:sz="0" w:space="0" w:color="auto"/>
        <w:bottom w:val="none" w:sz="0" w:space="0" w:color="auto"/>
        <w:right w:val="none" w:sz="0" w:space="0" w:color="auto"/>
      </w:divBdr>
    </w:div>
    <w:div w:id="2009676332">
      <w:bodyDiv w:val="1"/>
      <w:marLeft w:val="0"/>
      <w:marRight w:val="0"/>
      <w:marTop w:val="0"/>
      <w:marBottom w:val="0"/>
      <w:divBdr>
        <w:top w:val="none" w:sz="0" w:space="0" w:color="auto"/>
        <w:left w:val="none" w:sz="0" w:space="0" w:color="auto"/>
        <w:bottom w:val="none" w:sz="0" w:space="0" w:color="auto"/>
        <w:right w:val="none" w:sz="0" w:space="0" w:color="auto"/>
      </w:divBdr>
    </w:div>
    <w:div w:id="2019576548">
      <w:bodyDiv w:val="1"/>
      <w:marLeft w:val="0"/>
      <w:marRight w:val="0"/>
      <w:marTop w:val="0"/>
      <w:marBottom w:val="0"/>
      <w:divBdr>
        <w:top w:val="none" w:sz="0" w:space="0" w:color="auto"/>
        <w:left w:val="none" w:sz="0" w:space="0" w:color="auto"/>
        <w:bottom w:val="none" w:sz="0" w:space="0" w:color="auto"/>
        <w:right w:val="none" w:sz="0" w:space="0" w:color="auto"/>
      </w:divBdr>
    </w:div>
    <w:div w:id="2052338024">
      <w:bodyDiv w:val="1"/>
      <w:marLeft w:val="0"/>
      <w:marRight w:val="0"/>
      <w:marTop w:val="0"/>
      <w:marBottom w:val="0"/>
      <w:divBdr>
        <w:top w:val="none" w:sz="0" w:space="0" w:color="auto"/>
        <w:left w:val="none" w:sz="0" w:space="0" w:color="auto"/>
        <w:bottom w:val="none" w:sz="0" w:space="0" w:color="auto"/>
        <w:right w:val="none" w:sz="0" w:space="0" w:color="auto"/>
      </w:divBdr>
    </w:div>
    <w:div w:id="2062099052">
      <w:bodyDiv w:val="1"/>
      <w:marLeft w:val="0"/>
      <w:marRight w:val="0"/>
      <w:marTop w:val="0"/>
      <w:marBottom w:val="0"/>
      <w:divBdr>
        <w:top w:val="none" w:sz="0" w:space="0" w:color="auto"/>
        <w:left w:val="none" w:sz="0" w:space="0" w:color="auto"/>
        <w:bottom w:val="none" w:sz="0" w:space="0" w:color="auto"/>
        <w:right w:val="none" w:sz="0" w:space="0" w:color="auto"/>
      </w:divBdr>
    </w:div>
    <w:div w:id="2083868664">
      <w:bodyDiv w:val="1"/>
      <w:marLeft w:val="0"/>
      <w:marRight w:val="0"/>
      <w:marTop w:val="0"/>
      <w:marBottom w:val="0"/>
      <w:divBdr>
        <w:top w:val="none" w:sz="0" w:space="0" w:color="auto"/>
        <w:left w:val="none" w:sz="0" w:space="0" w:color="auto"/>
        <w:bottom w:val="none" w:sz="0" w:space="0" w:color="auto"/>
        <w:right w:val="none" w:sz="0" w:space="0" w:color="auto"/>
      </w:divBdr>
    </w:div>
    <w:div w:id="2134932734">
      <w:bodyDiv w:val="1"/>
      <w:marLeft w:val="0"/>
      <w:marRight w:val="0"/>
      <w:marTop w:val="0"/>
      <w:marBottom w:val="0"/>
      <w:divBdr>
        <w:top w:val="none" w:sz="0" w:space="0" w:color="auto"/>
        <w:left w:val="none" w:sz="0" w:space="0" w:color="auto"/>
        <w:bottom w:val="none" w:sz="0" w:space="0" w:color="auto"/>
        <w:right w:val="none" w:sz="0" w:space="0" w:color="auto"/>
      </w:divBdr>
    </w:div>
    <w:div w:id="213864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help.thetechtribe.com/support/solutions/articles/48001226562-how-do-i-use-the-tribal-wordpress-plugin-" TargetMode="External"/><Relationship Id="rId39" Type="http://schemas.openxmlformats.org/officeDocument/2006/relationships/hyperlink" Target="https://milkeninstitute.org/article/improving-small-business-disaster-response-and-recovery" TargetMode="External"/><Relationship Id="rId21" Type="http://schemas.openxmlformats.org/officeDocument/2006/relationships/hyperlink" Target="https://thetechtribe.com/blog-faq" TargetMode="External"/><Relationship Id="rId34" Type="http://schemas.openxmlformats.org/officeDocument/2006/relationships/hyperlink" Target="https://help.thetechtribe.com/kb/what-is-growably/" TargetMode="External"/><Relationship Id="rId42" Type="http://schemas.openxmlformats.org/officeDocument/2006/relationships/hyperlink" Target="https://thetechtribe.com/blog-faq" TargetMode="External"/><Relationship Id="rId47" Type="http://schemas.openxmlformats.org/officeDocument/2006/relationships/image" Target="media/image21.sv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hyperlink" Target="https://help.thetechtribe.com/kb/what-is-thetechnologypress-com/" TargetMode="External"/><Relationship Id="rId32" Type="http://schemas.openxmlformats.org/officeDocument/2006/relationships/hyperlink" Target="https://portal.thetechtribe.com/content/SOCIAL-POSTS/2025-07/TTT_Blog-Post-Social-Image-Backup-and-Recovery-V2.png" TargetMode="External"/><Relationship Id="rId37" Type="http://schemas.openxmlformats.org/officeDocument/2006/relationships/image" Target="media/image17.png"/><Relationship Id="rId40" Type="http://schemas.openxmlformats.org/officeDocument/2006/relationships/hyperlink" Target="https://www.technewsworld.com/" TargetMode="External"/><Relationship Id="rId45"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techmarketingengine.com/" TargetMode="External"/><Relationship Id="rId28" Type="http://schemas.openxmlformats.org/officeDocument/2006/relationships/image" Target="media/image13.png"/><Relationship Id="rId36" Type="http://schemas.openxmlformats.org/officeDocument/2006/relationships/hyperlink" Target="https://portal.thetechtribe.com/content/TRIBAL-MARKETING/MONTHLY-PACKS/2025-07/TTT_Tribal-Marketing-Pack-July-2025.zip" TargetMode="External"/><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portal.thetechtribe.com/content/SOCIAL-POSTS/2025-07/TTT_Blog-Post-Social-Image-Backup-and-Recovery-V1.png" TargetMode="External"/><Relationship Id="rId44" Type="http://schemas.openxmlformats.org/officeDocument/2006/relationships/hyperlink" Target="https://thetechtribe.com/blog-faq"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16.png"/><Relationship Id="rId43" Type="http://schemas.openxmlformats.org/officeDocument/2006/relationships/image" Target="media/image18.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portal.thetechtribe.com/tribal-perks/tech-blog-builder" TargetMode="External"/><Relationship Id="rId33" Type="http://schemas.openxmlformats.org/officeDocument/2006/relationships/hyperlink" Target="https://portal.thetechtribe.com/content/SOCIAL-POSTS/2025-07/TTT_Blog-Post-Social-Image-Backup-and-Recovery-V3.png" TargetMode="External"/><Relationship Id="rId38" Type="http://schemas.openxmlformats.org/officeDocument/2006/relationships/hyperlink" Target="https://thetechtribe.com/blog-faq" TargetMode="External"/><Relationship Id="rId46" Type="http://schemas.openxmlformats.org/officeDocument/2006/relationships/image" Target="media/image20.png"/><Relationship Id="rId20" Type="http://schemas.openxmlformats.org/officeDocument/2006/relationships/image" Target="media/image10.png"/><Relationship Id="rId41" Type="http://schemas.openxmlformats.org/officeDocument/2006/relationships/hyperlink" Target="https://thetechnologypress.com/simple-backup-and-recovery-plans-every-small-business-needs/"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i\The%20Tech%20Tribe\Team%20Tribe%20-%20&#128736;%20Admin\Templates\TTT_Word-Template-Full-with-T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ech Trib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6F61D51DEEB9E468C7D57D011404843" ma:contentTypeVersion="19" ma:contentTypeDescription="Create a new document." ma:contentTypeScope="" ma:versionID="a73f6b8b5d92d67496063598d288d3e6">
  <xsd:schema xmlns:xsd="http://www.w3.org/2001/XMLSchema" xmlns:xs="http://www.w3.org/2001/XMLSchema" xmlns:p="http://schemas.microsoft.com/office/2006/metadata/properties" xmlns:ns1="http://schemas.microsoft.com/sharepoint/v3" xmlns:ns2="66b3fc65-15cb-4e07-a4ac-9fabbf97f0a8" xmlns:ns3="a9f6442c-f8cc-4405-bc5a-d6710a8f41a3" targetNamespace="http://schemas.microsoft.com/office/2006/metadata/properties" ma:root="true" ma:fieldsID="5a5244dfb81fd25b91af47b629c08f8e" ns1:_="" ns2:_="" ns3:_="">
    <xsd:import namespace="http://schemas.microsoft.com/sharepoint/v3"/>
    <xsd:import namespace="66b3fc65-15cb-4e07-a4ac-9fabbf97f0a8"/>
    <xsd:import namespace="a9f6442c-f8cc-4405-bc5a-d6710a8f41a3"/>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3fc65-15cb-4e07-a4ac-9fabbf97f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e1ab9a-1671-4eda-8248-e3e31199a50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f6442c-f8cc-4405-bc5a-d6710a8f41a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6e3a144-2ddf-4e37-8e29-ac4fd6147eba}" ma:internalName="TaxCatchAll" ma:showField="CatchAllData" ma:web="a9f6442c-f8cc-4405-bc5a-d6710a8f4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9f6442c-f8cc-4405-bc5a-d6710a8f41a3">
      <UserInfo>
        <DisplayName/>
        <AccountId xsi:nil="true"/>
        <AccountType/>
      </UserInfo>
    </SharedWithUsers>
    <MediaLengthInSeconds xmlns="66b3fc65-15cb-4e07-a4ac-9fabbf97f0a8" xsi:nil="true"/>
    <lcf76f155ced4ddcb4097134ff3c332f xmlns="66b3fc65-15cb-4e07-a4ac-9fabbf97f0a8">
      <Terms xmlns="http://schemas.microsoft.com/office/infopath/2007/PartnerControls"/>
    </lcf76f155ced4ddcb4097134ff3c332f>
    <TaxCatchAll xmlns="a9f6442c-f8cc-4405-bc5a-d6710a8f41a3"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1F712C0-E47C-45E3-BC22-2DB565505767}">
  <ds:schemaRefs>
    <ds:schemaRef ds:uri="http://schemas.openxmlformats.org/officeDocument/2006/bibliography"/>
  </ds:schemaRefs>
</ds:datastoreItem>
</file>

<file path=customXml/itemProps2.xml><?xml version="1.0" encoding="utf-8"?>
<ds:datastoreItem xmlns:ds="http://schemas.openxmlformats.org/officeDocument/2006/customXml" ds:itemID="{B39EDB61-0F8B-48B5-9241-AC55E6C83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b3fc65-15cb-4e07-a4ac-9fabbf97f0a8"/>
    <ds:schemaRef ds:uri="a9f6442c-f8cc-4405-bc5a-d6710a8f4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BD8DAF-0CA2-4DA5-9DCF-2428754B368F}">
  <ds:schemaRefs>
    <ds:schemaRef ds:uri="http://schemas.microsoft.com/sharepoint/v3/contenttype/forms"/>
  </ds:schemaRefs>
</ds:datastoreItem>
</file>

<file path=customXml/itemProps4.xml><?xml version="1.0" encoding="utf-8"?>
<ds:datastoreItem xmlns:ds="http://schemas.openxmlformats.org/officeDocument/2006/customXml" ds:itemID="{BB5DBA68-A447-4DC4-A8C0-672E194AC7DD}">
  <ds:schemaRefs>
    <ds:schemaRef ds:uri="http://schemas.microsoft.com/office/2006/metadata/properties"/>
    <ds:schemaRef ds:uri="http://schemas.microsoft.com/office/infopath/2007/PartnerControls"/>
    <ds:schemaRef ds:uri="a9f6442c-f8cc-4405-bc5a-d6710a8f41a3"/>
    <ds:schemaRef ds:uri="66b3fc65-15cb-4e07-a4ac-9fabbf97f0a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TTT_Word-Template-Full-with-TOC</Template>
  <TotalTime>834</TotalTime>
  <Pages>15</Pages>
  <Words>3221</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21544</CharactersWithSpaces>
  <SharedDoc>false</SharedDoc>
  <HLinks>
    <vt:vector size="114" baseType="variant">
      <vt:variant>
        <vt:i4>7798822</vt:i4>
      </vt:variant>
      <vt:variant>
        <vt:i4>90</vt:i4>
      </vt:variant>
      <vt:variant>
        <vt:i4>0</vt:i4>
      </vt:variant>
      <vt:variant>
        <vt:i4>5</vt:i4>
      </vt:variant>
      <vt:variant>
        <vt:lpwstr>https://thetechnologypress.com/explaining-cybersecurity-audits-and-the-three-tips-for-running-one/</vt:lpwstr>
      </vt:variant>
      <vt:variant>
        <vt:lpwstr/>
      </vt:variant>
      <vt:variant>
        <vt:i4>5832783</vt:i4>
      </vt:variant>
      <vt:variant>
        <vt:i4>87</vt:i4>
      </vt:variant>
      <vt:variant>
        <vt:i4>0</vt:i4>
      </vt:variant>
      <vt:variant>
        <vt:i4>5</vt:i4>
      </vt:variant>
      <vt:variant>
        <vt:lpwstr>https://thetechtribe.com/blog-faq</vt:lpwstr>
      </vt:variant>
      <vt:variant>
        <vt:lpwstr/>
      </vt:variant>
      <vt:variant>
        <vt:i4>4653166</vt:i4>
      </vt:variant>
      <vt:variant>
        <vt:i4>84</vt:i4>
      </vt:variant>
      <vt:variant>
        <vt:i4>0</vt:i4>
      </vt:variant>
      <vt:variant>
        <vt:i4>5</vt:i4>
      </vt:variant>
      <vt:variant>
        <vt:lpwstr>https://portal.thetechtribe.com/content/SOCIAL-POSTS/TTT_Blog-Post-Social-Media-Image-Explaining-Cybersecurity-Audits-03.jpg</vt:lpwstr>
      </vt:variant>
      <vt:variant>
        <vt:lpwstr/>
      </vt:variant>
      <vt:variant>
        <vt:i4>4587630</vt:i4>
      </vt:variant>
      <vt:variant>
        <vt:i4>81</vt:i4>
      </vt:variant>
      <vt:variant>
        <vt:i4>0</vt:i4>
      </vt:variant>
      <vt:variant>
        <vt:i4>5</vt:i4>
      </vt:variant>
      <vt:variant>
        <vt:lpwstr>https://portal.thetechtribe.com/content/SOCIAL-POSTS/TTT_Blog-Post-Social-Media-Image-Explaining-Cybersecurity-Audits-02.jpg</vt:lpwstr>
      </vt:variant>
      <vt:variant>
        <vt:lpwstr/>
      </vt:variant>
      <vt:variant>
        <vt:i4>4522094</vt:i4>
      </vt:variant>
      <vt:variant>
        <vt:i4>78</vt:i4>
      </vt:variant>
      <vt:variant>
        <vt:i4>0</vt:i4>
      </vt:variant>
      <vt:variant>
        <vt:i4>5</vt:i4>
      </vt:variant>
      <vt:variant>
        <vt:lpwstr>https://portal.thetechtribe.com/content/SOCIAL-POSTS/TTT_Blog-Post-Social-Media-Image-Explaining-Cybersecurity-Audits-01.jpg</vt:lpwstr>
      </vt:variant>
      <vt:variant>
        <vt:lpwstr/>
      </vt:variant>
      <vt:variant>
        <vt:i4>7667810</vt:i4>
      </vt:variant>
      <vt:variant>
        <vt:i4>75</vt:i4>
      </vt:variant>
      <vt:variant>
        <vt:i4>0</vt:i4>
      </vt:variant>
      <vt:variant>
        <vt:i4>5</vt:i4>
      </vt:variant>
      <vt:variant>
        <vt:lpwstr>https://pixabay.com/illustrations/hacking-cybercrime-cybersecurity-3112539/</vt:lpwstr>
      </vt:variant>
      <vt:variant>
        <vt:lpwstr/>
      </vt:variant>
      <vt:variant>
        <vt:i4>1245241</vt:i4>
      </vt:variant>
      <vt:variant>
        <vt:i4>68</vt:i4>
      </vt:variant>
      <vt:variant>
        <vt:i4>0</vt:i4>
      </vt:variant>
      <vt:variant>
        <vt:i4>5</vt:i4>
      </vt:variant>
      <vt:variant>
        <vt:lpwstr/>
      </vt:variant>
      <vt:variant>
        <vt:lpwstr>_Toc84414918</vt:lpwstr>
      </vt:variant>
      <vt:variant>
        <vt:i4>1835065</vt:i4>
      </vt:variant>
      <vt:variant>
        <vt:i4>62</vt:i4>
      </vt:variant>
      <vt:variant>
        <vt:i4>0</vt:i4>
      </vt:variant>
      <vt:variant>
        <vt:i4>5</vt:i4>
      </vt:variant>
      <vt:variant>
        <vt:lpwstr/>
      </vt:variant>
      <vt:variant>
        <vt:lpwstr>_Toc84414917</vt:lpwstr>
      </vt:variant>
      <vt:variant>
        <vt:i4>1900601</vt:i4>
      </vt:variant>
      <vt:variant>
        <vt:i4>56</vt:i4>
      </vt:variant>
      <vt:variant>
        <vt:i4>0</vt:i4>
      </vt:variant>
      <vt:variant>
        <vt:i4>5</vt:i4>
      </vt:variant>
      <vt:variant>
        <vt:lpwstr/>
      </vt:variant>
      <vt:variant>
        <vt:lpwstr>_Toc84414916</vt:lpwstr>
      </vt:variant>
      <vt:variant>
        <vt:i4>1966137</vt:i4>
      </vt:variant>
      <vt:variant>
        <vt:i4>50</vt:i4>
      </vt:variant>
      <vt:variant>
        <vt:i4>0</vt:i4>
      </vt:variant>
      <vt:variant>
        <vt:i4>5</vt:i4>
      </vt:variant>
      <vt:variant>
        <vt:lpwstr/>
      </vt:variant>
      <vt:variant>
        <vt:lpwstr>_Toc84414915</vt:lpwstr>
      </vt:variant>
      <vt:variant>
        <vt:i4>2031673</vt:i4>
      </vt:variant>
      <vt:variant>
        <vt:i4>44</vt:i4>
      </vt:variant>
      <vt:variant>
        <vt:i4>0</vt:i4>
      </vt:variant>
      <vt:variant>
        <vt:i4>5</vt:i4>
      </vt:variant>
      <vt:variant>
        <vt:lpwstr/>
      </vt:variant>
      <vt:variant>
        <vt:lpwstr>_Toc84414914</vt:lpwstr>
      </vt:variant>
      <vt:variant>
        <vt:i4>1572921</vt:i4>
      </vt:variant>
      <vt:variant>
        <vt:i4>38</vt:i4>
      </vt:variant>
      <vt:variant>
        <vt:i4>0</vt:i4>
      </vt:variant>
      <vt:variant>
        <vt:i4>5</vt:i4>
      </vt:variant>
      <vt:variant>
        <vt:lpwstr/>
      </vt:variant>
      <vt:variant>
        <vt:lpwstr>_Toc84414913</vt:lpwstr>
      </vt:variant>
      <vt:variant>
        <vt:i4>1638457</vt:i4>
      </vt:variant>
      <vt:variant>
        <vt:i4>32</vt:i4>
      </vt:variant>
      <vt:variant>
        <vt:i4>0</vt:i4>
      </vt:variant>
      <vt:variant>
        <vt:i4>5</vt:i4>
      </vt:variant>
      <vt:variant>
        <vt:lpwstr/>
      </vt:variant>
      <vt:variant>
        <vt:lpwstr>_Toc84414912</vt:lpwstr>
      </vt:variant>
      <vt:variant>
        <vt:i4>1703993</vt:i4>
      </vt:variant>
      <vt:variant>
        <vt:i4>26</vt:i4>
      </vt:variant>
      <vt:variant>
        <vt:i4>0</vt:i4>
      </vt:variant>
      <vt:variant>
        <vt:i4>5</vt:i4>
      </vt:variant>
      <vt:variant>
        <vt:lpwstr/>
      </vt:variant>
      <vt:variant>
        <vt:lpwstr>_Toc84414911</vt:lpwstr>
      </vt:variant>
      <vt:variant>
        <vt:i4>1769529</vt:i4>
      </vt:variant>
      <vt:variant>
        <vt:i4>20</vt:i4>
      </vt:variant>
      <vt:variant>
        <vt:i4>0</vt:i4>
      </vt:variant>
      <vt:variant>
        <vt:i4>5</vt:i4>
      </vt:variant>
      <vt:variant>
        <vt:lpwstr/>
      </vt:variant>
      <vt:variant>
        <vt:lpwstr>_Toc84414910</vt:lpwstr>
      </vt:variant>
      <vt:variant>
        <vt:i4>1179704</vt:i4>
      </vt:variant>
      <vt:variant>
        <vt:i4>14</vt:i4>
      </vt:variant>
      <vt:variant>
        <vt:i4>0</vt:i4>
      </vt:variant>
      <vt:variant>
        <vt:i4>5</vt:i4>
      </vt:variant>
      <vt:variant>
        <vt:lpwstr/>
      </vt:variant>
      <vt:variant>
        <vt:lpwstr>_Toc84414909</vt:lpwstr>
      </vt:variant>
      <vt:variant>
        <vt:i4>1245240</vt:i4>
      </vt:variant>
      <vt:variant>
        <vt:i4>8</vt:i4>
      </vt:variant>
      <vt:variant>
        <vt:i4>0</vt:i4>
      </vt:variant>
      <vt:variant>
        <vt:i4>5</vt:i4>
      </vt:variant>
      <vt:variant>
        <vt:lpwstr/>
      </vt:variant>
      <vt:variant>
        <vt:lpwstr>_Toc84414908</vt:lpwstr>
      </vt:variant>
      <vt:variant>
        <vt:i4>1835064</vt:i4>
      </vt:variant>
      <vt:variant>
        <vt:i4>2</vt:i4>
      </vt:variant>
      <vt:variant>
        <vt:i4>0</vt:i4>
      </vt:variant>
      <vt:variant>
        <vt:i4>5</vt:i4>
      </vt:variant>
      <vt:variant>
        <vt:lpwstr/>
      </vt:variant>
      <vt:variant>
        <vt:lpwstr>_Toc84414907</vt:lpwstr>
      </vt:variant>
      <vt:variant>
        <vt:i4>5832783</vt:i4>
      </vt:variant>
      <vt:variant>
        <vt:i4>0</vt:i4>
      </vt:variant>
      <vt:variant>
        <vt:i4>0</vt:i4>
      </vt:variant>
      <vt:variant>
        <vt:i4>5</vt:i4>
      </vt:variant>
      <vt:variant>
        <vt:lpwstr>https://thetechtribe.com/blog-faq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Francis Sinoro</dc:creator>
  <cp:keywords/>
  <dc:description/>
  <cp:lastModifiedBy>MJ Agquiz</cp:lastModifiedBy>
  <cp:revision>64</cp:revision>
  <cp:lastPrinted>2021-09-29T21:24:00Z</cp:lastPrinted>
  <dcterms:created xsi:type="dcterms:W3CDTF">2022-05-12T13:12:00Z</dcterms:created>
  <dcterms:modified xsi:type="dcterms:W3CDTF">2025-06-04T00:14:00Z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0x01010096F61D51DEEB9E468C7D57D011404843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Order">
    <vt:r8>268200</vt:r8>
  </property>
  <property fmtid="{D5CDD505-2E9C-101B-9397-08002B2CF9AE}" pid="10" name="MediaServiceImageTags">
    <vt:lpwstr/>
  </property>
</Properties>
</file>