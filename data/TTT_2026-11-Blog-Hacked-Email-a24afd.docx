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10D5B" w14:textId="2EC5BB53" w:rsidR="002640E9" w:rsidRDefault="00A83CEA">
      <w:bookmarkStart w:id="0" w:name="_Hlk94111188"/>
      <w:r>
        <w:rPr>
          <w:noProof/>
        </w:rPr>
        <w:drawing>
          <wp:anchor distT="0" distB="0" distL="114300" distR="114300" simplePos="0" relativeHeight="251658242" behindDoc="1" locked="0" layoutInCell="1" allowOverlap="1" wp14:anchorId="3BE2EFFD" wp14:editId="4ACB9331">
            <wp:simplePos x="0" y="0"/>
            <wp:positionH relativeFrom="margin">
              <wp:posOffset>-241860</wp:posOffset>
            </wp:positionH>
            <wp:positionV relativeFrom="paragraph">
              <wp:posOffset>-895003</wp:posOffset>
            </wp:positionV>
            <wp:extent cx="2308166" cy="2308166"/>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1"/>
                    <a:stretch>
                      <a:fillRect/>
                    </a:stretch>
                  </pic:blipFill>
                  <pic:spPr bwMode="auto">
                    <a:xfrm>
                      <a:off x="0" y="0"/>
                      <a:ext cx="2308166" cy="2308166"/>
                    </a:xfrm>
                    <a:prstGeom prst="rect">
                      <a:avLst/>
                    </a:prstGeom>
                    <a:noFill/>
                  </pic:spPr>
                </pic:pic>
              </a:graphicData>
            </a:graphic>
            <wp14:sizeRelH relativeFrom="margin">
              <wp14:pctWidth>0</wp14:pctWidth>
            </wp14:sizeRelH>
            <wp14:sizeRelV relativeFrom="margin">
              <wp14:pctHeight>0</wp14:pctHeight>
            </wp14:sizeRelV>
          </wp:anchor>
        </w:drawing>
      </w:r>
      <w:r w:rsidR="00AC013F">
        <w:rPr>
          <w:noProof/>
        </w:rPr>
        <w:drawing>
          <wp:anchor distT="0" distB="0" distL="114300" distR="114300" simplePos="0" relativeHeight="251657215" behindDoc="1" locked="0" layoutInCell="1" allowOverlap="1" wp14:anchorId="2FC53CF6" wp14:editId="72B02283">
            <wp:simplePos x="0" y="0"/>
            <wp:positionH relativeFrom="margin">
              <wp:posOffset>-1027430</wp:posOffset>
            </wp:positionH>
            <wp:positionV relativeFrom="paragraph">
              <wp:posOffset>-1005205</wp:posOffset>
            </wp:positionV>
            <wp:extent cx="8206743" cy="10620490"/>
            <wp:effectExtent l="0" t="0" r="3810" b="9525"/>
            <wp:wrapNone/>
            <wp:docPr id="8" name="Picture 8" descr="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ckground pattern&#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206743" cy="10620490"/>
                    </a:xfrm>
                    <a:prstGeom prst="rect">
                      <a:avLst/>
                    </a:prstGeom>
                    <a:noFill/>
                  </pic:spPr>
                </pic:pic>
              </a:graphicData>
            </a:graphic>
            <wp14:sizeRelH relativeFrom="margin">
              <wp14:pctWidth>0</wp14:pctWidth>
            </wp14:sizeRelH>
            <wp14:sizeRelV relativeFrom="margin">
              <wp14:pctHeight>0</wp14:pctHeight>
            </wp14:sizeRelV>
          </wp:anchor>
        </w:drawing>
      </w:r>
    </w:p>
    <w:p w14:paraId="29E623D8" w14:textId="1E09F503" w:rsidR="007E3D3B" w:rsidRDefault="007E3D3B"/>
    <w:p w14:paraId="29C2BDC9" w14:textId="4A1B9112" w:rsidR="00522C26" w:rsidRDefault="00522C26"/>
    <w:sdt>
      <w:sdtPr>
        <w:id w:val="1712380728"/>
        <w:docPartObj>
          <w:docPartGallery w:val="Cover Pages"/>
          <w:docPartUnique/>
        </w:docPartObj>
      </w:sdtPr>
      <w:sdtEndPr/>
      <w:sdtContent>
        <w:p w14:paraId="27CB83CC" w14:textId="621ED909" w:rsidR="001D7385" w:rsidRDefault="001D7385"/>
        <w:p w14:paraId="458BFA55" w14:textId="7C6CA0B6" w:rsidR="003F6BE3" w:rsidRDefault="003F6BE3"/>
        <w:p w14:paraId="260F64D3" w14:textId="11692A4F" w:rsidR="001D7385" w:rsidRDefault="00B154BF">
          <w:r w:rsidRPr="005966C1">
            <w:rPr>
              <w:rFonts w:ascii="Montserrat" w:eastAsia="Segoe UI" w:hAnsi="Montserrat" w:cs="DaunPenh"/>
              <w:b/>
              <w:bCs/>
              <w:noProof/>
              <w:color w:val="0881B8"/>
              <w:sz w:val="142"/>
              <w:szCs w:val="142"/>
            </w:rPr>
            <mc:AlternateContent>
              <mc:Choice Requires="wps">
                <w:drawing>
                  <wp:anchor distT="0" distB="0" distL="114300" distR="114300" simplePos="0" relativeHeight="251658246" behindDoc="1" locked="0" layoutInCell="1" allowOverlap="1" wp14:anchorId="53DFB26D" wp14:editId="4979B6B0">
                    <wp:simplePos x="0" y="0"/>
                    <wp:positionH relativeFrom="margin">
                      <wp:posOffset>466725</wp:posOffset>
                    </wp:positionH>
                    <wp:positionV relativeFrom="paragraph">
                      <wp:posOffset>2527935</wp:posOffset>
                    </wp:positionV>
                    <wp:extent cx="4794885" cy="3276600"/>
                    <wp:effectExtent l="0" t="0" r="0" b="0"/>
                    <wp:wrapThrough wrapText="bothSides">
                      <wp:wrapPolygon edited="0">
                        <wp:start x="257" y="0"/>
                        <wp:lineTo x="257" y="21474"/>
                        <wp:lineTo x="21282" y="21474"/>
                        <wp:lineTo x="21282" y="0"/>
                        <wp:lineTo x="257" y="0"/>
                      </wp:wrapPolygon>
                    </wp:wrapThrough>
                    <wp:docPr id="30" name="Text Box 30"/>
                    <wp:cNvGraphicFramePr/>
                    <a:graphic xmlns:a="http://schemas.openxmlformats.org/drawingml/2006/main">
                      <a:graphicData uri="http://schemas.microsoft.com/office/word/2010/wordprocessingShape">
                        <wps:wsp>
                          <wps:cNvSpPr txBox="1"/>
                          <wps:spPr>
                            <a:xfrm>
                              <a:off x="0" y="0"/>
                              <a:ext cx="4794885" cy="3276600"/>
                            </a:xfrm>
                            <a:prstGeom prst="rect">
                              <a:avLst/>
                            </a:prstGeom>
                            <a:noFill/>
                            <a:ln w="6350">
                              <a:noFill/>
                            </a:ln>
                          </wps:spPr>
                          <wps:txbx>
                            <w:txbxContent>
                              <w:p w14:paraId="62AD7C5C" w14:textId="4BFE654D"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603FBF" w:rsidRPr="00603FBF">
                                  <w:rPr>
                                    <w:rFonts w:ascii="Segoe UI Semibold" w:hAnsi="Segoe UI Semibold" w:cs="Segoe UI Semibold"/>
                                    <w:b/>
                                    <w:color w:val="FFFFFF"/>
                                    <w:sz w:val="36"/>
                                    <w:szCs w:val="36"/>
                                    <w:lang w:val="en-US"/>
                                  </w:rPr>
                                  <w:t xml:space="preserve">Why Your </w:t>
                                </w:r>
                                <w:r w:rsidR="00970ABC" w:rsidRPr="00970ABC">
                                  <w:rPr>
                                    <w:rFonts w:ascii="Segoe UI Semibold" w:hAnsi="Segoe UI Semibold" w:cs="Segoe UI Semibold"/>
                                    <w:b/>
                                    <w:color w:val="FFFFFF"/>
                                    <w:sz w:val="36"/>
                                    <w:szCs w:val="36"/>
                                    <w:lang w:val="en-US"/>
                                  </w:rPr>
                                  <w:t>How Hackers Keep Access to Your Email After You Change the Password</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690116C"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970ABC">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DFB26D" id="_x0000_t202" coordsize="21600,21600" o:spt="202" path="m,l,21600r21600,l21600,xe">
                    <v:stroke joinstyle="miter"/>
                    <v:path gradientshapeok="t" o:connecttype="rect"/>
                  </v:shapetype>
                  <v:shape id="Text Box 30" o:spid="_x0000_s1026" type="#_x0000_t202" style="position:absolute;margin-left:36.75pt;margin-top:199.05pt;width:377.55pt;height:258pt;z-index:-2516582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" filled="f" stroked="f" strokeweight=".5pt">
                    <v:textbox>
                      <w:txbxContent>
                        <w:p w14:paraId="62AD7C5C" w14:textId="4BFE654D" w:rsidR="00290BB4" w:rsidRDefault="0015450D" w:rsidP="005966C1">
                          <w:pPr>
                            <w:jc w:val="center"/>
                            <w:rPr>
                              <w:rFonts w:ascii="Segoe UI Semibold" w:hAnsi="Segoe UI Semibold" w:cs="Segoe UI Semibold"/>
                              <w:b/>
                              <w:color w:val="FFFFFF"/>
                              <w:sz w:val="36"/>
                              <w:szCs w:val="36"/>
                              <w:lang w:val="en-US"/>
                            </w:rPr>
                          </w:pPr>
                          <w:r w:rsidRPr="00AC013F">
                            <w:rPr>
                              <w:rFonts w:ascii="Segoe UI Black" w:hAnsi="Segoe UI Black"/>
                              <w:b/>
                              <w:bCs/>
                              <w:color w:val="E87A25"/>
                              <w:sz w:val="36"/>
                              <w:szCs w:val="36"/>
                              <w:lang w:val="en-US"/>
                            </w:rPr>
                            <w:t>TITLE:</w:t>
                          </w:r>
                          <w:r w:rsidRPr="00AC013F">
                            <w:rPr>
                              <w:rFonts w:ascii="Arial Black" w:hAnsi="Arial Black"/>
                              <w:b/>
                              <w:bCs/>
                              <w:color w:val="E87A25"/>
                              <w:sz w:val="36"/>
                              <w:szCs w:val="36"/>
                              <w:lang w:val="en-US"/>
                            </w:rPr>
                            <w:t xml:space="preserve"> </w:t>
                          </w:r>
                          <w:r w:rsidR="002414A9" w:rsidRPr="00AC013F">
                            <w:rPr>
                              <w:rFonts w:ascii="Arial Black" w:hAnsi="Arial Black"/>
                              <w:b/>
                              <w:bCs/>
                              <w:color w:val="E87A25"/>
                              <w:sz w:val="36"/>
                              <w:szCs w:val="36"/>
                              <w:lang w:val="en-US"/>
                            </w:rPr>
                            <w:br/>
                          </w:r>
                          <w:r w:rsidR="00603FBF" w:rsidRPr="00603FBF">
                            <w:rPr>
                              <w:rFonts w:ascii="Segoe UI Semibold" w:hAnsi="Segoe UI Semibold" w:cs="Segoe UI Semibold"/>
                              <w:b/>
                              <w:color w:val="FFFFFF"/>
                              <w:sz w:val="36"/>
                              <w:szCs w:val="36"/>
                              <w:lang w:val="en-US"/>
                            </w:rPr>
                            <w:t xml:space="preserve">Why Your </w:t>
                          </w:r>
                          <w:r w:rsidR="00970ABC" w:rsidRPr="00970ABC">
                            <w:rPr>
                              <w:rFonts w:ascii="Segoe UI Semibold" w:hAnsi="Segoe UI Semibold" w:cs="Segoe UI Semibold"/>
                              <w:b/>
                              <w:color w:val="FFFFFF"/>
                              <w:sz w:val="36"/>
                              <w:szCs w:val="36"/>
                              <w:lang w:val="en-US"/>
                            </w:rPr>
                            <w:t>How Hackers Keep Access to Your Email After You Change the Password</w:t>
                          </w:r>
                        </w:p>
                        <w:p w14:paraId="75AF55F0" w14:textId="77777777" w:rsidR="00E20141" w:rsidRDefault="00E20141" w:rsidP="005966C1">
                          <w:pPr>
                            <w:jc w:val="center"/>
                            <w:rPr>
                              <w:rFonts w:ascii="Arial Black" w:hAnsi="Arial Black"/>
                              <w:b/>
                              <w:bCs/>
                              <w:color w:val="FFFFFF" w:themeColor="background1"/>
                              <w:sz w:val="36"/>
                              <w:szCs w:val="36"/>
                              <w:lang w:val="en-US"/>
                            </w:rPr>
                          </w:pPr>
                        </w:p>
                        <w:p w14:paraId="068877BD" w14:textId="3690116C" w:rsidR="005966C1" w:rsidRPr="00CB20A5" w:rsidRDefault="002414A9" w:rsidP="00DD0C79">
                          <w:pPr>
                            <w:jc w:val="center"/>
                            <w:rPr>
                              <w:rFonts w:ascii="Arial Black" w:hAnsi="Arial Black"/>
                              <w:b/>
                              <w:bCs/>
                              <w:i/>
                              <w:iCs/>
                              <w:color w:val="FFFFFF"/>
                              <w:sz w:val="40"/>
                              <w:szCs w:val="40"/>
                              <w:lang w:val="en-US"/>
                            </w:rPr>
                          </w:pPr>
                          <w:r w:rsidRPr="00AC013F">
                            <w:rPr>
                              <w:rFonts w:ascii="Segoe UI Black" w:hAnsi="Segoe UI Black"/>
                              <w:b/>
                              <w:bCs/>
                              <w:color w:val="E87A25"/>
                              <w:sz w:val="36"/>
                              <w:szCs w:val="36"/>
                              <w:lang w:val="en-US"/>
                            </w:rPr>
                            <w:t>ORIGINALLY RELEASED:</w:t>
                          </w:r>
                          <w:r w:rsidRPr="00AC013F">
                            <w:rPr>
                              <w:rFonts w:ascii="Arial Black" w:hAnsi="Arial Black"/>
                              <w:b/>
                              <w:bCs/>
                              <w:color w:val="E87A25"/>
                              <w:sz w:val="36"/>
                              <w:szCs w:val="36"/>
                              <w:lang w:val="en-US"/>
                            </w:rPr>
                            <w:t xml:space="preserve"> </w:t>
                          </w:r>
                          <w:r>
                            <w:rPr>
                              <w:rFonts w:ascii="Arial Black" w:hAnsi="Arial Black"/>
                              <w:b/>
                              <w:bCs/>
                              <w:color w:val="FFFFFF"/>
                              <w:sz w:val="36"/>
                              <w:szCs w:val="36"/>
                              <w:lang w:val="en-US"/>
                            </w:rPr>
                            <w:br/>
                          </w:r>
                          <w:r w:rsidR="00970ABC">
                            <w:rPr>
                              <w:rFonts w:ascii="Segoe UI Semibold" w:hAnsi="Segoe UI Semibold" w:cs="Segoe UI Semibold"/>
                              <w:color w:val="FFFFFF"/>
                              <w:sz w:val="36"/>
                              <w:szCs w:val="36"/>
                              <w:lang w:val="en-US"/>
                            </w:rPr>
                            <w:t>November</w:t>
                          </w:r>
                          <w:r w:rsidR="005F7A9D">
                            <w:rPr>
                              <w:rFonts w:ascii="Segoe UI Semibold" w:hAnsi="Segoe UI Semibold" w:cs="Segoe UI Semibold"/>
                              <w:color w:val="FFFFFF"/>
                              <w:sz w:val="36"/>
                              <w:szCs w:val="36"/>
                              <w:lang w:val="en-US"/>
                            </w:rPr>
                            <w:t xml:space="preserve"> 2026</w:t>
                          </w:r>
                          <w:r>
                            <w:rPr>
                              <w:rFonts w:ascii="Segoe UI Semibold" w:hAnsi="Segoe UI Semibold" w:cs="Segoe UI Semibold"/>
                              <w:color w:val="FFFFFF"/>
                              <w:sz w:val="36"/>
                              <w:szCs w:val="36"/>
                              <w:lang w:val="en-US"/>
                            </w:rPr>
                            <w:t xml:space="preserve"> Marketing Pack</w:t>
                          </w:r>
                        </w:p>
                        <w:p w14:paraId="3C664A6D" w14:textId="77777777" w:rsidR="005966C1" w:rsidRPr="00CB20A5" w:rsidRDefault="005966C1" w:rsidP="005966C1">
                          <w:pPr>
                            <w:jc w:val="center"/>
                            <w:rPr>
                              <w:rFonts w:ascii="Arial Black" w:hAnsi="Arial Black"/>
                              <w:i/>
                              <w:iCs/>
                              <w:color w:val="FFFFFF"/>
                              <w:sz w:val="24"/>
                              <w:szCs w:val="24"/>
                              <w:lang w:val="en-US"/>
                            </w:rPr>
                          </w:pPr>
                        </w:p>
                      </w:txbxContent>
                    </v:textbox>
                    <w10:wrap type="through" anchorx="margin"/>
                  </v:shape>
                </w:pict>
              </mc:Fallback>
            </mc:AlternateContent>
          </w:r>
          <w:r w:rsidR="003F5CC6" w:rsidRPr="00C426DD">
            <w:rPr>
              <w:rFonts w:ascii="Calibri" w:eastAsia="Calibri" w:hAnsi="Calibri" w:cs="Times New Roman"/>
              <w:noProof/>
              <w:lang w:val="en-PH"/>
            </w:rPr>
            <w:drawing>
              <wp:anchor distT="0" distB="0" distL="114300" distR="114300" simplePos="0" relativeHeight="251658251" behindDoc="1" locked="0" layoutInCell="1" allowOverlap="1" wp14:anchorId="482201E4" wp14:editId="2325C567">
                <wp:simplePos x="0" y="0"/>
                <wp:positionH relativeFrom="column">
                  <wp:posOffset>704215</wp:posOffset>
                </wp:positionH>
                <wp:positionV relativeFrom="paragraph">
                  <wp:posOffset>7753985</wp:posOffset>
                </wp:positionV>
                <wp:extent cx="1304925" cy="228600"/>
                <wp:effectExtent l="0" t="0" r="9525"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4925" cy="228600"/>
                        </a:xfrm>
                        <a:prstGeom prst="rect">
                          <a:avLst/>
                        </a:prstGeom>
                        <a:noFill/>
                      </pic:spPr>
                    </pic:pic>
                  </a:graphicData>
                </a:graphic>
              </wp:anchor>
            </w:drawing>
          </w:r>
          <w:r w:rsidR="003F5CC6" w:rsidRPr="000A44AE">
            <w:rPr>
              <w:rFonts w:ascii="Calibri" w:eastAsia="Calibri" w:hAnsi="Calibri" w:cs="Times New Roman"/>
              <w:noProof/>
              <w:lang w:val="en-PH"/>
            </w:rPr>
            <w:drawing>
              <wp:anchor distT="0" distB="0" distL="114300" distR="114300" simplePos="0" relativeHeight="251658250" behindDoc="1" locked="0" layoutInCell="1" allowOverlap="1" wp14:anchorId="6E22517D" wp14:editId="1A3CA229">
                <wp:simplePos x="0" y="0"/>
                <wp:positionH relativeFrom="column">
                  <wp:posOffset>904240</wp:posOffset>
                </wp:positionH>
                <wp:positionV relativeFrom="paragraph">
                  <wp:posOffset>7111365</wp:posOffset>
                </wp:positionV>
                <wp:extent cx="1219200" cy="676275"/>
                <wp:effectExtent l="0" t="0" r="0" b="0"/>
                <wp:wrapNone/>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676275"/>
                        </a:xfrm>
                        <a:prstGeom prst="rect">
                          <a:avLst/>
                        </a:prstGeom>
                        <a:noFill/>
                      </pic:spPr>
                    </pic:pic>
                  </a:graphicData>
                </a:graphic>
              </wp:anchor>
            </w:drawing>
          </w:r>
          <w:r w:rsidR="003F5CC6">
            <w:rPr>
              <w:noProof/>
            </w:rPr>
            <w:drawing>
              <wp:anchor distT="0" distB="0" distL="114300" distR="114300" simplePos="0" relativeHeight="251658249" behindDoc="1" locked="0" layoutInCell="1" allowOverlap="1" wp14:anchorId="33610FBC" wp14:editId="27524563">
                <wp:simplePos x="0" y="0"/>
                <wp:positionH relativeFrom="column">
                  <wp:posOffset>770890</wp:posOffset>
                </wp:positionH>
                <wp:positionV relativeFrom="paragraph">
                  <wp:posOffset>7206615</wp:posOffset>
                </wp:positionV>
                <wp:extent cx="48895" cy="457200"/>
                <wp:effectExtent l="0" t="0" r="825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895" cy="457200"/>
                        </a:xfrm>
                        <a:prstGeom prst="rect">
                          <a:avLst/>
                        </a:prstGeom>
                        <a:noFill/>
                      </pic:spPr>
                    </pic:pic>
                  </a:graphicData>
                </a:graphic>
              </wp:anchor>
            </w:drawing>
          </w:r>
          <w:r w:rsidR="003F5CC6">
            <w:rPr>
              <w:noProof/>
            </w:rPr>
            <w:drawing>
              <wp:anchor distT="0" distB="0" distL="114300" distR="114300" simplePos="0" relativeHeight="251658248" behindDoc="1" locked="0" layoutInCell="1" allowOverlap="1" wp14:anchorId="42542B4A" wp14:editId="1748C89C">
                <wp:simplePos x="0" y="0"/>
                <wp:positionH relativeFrom="margin">
                  <wp:posOffset>-400493</wp:posOffset>
                </wp:positionH>
                <wp:positionV relativeFrom="paragraph">
                  <wp:posOffset>7026172</wp:posOffset>
                </wp:positionV>
                <wp:extent cx="956945" cy="95694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56945" cy="956945"/>
                        </a:xfrm>
                        <a:prstGeom prst="rect">
                          <a:avLst/>
                        </a:prstGeom>
                        <a:noFill/>
                      </pic:spPr>
                    </pic:pic>
                  </a:graphicData>
                </a:graphic>
              </wp:anchor>
            </w:drawing>
          </w:r>
          <w:r w:rsidR="002414A9" w:rsidRPr="00DA124A">
            <w:rPr>
              <w:rFonts w:ascii="Calibri" w:eastAsia="Calibri" w:hAnsi="Calibri" w:cs="Times New Roman"/>
              <w:noProof/>
              <w:lang w:val="en-PH"/>
            </w:rPr>
            <w:drawing>
              <wp:anchor distT="0" distB="0" distL="114300" distR="114300" simplePos="0" relativeHeight="251658245" behindDoc="1" locked="0" layoutInCell="1" allowOverlap="1" wp14:anchorId="086CD81A" wp14:editId="10B32E80">
                <wp:simplePos x="0" y="0"/>
                <wp:positionH relativeFrom="margin">
                  <wp:posOffset>2121535</wp:posOffset>
                </wp:positionH>
                <wp:positionV relativeFrom="paragraph">
                  <wp:posOffset>2137410</wp:posOffset>
                </wp:positionV>
                <wp:extent cx="1487805" cy="4254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87805" cy="42545"/>
                        </a:xfrm>
                        <a:prstGeom prst="rect">
                          <a:avLst/>
                        </a:prstGeom>
                        <a:noFill/>
                      </pic:spPr>
                    </pic:pic>
                  </a:graphicData>
                </a:graphic>
              </wp:anchor>
            </w:drawing>
          </w:r>
          <w:r w:rsidR="002414A9" w:rsidRPr="00522C26">
            <w:rPr>
              <w:rFonts w:ascii="Montserrat" w:eastAsia="Segoe UI" w:hAnsi="Montserrat" w:cs="DaunPenh"/>
              <w:b/>
              <w:bCs/>
              <w:noProof/>
              <w:color w:val="0881B8"/>
              <w:sz w:val="142"/>
              <w:szCs w:val="142"/>
            </w:rPr>
            <mc:AlternateContent>
              <mc:Choice Requires="wps">
                <w:drawing>
                  <wp:anchor distT="0" distB="0" distL="114300" distR="114300" simplePos="0" relativeHeight="251658244" behindDoc="1" locked="0" layoutInCell="1" allowOverlap="1" wp14:anchorId="18C8FBD5" wp14:editId="450BAFE1">
                    <wp:simplePos x="0" y="0"/>
                    <wp:positionH relativeFrom="margin">
                      <wp:posOffset>0</wp:posOffset>
                    </wp:positionH>
                    <wp:positionV relativeFrom="paragraph">
                      <wp:posOffset>422910</wp:posOffset>
                    </wp:positionV>
                    <wp:extent cx="5721985" cy="1268730"/>
                    <wp:effectExtent l="0" t="0" r="0" b="7620"/>
                    <wp:wrapNone/>
                    <wp:docPr id="28" name="Text Box 28"/>
                    <wp:cNvGraphicFramePr/>
                    <a:graphic xmlns:a="http://schemas.openxmlformats.org/drawingml/2006/main">
                      <a:graphicData uri="http://schemas.microsoft.com/office/word/2010/wordprocessingShape">
                        <wps:wsp>
                          <wps:cNvSpPr txBox="1"/>
                          <wps:spPr>
                            <a:xfrm>
                              <a:off x="0" y="0"/>
                              <a:ext cx="5721985" cy="1268730"/>
                            </a:xfrm>
                            <a:prstGeom prst="rect">
                              <a:avLst/>
                            </a:prstGeom>
                            <a:noFill/>
                            <a:ln w="6350">
                              <a:noFill/>
                            </a:ln>
                          </wps:spPr>
                          <wps:txb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C8FBD5" id="Text Box 28" o:spid="_x0000_s1027" type="#_x0000_t202" style="position:absolute;margin-left:0;margin-top:33.3pt;width:450.55pt;height:99.9pt;z-index:-2516582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747Gg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" filled="f" stroked="f" strokeweight=".5pt">
                    <v:textbox>
                      <w:txbxContent>
                        <w:p w14:paraId="1D9ED664" w14:textId="77777777" w:rsidR="00522C26" w:rsidRPr="00AC013F" w:rsidRDefault="00522C26" w:rsidP="00522C26">
                          <w:pPr>
                            <w:jc w:val="center"/>
                            <w:rPr>
                              <w:rFonts w:ascii="Segoe UI Black" w:hAnsi="Segoe UI Black"/>
                              <w:b/>
                              <w:bCs/>
                              <w:color w:val="0E5AAB"/>
                              <w:sz w:val="132"/>
                              <w:szCs w:val="132"/>
                              <w:lang w:val="en-US"/>
                            </w:rPr>
                          </w:pPr>
                          <w:r w:rsidRPr="00AC013F">
                            <w:rPr>
                              <w:rFonts w:ascii="Segoe UI Black" w:hAnsi="Segoe UI Black"/>
                              <w:b/>
                              <w:bCs/>
                              <w:color w:val="0E5AAB"/>
                              <w:sz w:val="132"/>
                              <w:szCs w:val="132"/>
                              <w:lang w:val="en-US"/>
                            </w:rPr>
                            <w:t>BL</w:t>
                          </w:r>
                          <w:r w:rsidRPr="002C7607">
                            <w:rPr>
                              <w:rFonts w:ascii="Segoe UI Black" w:hAnsi="Segoe UI Black"/>
                              <w:b/>
                              <w:bCs/>
                              <w:color w:val="0E5AAB"/>
                              <w:sz w:val="132"/>
                              <w:szCs w:val="132"/>
                              <w:lang w:val="en-US"/>
                            </w:rPr>
                            <w:t>OG</w:t>
                          </w:r>
                          <w:r w:rsidRPr="00AC013F">
                            <w:rPr>
                              <w:rFonts w:ascii="Segoe UI Black" w:hAnsi="Segoe UI Black"/>
                              <w:b/>
                              <w:bCs/>
                              <w:color w:val="0E5AAB"/>
                              <w:sz w:val="132"/>
                              <w:szCs w:val="132"/>
                              <w:lang w:val="en-US"/>
                            </w:rPr>
                            <w:t xml:space="preserve"> </w:t>
                          </w:r>
                          <w:r w:rsidRPr="003D2E83">
                            <w:rPr>
                              <w:rFonts w:ascii="Segoe UI Black" w:hAnsi="Segoe UI Black"/>
                              <w:b/>
                              <w:bCs/>
                              <w:color w:val="0E5AAB"/>
                              <w:sz w:val="132"/>
                              <w:szCs w:val="132"/>
                              <w:lang w:val="en-US"/>
                            </w:rPr>
                            <w:t>P</w:t>
                          </w:r>
                          <w:r w:rsidRPr="00AC013F">
                            <w:rPr>
                              <w:rFonts w:ascii="Segoe UI Black" w:hAnsi="Segoe UI Black"/>
                              <w:b/>
                              <w:bCs/>
                              <w:color w:val="0E5AAB"/>
                              <w:sz w:val="132"/>
                              <w:szCs w:val="132"/>
                              <w:lang w:val="en-US"/>
                            </w:rPr>
                            <w:t>OST</w:t>
                          </w:r>
                        </w:p>
                        <w:p w14:paraId="71936C14" w14:textId="77777777" w:rsidR="00522C26" w:rsidRPr="002414A9" w:rsidRDefault="00522C26" w:rsidP="00522C26">
                          <w:pPr>
                            <w:rPr>
                              <w:rFonts w:ascii="Segoe UI Black" w:hAnsi="Segoe UI Black"/>
                            </w:rPr>
                          </w:pPr>
                        </w:p>
                      </w:txbxContent>
                    </v:textbox>
                    <w10:wrap anchorx="margin"/>
                  </v:shape>
                </w:pict>
              </mc:Fallback>
            </mc:AlternateContent>
          </w:r>
          <w:r w:rsidR="002414A9">
            <w:rPr>
              <w:noProof/>
            </w:rPr>
            <w:drawing>
              <wp:anchor distT="0" distB="0" distL="114300" distR="114300" simplePos="0" relativeHeight="251658243" behindDoc="1" locked="0" layoutInCell="1" allowOverlap="1" wp14:anchorId="5DD98316" wp14:editId="6C671A3C">
                <wp:simplePos x="0" y="0"/>
                <wp:positionH relativeFrom="margin">
                  <wp:posOffset>0</wp:posOffset>
                </wp:positionH>
                <wp:positionV relativeFrom="paragraph">
                  <wp:posOffset>556260</wp:posOffset>
                </wp:positionV>
                <wp:extent cx="5845175" cy="1127125"/>
                <wp:effectExtent l="0" t="0" r="317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45175" cy="1127125"/>
                        </a:xfrm>
                        <a:prstGeom prst="rect">
                          <a:avLst/>
                        </a:prstGeom>
                        <a:noFill/>
                      </pic:spPr>
                    </pic:pic>
                  </a:graphicData>
                </a:graphic>
                <wp14:sizeRelH relativeFrom="page">
                  <wp14:pctWidth>0</wp14:pctWidth>
                </wp14:sizeRelH>
                <wp14:sizeRelV relativeFrom="page">
                  <wp14:pctHeight>0</wp14:pctHeight>
                </wp14:sizeRelV>
              </wp:anchor>
            </w:drawing>
          </w:r>
          <w:r w:rsidR="00B50E07">
            <w:rPr>
              <w:noProof/>
            </w:rPr>
            <w:drawing>
              <wp:anchor distT="0" distB="0" distL="114300" distR="114300" simplePos="0" relativeHeight="251658247" behindDoc="1" locked="0" layoutInCell="1" allowOverlap="1" wp14:anchorId="101BAC3A" wp14:editId="2B8D035F">
                <wp:simplePos x="0" y="0"/>
                <wp:positionH relativeFrom="margin">
                  <wp:align>center</wp:align>
                </wp:positionH>
                <wp:positionV relativeFrom="paragraph">
                  <wp:posOffset>4566285</wp:posOffset>
                </wp:positionV>
                <wp:extent cx="7785100" cy="3682365"/>
                <wp:effectExtent l="0" t="0" r="635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785100" cy="3682365"/>
                        </a:xfrm>
                        <a:prstGeom prst="rect">
                          <a:avLst/>
                        </a:prstGeom>
                        <a:noFill/>
                      </pic:spPr>
                    </pic:pic>
                  </a:graphicData>
                </a:graphic>
                <wp14:sizeRelH relativeFrom="page">
                  <wp14:pctWidth>0</wp14:pctWidth>
                </wp14:sizeRelH>
                <wp14:sizeRelV relativeFrom="page">
                  <wp14:pctHeight>0</wp14:pctHeight>
                </wp14:sizeRelV>
              </wp:anchor>
            </w:drawing>
          </w:r>
          <w:r w:rsidR="001D7385">
            <w:br w:type="page"/>
          </w:r>
        </w:p>
      </w:sdtContent>
    </w:sdt>
    <w:p w14:paraId="379BB33E" w14:textId="672E6C6B" w:rsidR="008F49A3" w:rsidRPr="0011626E" w:rsidRDefault="008F49A3" w:rsidP="008F49A3">
      <w:pPr>
        <w:pStyle w:val="Heading1"/>
        <w:jc w:val="center"/>
        <w:rPr>
          <w:color w:val="0F5AAB"/>
        </w:rPr>
      </w:pPr>
      <w:bookmarkStart w:id="1" w:name="_Toc238897181"/>
      <w:r w:rsidRPr="001778F2">
        <w:lastRenderedPageBreak/>
        <w:t>COPYRIGHT</w:t>
      </w:r>
      <w:r w:rsidR="007E7BCC" w:rsidRPr="0011626E">
        <w:rPr>
          <w:color w:val="0F5AAB"/>
        </w:rPr>
        <w:t xml:space="preserve"> STUFF</w:t>
      </w:r>
      <w:bookmarkEnd w:id="1"/>
    </w:p>
    <w:p w14:paraId="6B381B07" w14:textId="77777777" w:rsidR="008F49A3" w:rsidRPr="008F49A3" w:rsidRDefault="008F49A3" w:rsidP="008F49A3">
      <w:pPr>
        <w:jc w:val="center"/>
        <w:rPr>
          <w:rStyle w:val="Bold"/>
        </w:rPr>
      </w:pPr>
      <w:r w:rsidRPr="008F49A3">
        <w:rPr>
          <w:rStyle w:val="Bold"/>
        </w:rPr>
        <w:t>Who the heck wrote this thing?</w:t>
      </w:r>
    </w:p>
    <w:p w14:paraId="6271BCA6" w14:textId="77777777" w:rsidR="008F49A3" w:rsidRPr="008F49A3" w:rsidRDefault="008F49A3" w:rsidP="008F49A3">
      <w:pPr>
        <w:jc w:val="center"/>
      </w:pPr>
      <w:r w:rsidRPr="008F49A3">
        <w:t xml:space="preserve">Copyright © </w:t>
      </w:r>
      <w:r w:rsidR="00F86E50">
        <w:t>- The Tech Tribe</w:t>
      </w:r>
    </w:p>
    <w:p w14:paraId="405F15BB" w14:textId="346E74CA" w:rsidR="008F49A3" w:rsidRDefault="008F49A3" w:rsidP="00F86E50">
      <w:pPr>
        <w:jc w:val="center"/>
      </w:pPr>
      <w:r w:rsidRPr="008F49A3">
        <w:t>All rights reserved.</w:t>
      </w:r>
    </w:p>
    <w:p w14:paraId="0C8325EE" w14:textId="77777777" w:rsidR="007E7BCC" w:rsidRPr="008F49A3" w:rsidRDefault="007E7BCC" w:rsidP="00F86E50">
      <w:pPr>
        <w:jc w:val="center"/>
      </w:pPr>
    </w:p>
    <w:p w14:paraId="1AD17037" w14:textId="77777777" w:rsidR="008F49A3" w:rsidRPr="007E7BCC" w:rsidRDefault="008F49A3" w:rsidP="008F49A3">
      <w:pPr>
        <w:jc w:val="center"/>
        <w:rPr>
          <w:rStyle w:val="BoldOrange"/>
          <w:sz w:val="36"/>
          <w:szCs w:val="36"/>
        </w:rPr>
      </w:pPr>
      <w:r w:rsidRPr="007E7BCC">
        <w:rPr>
          <w:rStyle w:val="BoldOrange"/>
          <w:sz w:val="36"/>
          <w:szCs w:val="36"/>
        </w:rPr>
        <w:t>PUBLISHER</w:t>
      </w:r>
    </w:p>
    <w:p w14:paraId="6FCABA2E" w14:textId="77777777" w:rsidR="008F49A3" w:rsidRPr="008F49A3" w:rsidRDefault="008F49A3" w:rsidP="008F49A3">
      <w:pPr>
        <w:jc w:val="center"/>
        <w:rPr>
          <w:rStyle w:val="Bold"/>
        </w:rPr>
      </w:pPr>
      <w:r w:rsidRPr="008F49A3">
        <w:rPr>
          <w:rStyle w:val="Bold"/>
        </w:rPr>
        <w:t>Who’s managing and distributing this thing?</w:t>
      </w:r>
    </w:p>
    <w:p w14:paraId="4F556C7F" w14:textId="6D5DFBAA" w:rsidR="008F49A3" w:rsidRDefault="008F49A3" w:rsidP="008F49A3">
      <w:pPr>
        <w:jc w:val="center"/>
      </w:pPr>
      <w:r w:rsidRPr="008F49A3">
        <w:t>The Tech Tribe</w:t>
      </w:r>
      <w:r>
        <w:br/>
      </w:r>
      <w:r w:rsidRPr="008F49A3">
        <w:t>PO Box 150</w:t>
      </w:r>
      <w:r>
        <w:br/>
      </w:r>
      <w:r w:rsidRPr="008F49A3">
        <w:t>Pyrmont NSW 2009</w:t>
      </w:r>
      <w:r>
        <w:br/>
      </w:r>
      <w:r w:rsidRPr="008F49A3">
        <w:t>AUSTRALIA</w:t>
      </w:r>
    </w:p>
    <w:p w14:paraId="498CAA4F" w14:textId="77777777" w:rsidR="007E7BCC" w:rsidRPr="008F49A3" w:rsidRDefault="007E7BCC" w:rsidP="008F49A3">
      <w:pPr>
        <w:jc w:val="center"/>
      </w:pPr>
    </w:p>
    <w:p w14:paraId="1B3032A9" w14:textId="77777777" w:rsidR="008F49A3" w:rsidRPr="007E7BCC" w:rsidRDefault="008F49A3" w:rsidP="008F49A3">
      <w:pPr>
        <w:jc w:val="center"/>
        <w:rPr>
          <w:rStyle w:val="BoldOrange"/>
          <w:sz w:val="36"/>
          <w:szCs w:val="36"/>
        </w:rPr>
      </w:pPr>
      <w:r w:rsidRPr="007E7BCC">
        <w:rPr>
          <w:rStyle w:val="BoldOrange"/>
          <w:sz w:val="36"/>
          <w:szCs w:val="36"/>
        </w:rPr>
        <w:t>DISCLAIMER</w:t>
      </w:r>
    </w:p>
    <w:p w14:paraId="23142DCD" w14:textId="0233691E" w:rsidR="008F49A3" w:rsidRPr="008F49A3" w:rsidRDefault="008F49A3" w:rsidP="008F49A3">
      <w:pPr>
        <w:jc w:val="center"/>
      </w:pPr>
      <w:r w:rsidRPr="008F49A3">
        <w:t>We care, but you’re responsible</w:t>
      </w:r>
      <w:r w:rsidR="00BF4410">
        <w:t xml:space="preserve"> </w:t>
      </w:r>
      <w:r w:rsidR="00BF4410">
        <w:rPr>
          <mc:AlternateContent>
            <mc:Choice Requires="w16se"/>
            <mc:Fallback>
              <w:rFonts w:ascii="Segoe UI Emoji" w:eastAsia="Segoe UI Emoji" w:hAnsi="Segoe UI Emoji" w:cs="Segoe UI Emoji"/>
            </mc:Fallback>
          </mc:AlternateContent>
        </w:rPr>
        <mc:AlternateContent>
          <mc:Choice Requires="w16se">
            <w16se:symEx w16se:font="Segoe UI Emoji" w16se:char="1F913"/>
          </mc:Choice>
          <mc:Fallback>
            <w:t>🤓</w:t>
          </mc:Fallback>
        </mc:AlternateContent>
      </w:r>
    </w:p>
    <w:p w14:paraId="582DD1FC" w14:textId="77777777" w:rsidR="008F49A3" w:rsidRPr="008F49A3" w:rsidRDefault="008F49A3" w:rsidP="008F49A3">
      <w:pPr>
        <w:jc w:val="both"/>
      </w:pPr>
      <w:r w:rsidRPr="008F49A3">
        <w:t xml:space="preserve">While all attempts have been made to verify information provided in this publication, neither the author nor the publisher assumes any responsibility for errors, omissions or contradictory interpretation of the subject matter herein. This publication is designed to provide accurate and authoritative information with regards to the subject matter covered. However, it is </w:t>
      </w:r>
      <w:r w:rsidR="00F86E50">
        <w:t>delivered</w:t>
      </w:r>
      <w:r w:rsidRPr="008F49A3">
        <w:t xml:space="preserve"> with the understanding that the author and the publisher are not engaged in rendering legal, accounting, or other professional advice. If professional advice or other expert assistance is required, the services of a competent professional should be sought.</w:t>
      </w:r>
    </w:p>
    <w:p w14:paraId="70DD9972" w14:textId="77777777" w:rsidR="008F49A3" w:rsidRPr="008F49A3" w:rsidRDefault="008F49A3" w:rsidP="008F49A3">
      <w:pPr>
        <w:jc w:val="both"/>
      </w:pPr>
      <w:r w:rsidRPr="008F49A3">
        <w:t>The purchaser or reader of this publication assumes responsibility for the use of these materials and information. Adherence to all applicable laws and regulations, including federal, state and local, governing professional licensing, business practices, advertising and any other aspects of doing business is the sole responsibility of the purchaser or reader.</w:t>
      </w:r>
    </w:p>
    <w:p w14:paraId="00548FA5" w14:textId="77777777" w:rsidR="00F86E50" w:rsidRDefault="008F49A3" w:rsidP="008F49A3">
      <w:pPr>
        <w:jc w:val="both"/>
      </w:pPr>
      <w:r w:rsidRPr="008F49A3">
        <w:t>The publisher assumes no responsibility or liability whatsoever on behalf of any purchaser or reader of these materials.</w:t>
      </w:r>
    </w:p>
    <w:p w14:paraId="36449332" w14:textId="77777777" w:rsidR="00676F5E" w:rsidRDefault="00676F5E" w:rsidP="008F49A3">
      <w:pPr>
        <w:jc w:val="both"/>
      </w:pPr>
    </w:p>
    <w:p w14:paraId="6115CD11" w14:textId="77777777" w:rsidR="00676F5E" w:rsidRPr="00676F5E" w:rsidRDefault="00676F5E" w:rsidP="00676F5E"/>
    <w:p w14:paraId="007F5444" w14:textId="77777777" w:rsidR="00676F5E" w:rsidRPr="00676F5E" w:rsidRDefault="00676F5E" w:rsidP="00676F5E"/>
    <w:p w14:paraId="588EDD2E" w14:textId="7BC81CD4" w:rsidR="00676F5E" w:rsidRDefault="00676F5E" w:rsidP="00676F5E">
      <w:pPr>
        <w:tabs>
          <w:tab w:val="left" w:pos="2495"/>
        </w:tabs>
        <w:jc w:val="both"/>
      </w:pPr>
      <w:r>
        <w:tab/>
      </w:r>
    </w:p>
    <w:p w14:paraId="5868D2E8" w14:textId="77777777" w:rsidR="00192258" w:rsidRDefault="008F49A3" w:rsidP="00192258">
      <w:pPr>
        <w:jc w:val="both"/>
      </w:pPr>
      <w:r>
        <w:br w:type="page"/>
      </w:r>
      <w:r>
        <w:lastRenderedPageBreak/>
        <w:softHyphen/>
      </w:r>
    </w:p>
    <w:sdt>
      <w:sdtPr>
        <w:rPr>
          <w:rFonts w:asciiTheme="minorHAnsi" w:eastAsiaTheme="minorHAnsi" w:hAnsiTheme="minorHAnsi" w:cstheme="minorBidi"/>
          <w:caps w:val="0"/>
          <w:color w:val="auto"/>
          <w:sz w:val="22"/>
          <w:szCs w:val="22"/>
          <w:lang w:val="en-AU"/>
        </w:rPr>
        <w:id w:val="1759706787"/>
        <w:docPartObj>
          <w:docPartGallery w:val="Table of Contents"/>
          <w:docPartUnique/>
        </w:docPartObj>
      </w:sdtPr>
      <w:sdtEndPr>
        <w:rPr>
          <w:b/>
          <w:bCs/>
          <w:noProof/>
        </w:rPr>
      </w:sdtEndPr>
      <w:sdtContent>
        <w:p w14:paraId="69252029" w14:textId="589E9FE4" w:rsidR="00F62361" w:rsidRPr="00072071" w:rsidRDefault="00F62361" w:rsidP="00192258">
          <w:pPr>
            <w:pStyle w:val="TOCHeading"/>
            <w:rPr>
              <w:b/>
              <w:bCs/>
              <w:color w:val="0E5AAB"/>
              <w:sz w:val="48"/>
              <w:szCs w:val="48"/>
              <w:lang w:val="en-PH"/>
            </w:rPr>
          </w:pPr>
          <w:r w:rsidRPr="00072071">
            <w:rPr>
              <w:b/>
              <w:bCs/>
              <w:color w:val="0E5AAB"/>
              <w:sz w:val="48"/>
              <w:szCs w:val="48"/>
            </w:rPr>
            <w:t>Contents</w:t>
          </w:r>
        </w:p>
        <w:p w14:paraId="2BA52AC3" w14:textId="49CB90BA" w:rsidR="00603FBF" w:rsidRDefault="00F62361">
          <w:pPr>
            <w:pStyle w:val="TOC1"/>
            <w:tabs>
              <w:tab w:val="right" w:leader="dot" w:pos="9016"/>
            </w:tabs>
            <w:rPr>
              <w:rFonts w:eastAsiaTheme="minorEastAsia"/>
              <w:b w:val="0"/>
              <w:caps w:val="0"/>
              <w:noProof/>
              <w:kern w:val="2"/>
              <w:lang w:val="en-PH" w:eastAsia="en-PH"/>
              <w14:ligatures w14:val="standardContextual"/>
            </w:rPr>
          </w:pPr>
          <w:r>
            <w:fldChar w:fldCharType="begin"/>
          </w:r>
          <w:r>
            <w:instrText xml:space="preserve"> TOC \o "1-3" \h \z \u </w:instrText>
          </w:r>
          <w:r>
            <w:fldChar w:fldCharType="separate"/>
          </w:r>
          <w:hyperlink w:anchor="_Toc238897181" w:history="1">
            <w:r w:rsidR="00603FBF" w:rsidRPr="008831CF">
              <w:rPr>
                <w:rStyle w:val="Hyperlink"/>
                <w:noProof/>
              </w:rPr>
              <w:t>COPYRIGHT STUFF</w:t>
            </w:r>
            <w:r w:rsidR="00603FBF">
              <w:rPr>
                <w:noProof/>
                <w:webHidden/>
              </w:rPr>
              <w:tab/>
            </w:r>
            <w:r w:rsidR="00603FBF">
              <w:rPr>
                <w:noProof/>
                <w:webHidden/>
              </w:rPr>
              <w:fldChar w:fldCharType="begin"/>
            </w:r>
            <w:r w:rsidR="00603FBF">
              <w:rPr>
                <w:noProof/>
                <w:webHidden/>
              </w:rPr>
              <w:instrText xml:space="preserve"> PAGEREF _Toc238897181 \h </w:instrText>
            </w:r>
            <w:r w:rsidR="00603FBF">
              <w:rPr>
                <w:noProof/>
                <w:webHidden/>
              </w:rPr>
            </w:r>
            <w:r w:rsidR="00603FBF">
              <w:rPr>
                <w:noProof/>
                <w:webHidden/>
              </w:rPr>
              <w:fldChar w:fldCharType="separate"/>
            </w:r>
            <w:r w:rsidR="0052017F">
              <w:rPr>
                <w:noProof/>
                <w:webHidden/>
              </w:rPr>
              <w:t>1</w:t>
            </w:r>
            <w:r w:rsidR="00603FBF">
              <w:rPr>
                <w:noProof/>
                <w:webHidden/>
              </w:rPr>
              <w:fldChar w:fldCharType="end"/>
            </w:r>
          </w:hyperlink>
        </w:p>
        <w:p w14:paraId="7A664850" w14:textId="4D67170E"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2" w:history="1">
            <w:r w:rsidRPr="008831CF">
              <w:rPr>
                <w:rStyle w:val="Hyperlink"/>
                <w:noProof/>
                <w:bdr w:val="none" w:sz="0" w:space="0" w:color="auto" w:frame="1"/>
                <w:lang w:val="en-PH"/>
              </w:rPr>
              <w:t>BEFORE POSTING THE BLOG POST</w:t>
            </w:r>
            <w:r>
              <w:rPr>
                <w:noProof/>
                <w:webHidden/>
              </w:rPr>
              <w:tab/>
            </w:r>
            <w:r>
              <w:rPr>
                <w:noProof/>
                <w:webHidden/>
              </w:rPr>
              <w:fldChar w:fldCharType="begin"/>
            </w:r>
            <w:r>
              <w:rPr>
                <w:noProof/>
                <w:webHidden/>
              </w:rPr>
              <w:instrText xml:space="preserve"> PAGEREF _Toc238897182 \h </w:instrText>
            </w:r>
            <w:r>
              <w:rPr>
                <w:noProof/>
                <w:webHidden/>
              </w:rPr>
            </w:r>
            <w:r>
              <w:rPr>
                <w:noProof/>
                <w:webHidden/>
              </w:rPr>
              <w:fldChar w:fldCharType="separate"/>
            </w:r>
            <w:r w:rsidR="0052017F">
              <w:rPr>
                <w:noProof/>
                <w:webHidden/>
              </w:rPr>
              <w:t>3</w:t>
            </w:r>
            <w:r>
              <w:rPr>
                <w:noProof/>
                <w:webHidden/>
              </w:rPr>
              <w:fldChar w:fldCharType="end"/>
            </w:r>
          </w:hyperlink>
        </w:p>
        <w:p w14:paraId="40F11E39" w14:textId="5B5A1F8D"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3" w:history="1">
            <w:r w:rsidRPr="008831CF">
              <w:rPr>
                <w:rStyle w:val="Hyperlink"/>
                <w:noProof/>
                <w:lang w:val="en-PH"/>
              </w:rPr>
              <w:t>AUTOMATIC WORDPRESS POSTING</w:t>
            </w:r>
            <w:r>
              <w:rPr>
                <w:noProof/>
                <w:webHidden/>
              </w:rPr>
              <w:tab/>
            </w:r>
            <w:r>
              <w:rPr>
                <w:noProof/>
                <w:webHidden/>
              </w:rPr>
              <w:fldChar w:fldCharType="begin"/>
            </w:r>
            <w:r>
              <w:rPr>
                <w:noProof/>
                <w:webHidden/>
              </w:rPr>
              <w:instrText xml:space="preserve"> PAGEREF _Toc238897183 \h </w:instrText>
            </w:r>
            <w:r>
              <w:rPr>
                <w:noProof/>
                <w:webHidden/>
              </w:rPr>
            </w:r>
            <w:r>
              <w:rPr>
                <w:noProof/>
                <w:webHidden/>
              </w:rPr>
              <w:fldChar w:fldCharType="separate"/>
            </w:r>
            <w:r w:rsidR="0052017F">
              <w:rPr>
                <w:noProof/>
                <w:webHidden/>
              </w:rPr>
              <w:t>3</w:t>
            </w:r>
            <w:r>
              <w:rPr>
                <w:noProof/>
                <w:webHidden/>
              </w:rPr>
              <w:fldChar w:fldCharType="end"/>
            </w:r>
          </w:hyperlink>
        </w:p>
        <w:p w14:paraId="7D213F9A" w14:textId="2D715F51"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4" w:history="1">
            <w:r w:rsidRPr="008831CF">
              <w:rPr>
                <w:rStyle w:val="Hyperlink"/>
                <w:noProof/>
                <w:bdr w:val="none" w:sz="0" w:space="0" w:color="auto" w:frame="1"/>
                <w:lang w:val="en-PH"/>
              </w:rPr>
              <w:t>THE SUGGESTED blog title</w:t>
            </w:r>
            <w:r>
              <w:rPr>
                <w:noProof/>
                <w:webHidden/>
              </w:rPr>
              <w:tab/>
            </w:r>
            <w:r>
              <w:rPr>
                <w:noProof/>
                <w:webHidden/>
              </w:rPr>
              <w:fldChar w:fldCharType="begin"/>
            </w:r>
            <w:r>
              <w:rPr>
                <w:noProof/>
                <w:webHidden/>
              </w:rPr>
              <w:instrText xml:space="preserve"> PAGEREF _Toc238897184 \h </w:instrText>
            </w:r>
            <w:r>
              <w:rPr>
                <w:noProof/>
                <w:webHidden/>
              </w:rPr>
            </w:r>
            <w:r>
              <w:rPr>
                <w:noProof/>
                <w:webHidden/>
              </w:rPr>
              <w:fldChar w:fldCharType="separate"/>
            </w:r>
            <w:r w:rsidR="0052017F">
              <w:rPr>
                <w:noProof/>
                <w:webHidden/>
              </w:rPr>
              <w:t>3</w:t>
            </w:r>
            <w:r>
              <w:rPr>
                <w:noProof/>
                <w:webHidden/>
              </w:rPr>
              <w:fldChar w:fldCharType="end"/>
            </w:r>
          </w:hyperlink>
        </w:p>
        <w:p w14:paraId="7F920169" w14:textId="70ED0670"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5" w:history="1">
            <w:r w:rsidRPr="008831CF">
              <w:rPr>
                <w:rStyle w:val="Hyperlink"/>
                <w:noProof/>
                <w:bdr w:val="none" w:sz="0" w:space="0" w:color="auto" w:frame="1"/>
                <w:lang w:val="en-PH"/>
              </w:rPr>
              <w:t>THE Suggested Featured Image</w:t>
            </w:r>
            <w:r>
              <w:rPr>
                <w:noProof/>
                <w:webHidden/>
              </w:rPr>
              <w:tab/>
            </w:r>
            <w:r>
              <w:rPr>
                <w:noProof/>
                <w:webHidden/>
              </w:rPr>
              <w:fldChar w:fldCharType="begin"/>
            </w:r>
            <w:r>
              <w:rPr>
                <w:noProof/>
                <w:webHidden/>
              </w:rPr>
              <w:instrText xml:space="preserve"> PAGEREF _Toc238897185 \h </w:instrText>
            </w:r>
            <w:r>
              <w:rPr>
                <w:noProof/>
                <w:webHidden/>
              </w:rPr>
            </w:r>
            <w:r>
              <w:rPr>
                <w:noProof/>
                <w:webHidden/>
              </w:rPr>
              <w:fldChar w:fldCharType="separate"/>
            </w:r>
            <w:r w:rsidR="0052017F">
              <w:rPr>
                <w:noProof/>
                <w:webHidden/>
              </w:rPr>
              <w:t>3</w:t>
            </w:r>
            <w:r>
              <w:rPr>
                <w:noProof/>
                <w:webHidden/>
              </w:rPr>
              <w:fldChar w:fldCharType="end"/>
            </w:r>
          </w:hyperlink>
        </w:p>
        <w:p w14:paraId="1F4D0CC3" w14:textId="0B06F778"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86" w:history="1">
            <w:r w:rsidRPr="008831CF">
              <w:rPr>
                <w:rStyle w:val="Hyperlink"/>
                <w:noProof/>
                <w:lang w:val="en-PH"/>
              </w:rPr>
              <w:t>THE SUGGESTED SOCIAL MEDIA POST</w:t>
            </w:r>
            <w:r>
              <w:rPr>
                <w:noProof/>
                <w:webHidden/>
              </w:rPr>
              <w:tab/>
            </w:r>
            <w:r>
              <w:rPr>
                <w:noProof/>
                <w:webHidden/>
              </w:rPr>
              <w:fldChar w:fldCharType="begin"/>
            </w:r>
            <w:r>
              <w:rPr>
                <w:noProof/>
                <w:webHidden/>
              </w:rPr>
              <w:instrText xml:space="preserve"> PAGEREF _Toc238897186 \h </w:instrText>
            </w:r>
            <w:r>
              <w:rPr>
                <w:noProof/>
                <w:webHidden/>
              </w:rPr>
            </w:r>
            <w:r>
              <w:rPr>
                <w:noProof/>
                <w:webHidden/>
              </w:rPr>
              <w:fldChar w:fldCharType="separate"/>
            </w:r>
            <w:r w:rsidR="0052017F">
              <w:rPr>
                <w:noProof/>
                <w:webHidden/>
              </w:rPr>
              <w:t>4</w:t>
            </w:r>
            <w:r>
              <w:rPr>
                <w:noProof/>
                <w:webHidden/>
              </w:rPr>
              <w:fldChar w:fldCharType="end"/>
            </w:r>
          </w:hyperlink>
        </w:p>
        <w:p w14:paraId="69EF52CE" w14:textId="101CBCB8" w:rsidR="00603FBF" w:rsidRDefault="00603FBF">
          <w:pPr>
            <w:pStyle w:val="TOC2"/>
            <w:rPr>
              <w:rFonts w:eastAsiaTheme="minorEastAsia"/>
              <w:b w:val="0"/>
              <w:caps w:val="0"/>
              <w:kern w:val="2"/>
              <w:lang w:val="en-PH" w:eastAsia="en-PH"/>
              <w14:ligatures w14:val="standardContextual"/>
            </w:rPr>
          </w:pPr>
          <w:hyperlink w:anchor="_Toc238897187" w:history="1">
            <w:r w:rsidRPr="008831CF">
              <w:rPr>
                <w:rStyle w:val="Hyperlink"/>
                <w:rFonts w:asciiTheme="majorHAnsi" w:eastAsiaTheme="majorEastAsia" w:hAnsiTheme="majorHAnsi" w:cstheme="majorBidi"/>
                <w:bCs/>
                <w:lang w:val="en-PH"/>
              </w:rPr>
              <w:t>SAMPLE SOCIAL POST 1 (LinkedIn)</w:t>
            </w:r>
            <w:r>
              <w:rPr>
                <w:webHidden/>
              </w:rPr>
              <w:tab/>
            </w:r>
            <w:r>
              <w:rPr>
                <w:webHidden/>
              </w:rPr>
              <w:fldChar w:fldCharType="begin"/>
            </w:r>
            <w:r>
              <w:rPr>
                <w:webHidden/>
              </w:rPr>
              <w:instrText xml:space="preserve"> PAGEREF _Toc238897187 \h </w:instrText>
            </w:r>
            <w:r>
              <w:rPr>
                <w:webHidden/>
              </w:rPr>
            </w:r>
            <w:r>
              <w:rPr>
                <w:webHidden/>
              </w:rPr>
              <w:fldChar w:fldCharType="separate"/>
            </w:r>
            <w:r w:rsidR="0052017F">
              <w:rPr>
                <w:webHidden/>
              </w:rPr>
              <w:t>4</w:t>
            </w:r>
            <w:r>
              <w:rPr>
                <w:webHidden/>
              </w:rPr>
              <w:fldChar w:fldCharType="end"/>
            </w:r>
          </w:hyperlink>
        </w:p>
        <w:p w14:paraId="1D488AFF" w14:textId="3910046B" w:rsidR="00603FBF" w:rsidRDefault="00603FBF">
          <w:pPr>
            <w:pStyle w:val="TOC2"/>
            <w:rPr>
              <w:rFonts w:eastAsiaTheme="minorEastAsia"/>
              <w:b w:val="0"/>
              <w:caps w:val="0"/>
              <w:kern w:val="2"/>
              <w:lang w:val="en-PH" w:eastAsia="en-PH"/>
              <w14:ligatures w14:val="standardContextual"/>
            </w:rPr>
          </w:pPr>
          <w:hyperlink w:anchor="_Toc238897188" w:history="1">
            <w:r w:rsidRPr="008831CF">
              <w:rPr>
                <w:rStyle w:val="Hyperlink"/>
                <w:rFonts w:asciiTheme="majorHAnsi" w:eastAsiaTheme="majorEastAsia" w:hAnsiTheme="majorHAnsi" w:cstheme="majorBidi"/>
                <w:bCs/>
                <w:lang w:val="en-PH"/>
              </w:rPr>
              <w:t>SAMPLE SOCIAL POST 2 (FACEBOOK)</w:t>
            </w:r>
            <w:r>
              <w:rPr>
                <w:webHidden/>
              </w:rPr>
              <w:tab/>
            </w:r>
            <w:r>
              <w:rPr>
                <w:webHidden/>
              </w:rPr>
              <w:fldChar w:fldCharType="begin"/>
            </w:r>
            <w:r>
              <w:rPr>
                <w:webHidden/>
              </w:rPr>
              <w:instrText xml:space="preserve"> PAGEREF _Toc238897188 \h </w:instrText>
            </w:r>
            <w:r>
              <w:rPr>
                <w:webHidden/>
              </w:rPr>
            </w:r>
            <w:r>
              <w:rPr>
                <w:webHidden/>
              </w:rPr>
              <w:fldChar w:fldCharType="separate"/>
            </w:r>
            <w:r w:rsidR="0052017F">
              <w:rPr>
                <w:webHidden/>
              </w:rPr>
              <w:t>4</w:t>
            </w:r>
            <w:r>
              <w:rPr>
                <w:webHidden/>
              </w:rPr>
              <w:fldChar w:fldCharType="end"/>
            </w:r>
          </w:hyperlink>
        </w:p>
        <w:p w14:paraId="03090A2B" w14:textId="6C4B1DFB" w:rsidR="00603FBF" w:rsidRDefault="00603FBF">
          <w:pPr>
            <w:pStyle w:val="TOC2"/>
            <w:rPr>
              <w:rFonts w:eastAsiaTheme="minorEastAsia"/>
              <w:b w:val="0"/>
              <w:caps w:val="0"/>
              <w:kern w:val="2"/>
              <w:lang w:val="en-PH" w:eastAsia="en-PH"/>
              <w14:ligatures w14:val="standardContextual"/>
            </w:rPr>
          </w:pPr>
          <w:hyperlink w:anchor="_Toc238897189" w:history="1">
            <w:r w:rsidRPr="008831CF">
              <w:rPr>
                <w:rStyle w:val="Hyperlink"/>
                <w:rFonts w:asciiTheme="majorHAnsi" w:eastAsiaTheme="majorEastAsia" w:hAnsiTheme="majorHAnsi" w:cstheme="majorBidi"/>
                <w:bCs/>
                <w:lang w:val="en-PH"/>
              </w:rPr>
              <w:t>SAMPLE SOCIAL POST 3 (X/TWITTER)</w:t>
            </w:r>
            <w:r>
              <w:rPr>
                <w:webHidden/>
              </w:rPr>
              <w:tab/>
            </w:r>
            <w:r>
              <w:rPr>
                <w:webHidden/>
              </w:rPr>
              <w:fldChar w:fldCharType="begin"/>
            </w:r>
            <w:r>
              <w:rPr>
                <w:webHidden/>
              </w:rPr>
              <w:instrText xml:space="preserve"> PAGEREF _Toc238897189 \h </w:instrText>
            </w:r>
            <w:r>
              <w:rPr>
                <w:webHidden/>
              </w:rPr>
            </w:r>
            <w:r>
              <w:rPr>
                <w:webHidden/>
              </w:rPr>
              <w:fldChar w:fldCharType="separate"/>
            </w:r>
            <w:r w:rsidR="0052017F">
              <w:rPr>
                <w:webHidden/>
              </w:rPr>
              <w:t>5</w:t>
            </w:r>
            <w:r>
              <w:rPr>
                <w:webHidden/>
              </w:rPr>
              <w:fldChar w:fldCharType="end"/>
            </w:r>
          </w:hyperlink>
        </w:p>
        <w:p w14:paraId="0CD7C993" w14:textId="7B5958BB"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0" w:history="1">
            <w:r w:rsidRPr="008831CF">
              <w:rPr>
                <w:rStyle w:val="Hyperlink"/>
                <w:rFonts w:asciiTheme="majorHAnsi" w:eastAsiaTheme="majorEastAsia" w:hAnsiTheme="majorHAnsi" w:cstheme="majorBidi"/>
                <w:bCs/>
                <w:noProof/>
                <w:lang w:val="en-PH"/>
              </w:rPr>
              <w:t>THE suggested blog post email</w:t>
            </w:r>
            <w:r>
              <w:rPr>
                <w:noProof/>
                <w:webHidden/>
              </w:rPr>
              <w:tab/>
            </w:r>
            <w:r>
              <w:rPr>
                <w:noProof/>
                <w:webHidden/>
              </w:rPr>
              <w:fldChar w:fldCharType="begin"/>
            </w:r>
            <w:r>
              <w:rPr>
                <w:noProof/>
                <w:webHidden/>
              </w:rPr>
              <w:instrText xml:space="preserve"> PAGEREF _Toc238897190 \h </w:instrText>
            </w:r>
            <w:r>
              <w:rPr>
                <w:noProof/>
                <w:webHidden/>
              </w:rPr>
            </w:r>
            <w:r>
              <w:rPr>
                <w:noProof/>
                <w:webHidden/>
              </w:rPr>
              <w:fldChar w:fldCharType="separate"/>
            </w:r>
            <w:r w:rsidR="0052017F">
              <w:rPr>
                <w:noProof/>
                <w:webHidden/>
              </w:rPr>
              <w:t>5</w:t>
            </w:r>
            <w:r>
              <w:rPr>
                <w:noProof/>
                <w:webHidden/>
              </w:rPr>
              <w:fldChar w:fldCharType="end"/>
            </w:r>
          </w:hyperlink>
        </w:p>
        <w:p w14:paraId="4D5CB77D" w14:textId="54751B4C"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1" w:history="1">
            <w:r w:rsidRPr="008831CF">
              <w:rPr>
                <w:rStyle w:val="Hyperlink"/>
                <w:noProof/>
                <w:lang w:val="en-PH"/>
              </w:rPr>
              <w:t>The BLOG Article URL</w:t>
            </w:r>
            <w:r>
              <w:rPr>
                <w:noProof/>
                <w:webHidden/>
              </w:rPr>
              <w:tab/>
            </w:r>
            <w:r>
              <w:rPr>
                <w:noProof/>
                <w:webHidden/>
              </w:rPr>
              <w:fldChar w:fldCharType="begin"/>
            </w:r>
            <w:r>
              <w:rPr>
                <w:noProof/>
                <w:webHidden/>
              </w:rPr>
              <w:instrText xml:space="preserve"> PAGEREF _Toc238897191 \h </w:instrText>
            </w:r>
            <w:r>
              <w:rPr>
                <w:noProof/>
                <w:webHidden/>
              </w:rPr>
            </w:r>
            <w:r>
              <w:rPr>
                <w:noProof/>
                <w:webHidden/>
              </w:rPr>
              <w:fldChar w:fldCharType="separate"/>
            </w:r>
            <w:r w:rsidR="0052017F">
              <w:rPr>
                <w:noProof/>
                <w:webHidden/>
              </w:rPr>
              <w:t>6</w:t>
            </w:r>
            <w:r>
              <w:rPr>
                <w:noProof/>
                <w:webHidden/>
              </w:rPr>
              <w:fldChar w:fldCharType="end"/>
            </w:r>
          </w:hyperlink>
        </w:p>
        <w:p w14:paraId="78F811E3" w14:textId="6E71340A"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2" w:history="1">
            <w:r w:rsidRPr="008831CF">
              <w:rPr>
                <w:rStyle w:val="Hyperlink"/>
                <w:noProof/>
                <w:lang w:val="en-PH"/>
              </w:rPr>
              <w:t>THE SUGGESTED BLOG CONTENT</w:t>
            </w:r>
            <w:r>
              <w:rPr>
                <w:noProof/>
                <w:webHidden/>
              </w:rPr>
              <w:tab/>
            </w:r>
            <w:r>
              <w:rPr>
                <w:noProof/>
                <w:webHidden/>
              </w:rPr>
              <w:fldChar w:fldCharType="begin"/>
            </w:r>
            <w:r>
              <w:rPr>
                <w:noProof/>
                <w:webHidden/>
              </w:rPr>
              <w:instrText xml:space="preserve"> PAGEREF _Toc238897192 \h </w:instrText>
            </w:r>
            <w:r>
              <w:rPr>
                <w:noProof/>
                <w:webHidden/>
              </w:rPr>
            </w:r>
            <w:r>
              <w:rPr>
                <w:noProof/>
                <w:webHidden/>
              </w:rPr>
              <w:fldChar w:fldCharType="separate"/>
            </w:r>
            <w:r w:rsidR="0052017F">
              <w:rPr>
                <w:noProof/>
                <w:webHidden/>
              </w:rPr>
              <w:t>6</w:t>
            </w:r>
            <w:r>
              <w:rPr>
                <w:noProof/>
                <w:webHidden/>
              </w:rPr>
              <w:fldChar w:fldCharType="end"/>
            </w:r>
          </w:hyperlink>
        </w:p>
        <w:p w14:paraId="5FD31A10" w14:textId="04135085" w:rsidR="00603FBF" w:rsidRDefault="00603FBF">
          <w:pPr>
            <w:pStyle w:val="TOC1"/>
            <w:tabs>
              <w:tab w:val="right" w:leader="dot" w:pos="9016"/>
            </w:tabs>
            <w:rPr>
              <w:rFonts w:eastAsiaTheme="minorEastAsia"/>
              <w:b w:val="0"/>
              <w:caps w:val="0"/>
              <w:noProof/>
              <w:kern w:val="2"/>
              <w:lang w:val="en-PH" w:eastAsia="en-PH"/>
              <w14:ligatures w14:val="standardContextual"/>
            </w:rPr>
          </w:pPr>
          <w:hyperlink w:anchor="_Toc238897193" w:history="1">
            <w:r w:rsidRPr="008831CF">
              <w:rPr>
                <w:rStyle w:val="Hyperlink"/>
                <w:rFonts w:eastAsia="Times New Roman"/>
                <w:noProof/>
                <w:lang w:val="en-PH" w:eastAsia="en-PH"/>
              </w:rPr>
              <w:t>FREQUENTLY ASKED QUESTIONS</w:t>
            </w:r>
            <w:r>
              <w:rPr>
                <w:noProof/>
                <w:webHidden/>
              </w:rPr>
              <w:tab/>
            </w:r>
            <w:r>
              <w:rPr>
                <w:noProof/>
                <w:webHidden/>
              </w:rPr>
              <w:fldChar w:fldCharType="begin"/>
            </w:r>
            <w:r>
              <w:rPr>
                <w:noProof/>
                <w:webHidden/>
              </w:rPr>
              <w:instrText xml:space="preserve"> PAGEREF _Toc238897193 \h </w:instrText>
            </w:r>
            <w:r>
              <w:rPr>
                <w:noProof/>
                <w:webHidden/>
              </w:rPr>
            </w:r>
            <w:r>
              <w:rPr>
                <w:noProof/>
                <w:webHidden/>
              </w:rPr>
              <w:fldChar w:fldCharType="separate"/>
            </w:r>
            <w:r w:rsidR="0052017F">
              <w:rPr>
                <w:noProof/>
                <w:webHidden/>
              </w:rPr>
              <w:t>14</w:t>
            </w:r>
            <w:r>
              <w:rPr>
                <w:noProof/>
                <w:webHidden/>
              </w:rPr>
              <w:fldChar w:fldCharType="end"/>
            </w:r>
          </w:hyperlink>
        </w:p>
        <w:p w14:paraId="2DEAD142" w14:textId="409BC788" w:rsidR="00F62361" w:rsidRDefault="00F62361">
          <w:r>
            <w:rPr>
              <w:b/>
              <w:bCs/>
              <w:noProof/>
            </w:rPr>
            <w:fldChar w:fldCharType="end"/>
          </w:r>
        </w:p>
      </w:sdtContent>
    </w:sdt>
    <w:p w14:paraId="46776050" w14:textId="2416C100" w:rsidR="004A3CEB" w:rsidRPr="004A3CEB" w:rsidRDefault="001763D3" w:rsidP="004A3CEB">
      <w:pPr>
        <w:rPr>
          <w:rFonts w:asciiTheme="majorHAnsi" w:eastAsiaTheme="majorEastAsia" w:hAnsiTheme="majorHAnsi" w:cstheme="majorBidi"/>
          <w:b/>
          <w:bCs/>
          <w:color w:val="0481B6"/>
          <w:sz w:val="44"/>
          <w:szCs w:val="44"/>
        </w:rPr>
      </w:pPr>
      <w:r>
        <w:rPr>
          <w:noProof/>
        </w:rPr>
        <w:drawing>
          <wp:anchor distT="0" distB="0" distL="114300" distR="114300" simplePos="0" relativeHeight="251658240" behindDoc="0" locked="0" layoutInCell="1" allowOverlap="1" wp14:anchorId="14E2CD6F" wp14:editId="4FA2F41E">
            <wp:simplePos x="0" y="0"/>
            <wp:positionH relativeFrom="margin">
              <wp:posOffset>109182</wp:posOffset>
            </wp:positionH>
            <wp:positionV relativeFrom="paragraph">
              <wp:posOffset>1733967</wp:posOffset>
            </wp:positionV>
            <wp:extent cx="5731510" cy="175387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753870"/>
                    </a:xfrm>
                    <a:prstGeom prst="rect">
                      <a:avLst/>
                    </a:prstGeom>
                    <a:noFill/>
                    <a:ln>
                      <a:noFill/>
                    </a:ln>
                  </pic:spPr>
                </pic:pic>
              </a:graphicData>
            </a:graphic>
          </wp:anchor>
        </w:drawing>
      </w:r>
      <w:r w:rsidR="00BA1DFC">
        <w:br w:type="page"/>
      </w:r>
    </w:p>
    <w:p w14:paraId="041EAA40" w14:textId="46626F1F" w:rsidR="00BF4410" w:rsidRDefault="00BF4410" w:rsidP="001537C4">
      <w:pPr>
        <w:pStyle w:val="Heading1"/>
        <w:rPr>
          <w:noProof/>
          <w:bdr w:val="none" w:sz="0" w:space="0" w:color="auto" w:frame="1"/>
          <w:lang w:val="en-PH"/>
        </w:rPr>
      </w:pPr>
      <w:bookmarkStart w:id="2" w:name="_Toc238897182"/>
      <w:r>
        <w:rPr>
          <w:noProof/>
          <w:bdr w:val="none" w:sz="0" w:space="0" w:color="auto" w:frame="1"/>
          <w:lang w:val="en-PH"/>
        </w:rPr>
        <w:lastRenderedPageBreak/>
        <w:t xml:space="preserve">BEFORE </w:t>
      </w:r>
      <w:r w:rsidR="00D52C7B">
        <w:rPr>
          <w:noProof/>
          <w:bdr w:val="none" w:sz="0" w:space="0" w:color="auto" w:frame="1"/>
          <w:lang w:val="en-PH"/>
        </w:rPr>
        <w:t>POSTING THE BLOG POST</w:t>
      </w:r>
      <w:bookmarkEnd w:id="2"/>
    </w:p>
    <w:p w14:paraId="78896A3D" w14:textId="6ACDB901" w:rsidR="00D915F3" w:rsidRDefault="00BF4410" w:rsidP="00BF4410">
      <w:pPr>
        <w:rPr>
          <w:lang w:val="en-PH"/>
        </w:rPr>
      </w:pPr>
      <w:r>
        <w:rPr>
          <w:lang w:val="en-PH"/>
        </w:rPr>
        <w:t xml:space="preserve">Before you post this Blog Post to your website, we </w:t>
      </w:r>
      <w:r w:rsidR="00180D02">
        <w:rPr>
          <w:lang w:val="en-PH"/>
        </w:rPr>
        <w:t>(</w:t>
      </w:r>
      <w:r w:rsidR="00180D02" w:rsidRPr="00180D02">
        <w:rPr>
          <w:b/>
          <w:bCs/>
          <w:u w:val="single"/>
          <w:lang w:val="en-PH"/>
        </w:rPr>
        <w:t>strongly</w:t>
      </w:r>
      <w:r w:rsidR="00180D02">
        <w:rPr>
          <w:lang w:val="en-PH"/>
        </w:rPr>
        <w:t xml:space="preserve">) </w:t>
      </w:r>
      <w:r>
        <w:rPr>
          <w:lang w:val="en-PH"/>
        </w:rPr>
        <w:t xml:space="preserve">recommend you read through </w:t>
      </w:r>
      <w:r w:rsidRPr="001F4949">
        <w:rPr>
          <w:b/>
          <w:bCs/>
          <w:u w:val="single"/>
          <w:lang w:val="en-PH"/>
        </w:rPr>
        <w:t>ALL</w:t>
      </w:r>
      <w:r>
        <w:rPr>
          <w:lang w:val="en-PH"/>
        </w:rPr>
        <w:t xml:space="preserve"> the Frequently Asked Questions </w:t>
      </w:r>
      <w:r w:rsidR="001F4949">
        <w:rPr>
          <w:lang w:val="en-PH"/>
        </w:rPr>
        <w:t xml:space="preserve">(FAQ) items </w:t>
      </w:r>
      <w:r>
        <w:rPr>
          <w:lang w:val="en-PH"/>
        </w:rPr>
        <w:t>found at</w:t>
      </w:r>
      <w:r w:rsidR="00D915F3">
        <w:rPr>
          <w:lang w:val="en-PH"/>
        </w:rPr>
        <w:t>:</w:t>
      </w:r>
    </w:p>
    <w:p w14:paraId="05A266B5" w14:textId="2F0A9694" w:rsidR="00BF4410" w:rsidRPr="00072071" w:rsidRDefault="003E2972" w:rsidP="00D915F3">
      <w:pPr>
        <w:jc w:val="center"/>
        <w:rPr>
          <w:color w:val="E87A25"/>
          <w:sz w:val="28"/>
          <w:szCs w:val="28"/>
          <w:lang w:val="en-PH"/>
        </w:rPr>
      </w:pPr>
      <w:hyperlink r:id="rId21" w:history="1">
        <w:r w:rsidRPr="00072071">
          <w:rPr>
            <w:rStyle w:val="Hyperlink"/>
            <w:b/>
            <w:bCs/>
            <w:sz w:val="28"/>
            <w:szCs w:val="28"/>
            <w:lang w:val="en-PH"/>
          </w:rPr>
          <w:t>thetechtribe.com/blog-</w:t>
        </w:r>
        <w:proofErr w:type="spellStart"/>
        <w:r w:rsidRPr="00072071">
          <w:rPr>
            <w:rStyle w:val="Hyperlink"/>
            <w:b/>
            <w:bCs/>
            <w:sz w:val="28"/>
            <w:szCs w:val="28"/>
            <w:lang w:val="en-PH"/>
          </w:rPr>
          <w:t>faq</w:t>
        </w:r>
        <w:proofErr w:type="spellEnd"/>
      </w:hyperlink>
    </w:p>
    <w:p w14:paraId="76C38E27" w14:textId="085DA53A" w:rsidR="000D0B3F" w:rsidRDefault="008C1DB2" w:rsidP="00B41FE8">
      <w:pPr>
        <w:rPr>
          <w:lang w:val="en-PH"/>
        </w:rPr>
      </w:pPr>
      <w:r>
        <w:rPr>
          <w:lang w:val="en-PH"/>
        </w:rPr>
        <w:t>There’s a number of things that you want to make sure you do correctly to get the most out of using these blog posts</w:t>
      </w:r>
      <w:r w:rsidR="009D53D3">
        <w:rPr>
          <w:lang w:val="en-PH"/>
        </w:rPr>
        <w:t xml:space="preserve"> and </w:t>
      </w:r>
      <w:r w:rsidR="008B651B">
        <w:rPr>
          <w:lang w:val="en-PH"/>
        </w:rPr>
        <w:t xml:space="preserve">to </w:t>
      </w:r>
      <w:r w:rsidR="009D53D3">
        <w:rPr>
          <w:lang w:val="en-PH"/>
        </w:rPr>
        <w:t xml:space="preserve">avoid getting into </w:t>
      </w:r>
      <w:r w:rsidR="008B651B">
        <w:rPr>
          <w:lang w:val="en-PH"/>
        </w:rPr>
        <w:t xml:space="preserve">potential </w:t>
      </w:r>
      <w:r w:rsidR="009D53D3">
        <w:rPr>
          <w:lang w:val="en-PH"/>
        </w:rPr>
        <w:t>trouble from Google</w:t>
      </w:r>
      <w:r w:rsidR="008B651B">
        <w:rPr>
          <w:lang w:val="en-PH"/>
        </w:rPr>
        <w:t xml:space="preserve">. </w:t>
      </w:r>
    </w:p>
    <w:p w14:paraId="7BAC7604" w14:textId="29E9508A" w:rsidR="00A14FEA" w:rsidRDefault="00A14FEA" w:rsidP="006D6AE8">
      <w:pPr>
        <w:pStyle w:val="Heading1"/>
        <w:rPr>
          <w:lang w:val="en-PH"/>
        </w:rPr>
      </w:pPr>
      <w:bookmarkStart w:id="3" w:name="_Toc238897183"/>
      <w:r>
        <w:rPr>
          <w:lang w:val="en-PH"/>
        </w:rPr>
        <w:t xml:space="preserve">AUTOMATIC </w:t>
      </w:r>
      <w:r w:rsidR="006D6AE8">
        <w:rPr>
          <w:lang w:val="en-PH"/>
        </w:rPr>
        <w:t xml:space="preserve">WORDPRESS </w:t>
      </w:r>
      <w:r>
        <w:rPr>
          <w:lang w:val="en-PH"/>
        </w:rPr>
        <w:t>POSTING</w:t>
      </w:r>
      <w:bookmarkEnd w:id="3"/>
      <w:r>
        <w:rPr>
          <w:lang w:val="en-PH"/>
        </w:rPr>
        <w:t xml:space="preserve"> </w:t>
      </w:r>
    </w:p>
    <w:p w14:paraId="5F4839D2" w14:textId="1D51C4BD" w:rsidR="00817DCB" w:rsidRDefault="006D6AE8" w:rsidP="00BF4410">
      <w:pPr>
        <w:rPr>
          <w:u w:val="single"/>
          <w:lang w:val="en-PH"/>
        </w:rPr>
      </w:pPr>
      <w:r>
        <w:rPr>
          <w:lang w:val="en-PH"/>
        </w:rPr>
        <w:t xml:space="preserve">Did you know we built </w:t>
      </w:r>
      <w:r w:rsidR="00817DCB">
        <w:rPr>
          <w:lang w:val="en-PH"/>
        </w:rPr>
        <w:t xml:space="preserve">you custom </w:t>
      </w:r>
      <w:proofErr w:type="spellStart"/>
      <w:r>
        <w:rPr>
          <w:lang w:val="en-PH"/>
        </w:rPr>
        <w:t>Wordpress</w:t>
      </w:r>
      <w:proofErr w:type="spellEnd"/>
      <w:r>
        <w:rPr>
          <w:lang w:val="en-PH"/>
        </w:rPr>
        <w:t xml:space="preserve"> Plugin that posts this entire Blog Post (including the Images) to your website </w:t>
      </w:r>
      <w:r w:rsidRPr="00220D17">
        <w:rPr>
          <w:b/>
          <w:bCs/>
          <w:i/>
          <w:iCs/>
          <w:lang w:val="en-PH"/>
        </w:rPr>
        <w:t>completely automatically</w:t>
      </w:r>
      <w:r w:rsidRPr="006D6AE8">
        <w:rPr>
          <w:u w:val="single"/>
          <w:lang w:val="en-PH"/>
        </w:rPr>
        <w:t>?</w:t>
      </w:r>
      <w:r w:rsidR="00817DCB">
        <w:rPr>
          <w:u w:val="single"/>
          <w:lang w:val="en-PH"/>
        </w:rPr>
        <w:t xml:space="preserve"> </w:t>
      </w:r>
    </w:p>
    <w:p w14:paraId="104DE0E6" w14:textId="591D9775" w:rsidR="006D6AE8" w:rsidRDefault="006D6AE8" w:rsidP="00BF4410">
      <w:pPr>
        <w:rPr>
          <w:lang w:val="en-PH"/>
        </w:rPr>
      </w:pPr>
      <w:r w:rsidRPr="006D6AE8">
        <w:rPr>
          <w:lang w:val="en-PH"/>
        </w:rPr>
        <w:t>No? Well now you do</w:t>
      </w:r>
      <w:r>
        <w:rPr>
          <w:lang w:val="en-PH"/>
        </w:rPr>
        <w:t xml:space="preserve"> </w:t>
      </w:r>
      <w:r w:rsidRPr="006D6AE8">
        <w:rPr>
          <mc:AlternateContent>
            <mc:Choice Requires="w16se"/>
            <mc:Fallback>
              <w:rFonts w:ascii="Segoe UI Emoji" w:eastAsia="Segoe UI Emoji" w:hAnsi="Segoe UI Emoji" w:cs="Segoe UI Emoji"/>
            </mc:Fallback>
          </mc:AlternateContent>
          <w:lang w:val="en-PH"/>
        </w:rPr>
        <mc:AlternateContent>
          <mc:Choice Requires="w16se">
            <w16se:symEx w16se:font="Segoe UI Emoji" w16se:char="1F60A"/>
          </mc:Choice>
          <mc:Fallback>
            <w:t>😊</w:t>
          </mc:Fallback>
        </mc:AlternateContent>
      </w:r>
    </w:p>
    <w:p w14:paraId="3E2EC7C7" w14:textId="3BDFEAA7" w:rsidR="006D6AE8" w:rsidRDefault="006D6AE8" w:rsidP="00220D17">
      <w:pPr>
        <w:rPr>
          <w:lang w:val="en-PH"/>
        </w:rPr>
      </w:pPr>
      <w:r>
        <w:rPr>
          <w:lang w:val="en-PH"/>
        </w:rPr>
        <w:t xml:space="preserve">You can find more details </w:t>
      </w:r>
      <w:r w:rsidR="00817DCB">
        <w:rPr>
          <w:lang w:val="en-PH"/>
        </w:rPr>
        <w:t>here</w:t>
      </w:r>
      <w:r w:rsidR="00220D17">
        <w:rPr>
          <w:lang w:val="en-PH"/>
        </w:rPr>
        <w:t>:</w:t>
      </w:r>
    </w:p>
    <w:p w14:paraId="04478B8E" w14:textId="7D220517" w:rsidR="008E0F0B" w:rsidRDefault="008E0F0B" w:rsidP="00220D17">
      <w:hyperlink r:id="rId22" w:history="1">
        <w:r w:rsidRPr="00C06285">
          <w:rPr>
            <w:rStyle w:val="Hyperlink"/>
          </w:rPr>
          <w:t>https://help.thetechtribe.com/support/solutions/articles/48001226562-how-do-i-use-the-tribal-wordpress-plugin-</w:t>
        </w:r>
      </w:hyperlink>
    </w:p>
    <w:p w14:paraId="622E6BC5" w14:textId="6D6A825E" w:rsidR="000D0B3F" w:rsidRPr="00B41FE8" w:rsidRDefault="00B1268F" w:rsidP="00B41FE8">
      <w:pPr>
        <w:rPr>
          <w:lang w:val="en-PH"/>
        </w:rPr>
      </w:pPr>
      <w:r>
        <w:rPr>
          <w:lang w:val="en-PH"/>
        </w:rPr>
        <w:t xml:space="preserve">Once you install &amp; configure it, your 6 x monthly blog posts will be automatically loaded into your website. </w:t>
      </w:r>
    </w:p>
    <w:p w14:paraId="2211BFB5" w14:textId="30CA7670" w:rsidR="00A56DCF" w:rsidRPr="00F705B1" w:rsidRDefault="00224723" w:rsidP="001537C4">
      <w:pPr>
        <w:pStyle w:val="Heading1"/>
        <w:rPr>
          <w:noProof/>
          <w:bdr w:val="none" w:sz="0" w:space="0" w:color="auto" w:frame="1"/>
          <w:lang w:val="en-PH"/>
        </w:rPr>
      </w:pPr>
      <w:bookmarkStart w:id="4" w:name="_Toc238897184"/>
      <w:r w:rsidRPr="00F705B1">
        <w:rPr>
          <w:noProof/>
          <w:bdr w:val="none" w:sz="0" w:space="0" w:color="auto" w:frame="1"/>
          <w:lang w:val="en-PH"/>
        </w:rPr>
        <w:t>THE</w:t>
      </w:r>
      <w:r w:rsidR="00A56DCF" w:rsidRPr="00F705B1">
        <w:rPr>
          <w:noProof/>
          <w:bdr w:val="none" w:sz="0" w:space="0" w:color="auto" w:frame="1"/>
          <w:lang w:val="en-PH"/>
        </w:rPr>
        <w:t xml:space="preserve"> SUGGESTE</w:t>
      </w:r>
      <w:r w:rsidR="00A56DCF" w:rsidRPr="00176F27">
        <w:rPr>
          <w:noProof/>
          <w:bdr w:val="none" w:sz="0" w:space="0" w:color="auto" w:frame="1"/>
          <w:lang w:val="en-PH"/>
        </w:rPr>
        <w:t>D</w:t>
      </w:r>
      <w:r w:rsidR="00A56DCF" w:rsidRPr="009424F8">
        <w:rPr>
          <w:noProof/>
          <w:bdr w:val="none" w:sz="0" w:space="0" w:color="auto" w:frame="1"/>
          <w:lang w:val="en-PH"/>
        </w:rPr>
        <w:t xml:space="preserve"> blog tit</w:t>
      </w:r>
      <w:r w:rsidR="00A56DCF" w:rsidRPr="0054532B">
        <w:rPr>
          <w:noProof/>
          <w:bdr w:val="none" w:sz="0" w:space="0" w:color="auto" w:frame="1"/>
          <w:lang w:val="en-PH"/>
        </w:rPr>
        <w:t>l</w:t>
      </w:r>
      <w:r w:rsidR="00A56DCF" w:rsidRPr="009424F8">
        <w:rPr>
          <w:noProof/>
          <w:bdr w:val="none" w:sz="0" w:space="0" w:color="auto" w:frame="1"/>
          <w:lang w:val="en-PH"/>
        </w:rPr>
        <w:t>e</w:t>
      </w:r>
      <w:bookmarkEnd w:id="4"/>
    </w:p>
    <w:p w14:paraId="1203CA26" w14:textId="685AF623" w:rsidR="00F83581" w:rsidRPr="00603FBF" w:rsidRDefault="00970ABC" w:rsidP="00603FBF">
      <w:pPr>
        <w:ind w:left="360" w:hanging="360"/>
        <w:rPr>
          <w:b/>
          <w:bCs/>
        </w:rPr>
      </w:pPr>
      <w:r w:rsidRPr="00970ABC">
        <w:rPr>
          <w:b/>
          <w:bCs/>
        </w:rPr>
        <w:t>How Hackers Keep Access to Your Email After You Change the Password</w:t>
      </w:r>
    </w:p>
    <w:p w14:paraId="2899D699" w14:textId="7FFD9D06" w:rsidR="000D0B3F" w:rsidRPr="00B41FE8" w:rsidRDefault="00897AB6" w:rsidP="00B41FE8">
      <w:r>
        <w:t>O</w:t>
      </w:r>
      <w:r w:rsidR="00CC76C6">
        <w:t xml:space="preserve">f course, you’re welcome </w:t>
      </w:r>
      <w:r w:rsidR="0072322F">
        <w:t>/ encouraged</w:t>
      </w:r>
      <w:r w:rsidR="008B651B">
        <w:t xml:space="preserve"> </w:t>
      </w:r>
      <w:r w:rsidR="0072322F">
        <w:t xml:space="preserve">to update </w:t>
      </w:r>
      <w:r w:rsidR="008B651B">
        <w:t>this Title</w:t>
      </w:r>
      <w:r w:rsidR="00B22404">
        <w:t xml:space="preserve">. It’ll </w:t>
      </w:r>
      <w:r w:rsidR="0072322F">
        <w:t>give you a much better chance of getting some real SEO Juice</w:t>
      </w:r>
      <w:r>
        <w:t>.</w:t>
      </w:r>
      <w:bookmarkStart w:id="5" w:name="_Toc133855374"/>
      <w:bookmarkStart w:id="6" w:name="_Toc234063415"/>
    </w:p>
    <w:p w14:paraId="7F2BFF33" w14:textId="7466D8D8" w:rsidR="00597062" w:rsidRPr="007F49D0" w:rsidRDefault="00597062" w:rsidP="00597062">
      <w:pPr>
        <w:pStyle w:val="Heading1"/>
        <w:rPr>
          <w:b w:val="0"/>
          <w:bCs w:val="0"/>
          <w:caps w:val="0"/>
          <w:lang w:val="en-PH"/>
        </w:rPr>
      </w:pPr>
      <w:bookmarkStart w:id="7" w:name="_Toc238897185"/>
      <w:r w:rsidRPr="007F49D0">
        <w:rPr>
          <w:noProof/>
          <w:bdr w:val="none" w:sz="0" w:space="0" w:color="auto" w:frame="1"/>
          <w:lang w:val="en-PH"/>
        </w:rPr>
        <w:t>TH</w:t>
      </w:r>
      <w:r w:rsidRPr="00E42649">
        <w:rPr>
          <w:noProof/>
          <w:bdr w:val="none" w:sz="0" w:space="0" w:color="auto" w:frame="1"/>
          <w:lang w:val="en-PH"/>
        </w:rPr>
        <w:t xml:space="preserve">E </w:t>
      </w:r>
      <w:r w:rsidRPr="007F49D0">
        <w:rPr>
          <w:noProof/>
          <w:bdr w:val="none" w:sz="0" w:space="0" w:color="auto" w:frame="1"/>
          <w:lang w:val="en-PH"/>
        </w:rPr>
        <w:t>Sugges</w:t>
      </w:r>
      <w:r w:rsidRPr="007227B9">
        <w:rPr>
          <w:noProof/>
          <w:bdr w:val="none" w:sz="0" w:space="0" w:color="auto" w:frame="1"/>
          <w:lang w:val="en-PH"/>
        </w:rPr>
        <w:t>te</w:t>
      </w:r>
      <w:r w:rsidRPr="00CE795A">
        <w:rPr>
          <w:noProof/>
          <w:bdr w:val="none" w:sz="0" w:space="0" w:color="auto" w:frame="1"/>
          <w:lang w:val="en-PH"/>
        </w:rPr>
        <w:t>d</w:t>
      </w:r>
      <w:r w:rsidRPr="007227B9">
        <w:rPr>
          <w:noProof/>
          <w:bdr w:val="none" w:sz="0" w:space="0" w:color="auto" w:frame="1"/>
          <w:lang w:val="en-PH"/>
        </w:rPr>
        <w:t xml:space="preserve"> Featured</w:t>
      </w:r>
      <w:r w:rsidRPr="007F49D0">
        <w:rPr>
          <w:noProof/>
          <w:bdr w:val="none" w:sz="0" w:space="0" w:color="auto" w:frame="1"/>
          <w:lang w:val="en-PH"/>
        </w:rPr>
        <w:t xml:space="preserve"> Image</w:t>
      </w:r>
      <w:bookmarkEnd w:id="5"/>
      <w:bookmarkEnd w:id="6"/>
      <w:bookmarkEnd w:id="7"/>
    </w:p>
    <w:p w14:paraId="1D51B900" w14:textId="77777777" w:rsidR="001C2C9D" w:rsidRDefault="00597062">
      <w:pPr>
        <w:rPr>
          <w:lang w:val="en-PH"/>
        </w:rPr>
      </w:pPr>
      <w:r>
        <w:rPr>
          <w:lang w:val="en-PH"/>
        </w:rPr>
        <w:t xml:space="preserve">Here’s a suggestion for the Featured Image for this Blog Post. All images we offer here as Suggested Images are </w:t>
      </w:r>
      <w:r w:rsidRPr="007F3E6A">
        <w:rPr>
          <w:u w:val="single"/>
          <w:lang w:val="en-PH"/>
        </w:rPr>
        <w:t>Royalty Free for Commercial Purposes.</w:t>
      </w:r>
      <w:r>
        <w:rPr>
          <w:lang w:val="en-PH"/>
        </w:rPr>
        <w:t xml:space="preserve"> </w:t>
      </w:r>
    </w:p>
    <w:p w14:paraId="565B6591" w14:textId="0834B64D" w:rsidR="006E0A89" w:rsidRDefault="00970ABC">
      <w:pPr>
        <w:rPr>
          <w:rFonts w:asciiTheme="majorHAnsi" w:eastAsiaTheme="majorEastAsia" w:hAnsiTheme="majorHAnsi" w:cstheme="majorBidi"/>
          <w:b/>
          <w:bCs/>
          <w:caps/>
          <w:color w:val="0E5AAB"/>
          <w:sz w:val="44"/>
          <w:szCs w:val="44"/>
          <w:lang w:val="en-PH"/>
        </w:rPr>
      </w:pPr>
      <w:r>
        <w:rPr>
          <w:rFonts w:asciiTheme="majorHAnsi" w:eastAsiaTheme="majorEastAsia" w:hAnsiTheme="majorHAnsi" w:cstheme="majorBidi"/>
          <w:b/>
          <w:bCs/>
          <w:caps/>
          <w:noProof/>
          <w:color w:val="0E5AAB"/>
          <w:sz w:val="44"/>
          <w:szCs w:val="44"/>
          <w:lang w:val="en-PH"/>
        </w:rPr>
        <w:lastRenderedPageBreak/>
        <w:drawing>
          <wp:inline distT="0" distB="0" distL="0" distR="0" wp14:anchorId="694250A8" wp14:editId="77B31772">
            <wp:extent cx="5731510" cy="3223895"/>
            <wp:effectExtent l="0" t="0" r="2540" b="0"/>
            <wp:docPr id="7295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7313" name="Picture 72957313"/>
                    <pic:cNvPicPr/>
                  </pic:nvPicPr>
                  <pic:blipFill>
                    <a:blip r:embed="rId23"/>
                    <a:stretch>
                      <a:fillRect/>
                    </a:stretch>
                  </pic:blipFill>
                  <pic:spPr>
                    <a:xfrm>
                      <a:off x="0" y="0"/>
                      <a:ext cx="5731510" cy="3223895"/>
                    </a:xfrm>
                    <a:prstGeom prst="rect">
                      <a:avLst/>
                    </a:prstGeom>
                  </pic:spPr>
                </pic:pic>
              </a:graphicData>
            </a:graphic>
          </wp:inline>
        </w:drawing>
      </w:r>
    </w:p>
    <w:p w14:paraId="19B47822" w14:textId="0980B5E6" w:rsidR="001C2C9D" w:rsidRDefault="000D0B3F" w:rsidP="000D0B3F">
      <w:bookmarkStart w:id="8" w:name="_Toc234063416"/>
      <w:bookmarkStart w:id="9" w:name="_Toc94113593"/>
      <w:bookmarkStart w:id="10" w:name="_Toc97912590"/>
      <w:r w:rsidRPr="00603FBF">
        <w:rPr>
          <w:b/>
          <w:bCs/>
          <w:color w:val="0E5AAB"/>
        </w:rPr>
        <w:t>IMAGE SOURCE:</w:t>
      </w:r>
      <w:r w:rsidRPr="00603FBF">
        <w:rPr>
          <w:color w:val="0E5AAB"/>
        </w:rPr>
        <w:t xml:space="preserve"> </w:t>
      </w:r>
      <w:hyperlink r:id="rId24" w:history="1">
        <w:r w:rsidR="00970ABC" w:rsidRPr="006C5167">
          <w:rPr>
            <w:rStyle w:val="Hyperlink"/>
            <w:color w:val="ED7D31" w:themeColor="accent2"/>
          </w:rPr>
          <w:t>https://www.pexels.com/photo/worried-woman-looking-at-computer-in-office-20955037/</w:t>
        </w:r>
      </w:hyperlink>
      <w:r w:rsidR="00970ABC" w:rsidRPr="006C5167">
        <w:rPr>
          <w:color w:val="ED7D31" w:themeColor="accent2"/>
        </w:rPr>
        <w:t xml:space="preserve"> </w:t>
      </w:r>
      <w:r w:rsidR="00603FBF" w:rsidRPr="006C5167">
        <w:rPr>
          <w:color w:val="ED7D31" w:themeColor="accent2"/>
        </w:rPr>
        <w:t xml:space="preserve"> </w:t>
      </w:r>
    </w:p>
    <w:p w14:paraId="19E3F6D9" w14:textId="327DA876" w:rsidR="00597062" w:rsidRPr="00786519" w:rsidRDefault="00597062" w:rsidP="00597062">
      <w:pPr>
        <w:pStyle w:val="Heading1"/>
        <w:rPr>
          <w:b w:val="0"/>
          <w:bCs w:val="0"/>
          <w:caps w:val="0"/>
          <w:lang w:val="en-PH"/>
        </w:rPr>
      </w:pPr>
      <w:bookmarkStart w:id="11" w:name="_Toc238897186"/>
      <w:r w:rsidRPr="00970ABC">
        <w:rPr>
          <w:lang w:val="en-PH"/>
        </w:rPr>
        <w:t>THE SUGGESTED</w:t>
      </w:r>
      <w:r w:rsidRPr="00CC2EF4">
        <w:rPr>
          <w:lang w:val="en-PH"/>
        </w:rPr>
        <w:t xml:space="preserve"> SOCIAL</w:t>
      </w:r>
      <w:r w:rsidRPr="00786519">
        <w:rPr>
          <w:lang w:val="en-PH"/>
        </w:rPr>
        <w:t xml:space="preserve"> MEDIA POST</w:t>
      </w:r>
      <w:bookmarkEnd w:id="8"/>
      <w:bookmarkEnd w:id="11"/>
    </w:p>
    <w:p w14:paraId="5981AA76" w14:textId="77777777" w:rsidR="00597062" w:rsidRPr="00786519" w:rsidRDefault="00597062" w:rsidP="00597062">
      <w:pPr>
        <w:rPr>
          <w:lang w:val="en-PH"/>
        </w:rPr>
      </w:pPr>
      <w:r w:rsidRPr="00786519">
        <w:rPr>
          <w:lang w:val="en-PH"/>
        </w:rPr>
        <w:t>Here are the Social Media posts that you can use to link back to your Blog Post. If you also include the URL in your social media post, it’ll link through (on most social media platforms).</w:t>
      </w:r>
    </w:p>
    <w:p w14:paraId="5E756395"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2" w:name="_Toc99643999"/>
      <w:bookmarkStart w:id="13" w:name="_Toc99645458"/>
      <w:bookmarkStart w:id="14" w:name="_Toc99650363"/>
      <w:bookmarkStart w:id="15" w:name="_Toc99651154"/>
      <w:bookmarkStart w:id="16" w:name="_Toc99651745"/>
      <w:bookmarkStart w:id="17" w:name="_Toc234063417"/>
      <w:bookmarkStart w:id="18" w:name="_Toc238897187"/>
      <w:r w:rsidRPr="00786519">
        <w:rPr>
          <w:rFonts w:asciiTheme="majorHAnsi" w:eastAsiaTheme="majorEastAsia" w:hAnsiTheme="majorHAnsi" w:cstheme="majorBidi"/>
          <w:b/>
          <w:bCs/>
          <w:caps/>
          <w:color w:val="E87A25"/>
          <w:sz w:val="36"/>
          <w:szCs w:val="36"/>
          <w:lang w:val="en-PH"/>
        </w:rPr>
        <w:t>SAMPLE SOCIAL POST 1 (</w:t>
      </w:r>
      <w:r w:rsidRPr="00B17CEC">
        <w:rPr>
          <w:rFonts w:asciiTheme="majorHAnsi" w:eastAsiaTheme="majorEastAsia" w:hAnsiTheme="majorHAnsi" w:cstheme="majorBidi"/>
          <w:b/>
          <w:bCs/>
          <w:caps/>
          <w:color w:val="0E5AAB"/>
          <w:sz w:val="36"/>
          <w:szCs w:val="36"/>
          <w:lang w:val="en-PH"/>
        </w:rPr>
        <w:t>LinkedIn</w:t>
      </w:r>
      <w:r w:rsidRPr="00786519">
        <w:rPr>
          <w:rFonts w:asciiTheme="majorHAnsi" w:eastAsiaTheme="majorEastAsia" w:hAnsiTheme="majorHAnsi" w:cstheme="majorBidi"/>
          <w:b/>
          <w:bCs/>
          <w:caps/>
          <w:color w:val="E87A25"/>
          <w:sz w:val="36"/>
          <w:szCs w:val="36"/>
          <w:lang w:val="en-PH"/>
        </w:rPr>
        <w:t>)</w:t>
      </w:r>
      <w:bookmarkEnd w:id="12"/>
      <w:bookmarkEnd w:id="13"/>
      <w:bookmarkEnd w:id="14"/>
      <w:bookmarkEnd w:id="15"/>
      <w:bookmarkEnd w:id="16"/>
      <w:bookmarkEnd w:id="17"/>
      <w:bookmarkEnd w:id="18"/>
    </w:p>
    <w:tbl>
      <w:tblPr>
        <w:tblStyle w:val="TableGrid3"/>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7B716BB8" w14:textId="77777777" w:rsidTr="00D76EEF">
        <w:tc>
          <w:tcPr>
            <w:tcW w:w="9016" w:type="dxa"/>
            <w:shd w:val="clear" w:color="auto" w:fill="C1E4FF"/>
          </w:tcPr>
          <w:p w14:paraId="12FF7D6D" w14:textId="77777777" w:rsidR="00970ABC" w:rsidRPr="00970ABC" w:rsidRDefault="00970ABC" w:rsidP="00970ABC">
            <w:pPr>
              <w:rPr>
                <w:lang w:val="en-US"/>
              </w:rPr>
            </w:pPr>
            <w:r w:rsidRPr="00970ABC">
              <w:rPr>
                <w:lang w:val="en-US"/>
              </w:rPr>
              <w:t>If a hacker gets into your email, changing the password is the right first step.</w:t>
            </w:r>
          </w:p>
          <w:p w14:paraId="6E7B74C5" w14:textId="77777777" w:rsidR="00970ABC" w:rsidRPr="00970ABC" w:rsidRDefault="00970ABC" w:rsidP="00970ABC">
            <w:pPr>
              <w:rPr>
                <w:lang w:val="en-US"/>
              </w:rPr>
            </w:pPr>
            <w:r w:rsidRPr="00970ABC">
              <w:rPr>
                <w:lang w:val="en-US"/>
              </w:rPr>
              <w:t>While they have access, they may add a forwarding rule, connect an app, or leave an active session open. A forwarding rule can continue sending copies of your messages to another address after the password has been changed.</w:t>
            </w:r>
          </w:p>
          <w:p w14:paraId="113B8FEC" w14:textId="77777777" w:rsidR="00970ABC" w:rsidRPr="00970ABC" w:rsidRDefault="00970ABC" w:rsidP="00970ABC">
            <w:pPr>
              <w:rPr>
                <w:lang w:val="en-US"/>
              </w:rPr>
            </w:pPr>
            <w:r w:rsidRPr="00970ABC">
              <w:rPr>
                <w:lang w:val="en-US"/>
              </w:rPr>
              <w:t>We’ve written an article to explain what your IT provider should check and remove after an email account is compromised.</w:t>
            </w:r>
          </w:p>
          <w:p w14:paraId="350D0902" w14:textId="77777777" w:rsidR="00970ABC" w:rsidRPr="00970ABC" w:rsidRDefault="00970ABC" w:rsidP="00970ABC">
            <w:pPr>
              <w:rPr>
                <w:lang w:val="en-US"/>
              </w:rPr>
            </w:pPr>
            <w:r w:rsidRPr="00970ABC">
              <w:rPr>
                <w:lang w:val="en-US"/>
              </w:rPr>
              <w:t>Read it here: [BLOG_LINK]</w:t>
            </w:r>
          </w:p>
          <w:p w14:paraId="5CEC9733" w14:textId="501F5503" w:rsidR="00597062" w:rsidRPr="00786519" w:rsidRDefault="00970ABC" w:rsidP="00970ABC">
            <w:pPr>
              <w:rPr>
                <w:lang w:val="en-US"/>
              </w:rPr>
            </w:pPr>
            <w:r w:rsidRPr="00970ABC">
              <w:rPr>
                <w:lang w:val="en-US"/>
              </w:rPr>
              <w:t>#Cybersecurity #BusinessSecurity #EmailSecurity</w:t>
            </w:r>
          </w:p>
        </w:tc>
      </w:tr>
    </w:tbl>
    <w:p w14:paraId="493E7D23"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19" w:name="_Toc94113595"/>
      <w:bookmarkStart w:id="20" w:name="_Toc97912592"/>
      <w:bookmarkStart w:id="21" w:name="_Toc99644000"/>
      <w:bookmarkStart w:id="22" w:name="_Toc99645459"/>
      <w:bookmarkStart w:id="23" w:name="_Toc99650364"/>
      <w:bookmarkStart w:id="24" w:name="_Toc99651155"/>
      <w:bookmarkStart w:id="25" w:name="_Toc99651746"/>
      <w:bookmarkStart w:id="26" w:name="_Toc234063418"/>
      <w:bookmarkStart w:id="27" w:name="_Toc238897188"/>
      <w:r w:rsidRPr="00786519">
        <w:rPr>
          <w:rFonts w:asciiTheme="majorHAnsi" w:eastAsiaTheme="majorEastAsia" w:hAnsiTheme="majorHAnsi" w:cstheme="majorBidi"/>
          <w:b/>
          <w:bCs/>
          <w:caps/>
          <w:color w:val="E87A25"/>
          <w:sz w:val="36"/>
          <w:szCs w:val="36"/>
          <w:lang w:val="en-PH"/>
        </w:rPr>
        <w:t>SAMPLE SOCIAL POST 2 (</w:t>
      </w:r>
      <w:r w:rsidRPr="00B17CEC">
        <w:rPr>
          <w:rFonts w:asciiTheme="majorHAnsi" w:eastAsiaTheme="majorEastAsia" w:hAnsiTheme="majorHAnsi" w:cstheme="majorBidi"/>
          <w:b/>
          <w:bCs/>
          <w:caps/>
          <w:color w:val="0E5AAB"/>
          <w:sz w:val="36"/>
          <w:szCs w:val="36"/>
          <w:lang w:val="en-PH"/>
        </w:rPr>
        <w:t>FACEBOOK</w:t>
      </w:r>
      <w:r w:rsidRPr="00786519">
        <w:rPr>
          <w:rFonts w:asciiTheme="majorHAnsi" w:eastAsiaTheme="majorEastAsia" w:hAnsiTheme="majorHAnsi" w:cstheme="majorBidi"/>
          <w:b/>
          <w:bCs/>
          <w:caps/>
          <w:color w:val="E87A25"/>
          <w:sz w:val="36"/>
          <w:szCs w:val="36"/>
          <w:lang w:val="en-PH"/>
        </w:rPr>
        <w:t>)</w:t>
      </w:r>
      <w:bookmarkEnd w:id="19"/>
      <w:bookmarkEnd w:id="20"/>
      <w:bookmarkEnd w:id="21"/>
      <w:bookmarkEnd w:id="22"/>
      <w:bookmarkEnd w:id="23"/>
      <w:bookmarkEnd w:id="24"/>
      <w:bookmarkEnd w:id="25"/>
      <w:bookmarkEnd w:id="26"/>
      <w:bookmarkEnd w:id="27"/>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4C00D10D" w14:textId="77777777" w:rsidTr="00D76EEF">
        <w:tc>
          <w:tcPr>
            <w:tcW w:w="9016" w:type="dxa"/>
            <w:shd w:val="clear" w:color="auto" w:fill="C1E4FF"/>
          </w:tcPr>
          <w:p w14:paraId="535A0DC4" w14:textId="77777777" w:rsidR="00970ABC" w:rsidRPr="00970ABC" w:rsidRDefault="00970ABC" w:rsidP="00970ABC">
            <w:pPr>
              <w:rPr>
                <w:bCs/>
              </w:rPr>
            </w:pPr>
            <w:r w:rsidRPr="00970ABC">
              <w:rPr>
                <w:bCs/>
              </w:rPr>
              <w:t>Changing your email password after a hack is important, but it may not remove everything the hacker changed.</w:t>
            </w:r>
          </w:p>
          <w:p w14:paraId="40CEF544" w14:textId="77777777" w:rsidR="00970ABC" w:rsidRPr="00970ABC" w:rsidRDefault="00970ABC" w:rsidP="00970ABC">
            <w:pPr>
              <w:rPr>
                <w:bCs/>
              </w:rPr>
            </w:pPr>
            <w:r w:rsidRPr="00970ABC">
              <w:rPr>
                <w:bCs/>
              </w:rPr>
              <w:lastRenderedPageBreak/>
              <w:t>A forwarding rule could still be sending copies of your messages elsewhere. Connected apps and active sessions may also need to be removed.</w:t>
            </w:r>
          </w:p>
          <w:p w14:paraId="5EA3FC1B" w14:textId="77777777" w:rsidR="00970ABC" w:rsidRPr="00970ABC" w:rsidRDefault="00970ABC" w:rsidP="00970ABC">
            <w:pPr>
              <w:rPr>
                <w:bCs/>
              </w:rPr>
            </w:pPr>
            <w:r w:rsidRPr="00970ABC">
              <w:rPr>
                <w:bCs/>
              </w:rPr>
              <w:t>We’ve written an article to explain what your IT provider should check after an email account is compromised.</w:t>
            </w:r>
          </w:p>
          <w:p w14:paraId="73C79DE2" w14:textId="540B7FCF" w:rsidR="00597062" w:rsidRPr="00786519" w:rsidRDefault="00970ABC" w:rsidP="00970ABC">
            <w:r w:rsidRPr="00970ABC">
              <w:rPr>
                <w:bCs/>
              </w:rPr>
              <w:t>Read it here: [BLOG_LINK]</w:t>
            </w:r>
          </w:p>
        </w:tc>
      </w:tr>
    </w:tbl>
    <w:p w14:paraId="5660B391" w14:textId="77777777" w:rsidR="00597062" w:rsidRPr="00786519" w:rsidRDefault="00597062" w:rsidP="00597062">
      <w:pPr>
        <w:keepNext/>
        <w:keepLines/>
        <w:spacing w:before="40" w:after="120"/>
        <w:outlineLvl w:val="1"/>
        <w:rPr>
          <w:rFonts w:asciiTheme="majorHAnsi" w:eastAsiaTheme="majorEastAsia" w:hAnsiTheme="majorHAnsi" w:cstheme="majorBidi"/>
          <w:b/>
          <w:bCs/>
          <w:caps/>
          <w:color w:val="E87A25"/>
          <w:sz w:val="36"/>
          <w:szCs w:val="36"/>
          <w:lang w:val="en-PH"/>
        </w:rPr>
      </w:pPr>
      <w:bookmarkStart w:id="28" w:name="_Toc94113596"/>
      <w:bookmarkStart w:id="29" w:name="_Toc97912593"/>
      <w:bookmarkStart w:id="30" w:name="_Toc99644001"/>
      <w:bookmarkStart w:id="31" w:name="_Toc99645460"/>
      <w:bookmarkStart w:id="32" w:name="_Toc99650365"/>
      <w:bookmarkStart w:id="33" w:name="_Toc99651156"/>
      <w:bookmarkStart w:id="34" w:name="_Toc99651747"/>
      <w:bookmarkStart w:id="35" w:name="_Toc234063419"/>
      <w:bookmarkStart w:id="36" w:name="_Toc238897189"/>
      <w:r w:rsidRPr="00786519">
        <w:rPr>
          <w:rFonts w:asciiTheme="majorHAnsi" w:eastAsiaTheme="majorEastAsia" w:hAnsiTheme="majorHAnsi" w:cstheme="majorBidi"/>
          <w:b/>
          <w:bCs/>
          <w:caps/>
          <w:color w:val="E87A25"/>
          <w:sz w:val="36"/>
          <w:szCs w:val="36"/>
          <w:lang w:val="en-PH"/>
        </w:rPr>
        <w:lastRenderedPageBreak/>
        <w:t>SAMPLE SOCIAL POST 3 (</w:t>
      </w:r>
      <w:r w:rsidRPr="00B17CEC">
        <w:rPr>
          <w:rFonts w:asciiTheme="majorHAnsi" w:eastAsiaTheme="majorEastAsia" w:hAnsiTheme="majorHAnsi" w:cstheme="majorBidi"/>
          <w:b/>
          <w:bCs/>
          <w:caps/>
          <w:color w:val="0E5AAB"/>
          <w:sz w:val="36"/>
          <w:szCs w:val="36"/>
          <w:lang w:val="en-PH"/>
        </w:rPr>
        <w:t>X/TWITTER</w:t>
      </w:r>
      <w:r w:rsidRPr="00786519">
        <w:rPr>
          <w:rFonts w:asciiTheme="majorHAnsi" w:eastAsiaTheme="majorEastAsia" w:hAnsiTheme="majorHAnsi" w:cstheme="majorBidi"/>
          <w:b/>
          <w:bCs/>
          <w:caps/>
          <w:color w:val="E87A25"/>
          <w:sz w:val="36"/>
          <w:szCs w:val="36"/>
          <w:lang w:val="en-PH"/>
        </w:rPr>
        <w:t>)</w:t>
      </w:r>
      <w:bookmarkEnd w:id="28"/>
      <w:bookmarkEnd w:id="29"/>
      <w:bookmarkEnd w:id="30"/>
      <w:bookmarkEnd w:id="31"/>
      <w:bookmarkEnd w:id="32"/>
      <w:bookmarkEnd w:id="33"/>
      <w:bookmarkEnd w:id="34"/>
      <w:bookmarkEnd w:id="35"/>
      <w:bookmarkEnd w:id="36"/>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597062" w:rsidRPr="00786519" w14:paraId="5D3477AF" w14:textId="77777777" w:rsidTr="00D76EEF">
        <w:tc>
          <w:tcPr>
            <w:tcW w:w="9016" w:type="dxa"/>
            <w:shd w:val="clear" w:color="auto" w:fill="C1E4FF"/>
          </w:tcPr>
          <w:p w14:paraId="56D5A554" w14:textId="0E438054" w:rsidR="00597062" w:rsidRPr="00786519" w:rsidRDefault="00970ABC" w:rsidP="00D76EEF">
            <w:r w:rsidRPr="00970ABC">
              <w:rPr>
                <w:bCs/>
              </w:rPr>
              <w:t>Changing your email password may not remove forwarding rules, connected apps, or active sessions that still give a hacker access. We’ve written an article to explain what your IT provider should check: [BLOG_LINK]</w:t>
            </w:r>
          </w:p>
        </w:tc>
      </w:tr>
    </w:tbl>
    <w:p w14:paraId="28B991D8" w14:textId="77777777" w:rsidR="00603FBF" w:rsidRDefault="00603FBF" w:rsidP="00603FBF">
      <w:pPr>
        <w:rPr>
          <w:lang w:val="en-PH"/>
        </w:rPr>
      </w:pPr>
    </w:p>
    <w:p w14:paraId="70EB3B25" w14:textId="0A630B14" w:rsidR="00384801" w:rsidRDefault="00A14FEA" w:rsidP="008C6F6E">
      <w:pPr>
        <w:keepNext/>
        <w:keepLines/>
        <w:spacing w:before="240" w:after="120"/>
        <w:contextualSpacing/>
        <w:outlineLvl w:val="0"/>
        <w:rPr>
          <w:rFonts w:asciiTheme="majorHAnsi" w:eastAsiaTheme="majorEastAsia" w:hAnsiTheme="majorHAnsi" w:cstheme="majorBidi"/>
          <w:b/>
          <w:bCs/>
          <w:caps/>
          <w:color w:val="0E5AAB"/>
          <w:sz w:val="44"/>
          <w:szCs w:val="44"/>
          <w:lang w:val="en-PH"/>
        </w:rPr>
      </w:pPr>
      <w:bookmarkStart w:id="37" w:name="_Toc238897190"/>
      <w:r>
        <w:rPr>
          <w:rFonts w:asciiTheme="majorHAnsi" w:eastAsiaTheme="majorEastAsia" w:hAnsiTheme="majorHAnsi" w:cstheme="majorBidi"/>
          <w:b/>
          <w:bCs/>
          <w:caps/>
          <w:color w:val="0E5AAB"/>
          <w:sz w:val="44"/>
          <w:szCs w:val="44"/>
          <w:lang w:val="en-PH"/>
        </w:rPr>
        <w:t xml:space="preserve">THE </w:t>
      </w:r>
      <w:r w:rsidR="00384801">
        <w:rPr>
          <w:rFonts w:asciiTheme="majorHAnsi" w:eastAsiaTheme="majorEastAsia" w:hAnsiTheme="majorHAnsi" w:cstheme="majorBidi"/>
          <w:b/>
          <w:bCs/>
          <w:caps/>
          <w:color w:val="0E5AAB"/>
          <w:sz w:val="44"/>
          <w:szCs w:val="44"/>
          <w:lang w:val="en-PH"/>
        </w:rPr>
        <w:t>suggested blog post email</w:t>
      </w:r>
      <w:bookmarkEnd w:id="37"/>
    </w:p>
    <w:p w14:paraId="41D27CE5" w14:textId="4CD92082" w:rsidR="004666FF" w:rsidRDefault="004666FF" w:rsidP="002C420A">
      <w:r w:rsidRPr="004666FF">
        <w:t>Here is an email copy that you can use to link back to your Blog Post.</w:t>
      </w:r>
    </w:p>
    <w:p w14:paraId="136219AE" w14:textId="5B5EBDB3" w:rsidR="009D57F4" w:rsidRPr="009D57F4" w:rsidRDefault="002C420A" w:rsidP="009D57F4">
      <w:r>
        <w:t xml:space="preserve">We also add this email into the Email Templates section inside </w:t>
      </w:r>
      <w:proofErr w:type="spellStart"/>
      <w:r>
        <w:t>Growably</w:t>
      </w:r>
      <w:proofErr w:type="spellEnd"/>
      <w:r>
        <w:t xml:space="preserve"> (</w:t>
      </w:r>
      <w:hyperlink r:id="rId25" w:history="1">
        <w:r w:rsidRPr="0003781E">
          <w:rPr>
            <w:rStyle w:val="Hyperlink"/>
          </w:rPr>
          <w:t xml:space="preserve">what is </w:t>
        </w:r>
        <w:proofErr w:type="spellStart"/>
        <w:r w:rsidRPr="0003781E">
          <w:rPr>
            <w:rStyle w:val="Hyperlink"/>
          </w:rPr>
          <w:t>Growably</w:t>
        </w:r>
        <w:proofErr w:type="spellEnd"/>
        <w:r w:rsidRPr="0003781E">
          <w:rPr>
            <w:rStyle w:val="Hyperlink"/>
          </w:rPr>
          <w:t>?</w:t>
        </w:r>
      </w:hyperlink>
      <w:r>
        <w:t xml:space="preserve">). </w:t>
      </w:r>
    </w:p>
    <w:tbl>
      <w:tblPr>
        <w:tblStyle w:val="TableGrid31"/>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ook w:val="04A0" w:firstRow="1" w:lastRow="0" w:firstColumn="1" w:lastColumn="0" w:noHBand="0" w:noVBand="1"/>
      </w:tblPr>
      <w:tblGrid>
        <w:gridCol w:w="9016"/>
      </w:tblGrid>
      <w:tr w:rsidR="009D57F4" w:rsidRPr="00786519" w14:paraId="058BDB92" w14:textId="77777777" w:rsidTr="007359A7">
        <w:tc>
          <w:tcPr>
            <w:tcW w:w="9016" w:type="dxa"/>
            <w:shd w:val="clear" w:color="auto" w:fill="C1E4FF"/>
          </w:tcPr>
          <w:p w14:paraId="43F49AA5" w14:textId="35E43348" w:rsidR="003B1B71" w:rsidRPr="003B1B71" w:rsidRDefault="003B1B71" w:rsidP="003B1B71">
            <w:pPr>
              <w:rPr>
                <w:b/>
              </w:rPr>
            </w:pPr>
            <w:r w:rsidRPr="003B1B71">
              <w:rPr>
                <w:b/>
              </w:rPr>
              <w:t xml:space="preserve">Subject: </w:t>
            </w:r>
            <w:r w:rsidR="00970ABC" w:rsidRPr="00970ABC">
              <w:rPr>
                <w:b/>
              </w:rPr>
              <w:t>Hackers may still access your email after a password change</w:t>
            </w:r>
          </w:p>
          <w:p w14:paraId="19DD8CAD" w14:textId="77777777" w:rsidR="003B1B71" w:rsidRPr="003B1B71" w:rsidRDefault="003B1B71" w:rsidP="003B1B71">
            <w:pPr>
              <w:rPr>
                <w:bCs/>
              </w:rPr>
            </w:pPr>
            <w:r w:rsidRPr="003B1B71">
              <w:rPr>
                <w:bCs/>
              </w:rPr>
              <w:t>Hi [First Name],</w:t>
            </w:r>
          </w:p>
          <w:p w14:paraId="504FF878" w14:textId="77777777" w:rsidR="00970ABC" w:rsidRPr="00970ABC" w:rsidRDefault="00970ABC" w:rsidP="00970ABC">
            <w:pPr>
              <w:rPr>
                <w:bCs/>
              </w:rPr>
            </w:pPr>
            <w:r w:rsidRPr="00970ABC">
              <w:rPr>
                <w:bCs/>
              </w:rPr>
              <w:t>If a hacker gets into an email account, changing the password is the right first step.</w:t>
            </w:r>
          </w:p>
          <w:p w14:paraId="26FBE45E" w14:textId="77777777" w:rsidR="00970ABC" w:rsidRPr="00970ABC" w:rsidRDefault="00970ABC" w:rsidP="00970ABC">
            <w:pPr>
              <w:rPr>
                <w:bCs/>
              </w:rPr>
            </w:pPr>
            <w:r w:rsidRPr="00970ABC">
              <w:rPr>
                <w:bCs/>
              </w:rPr>
              <w:t>While they have access, they may set up a forwarding rule that sends copies of your messages to another address. They may also connect an app or leave an active session open. Changing the password may not remove those changes.</w:t>
            </w:r>
          </w:p>
          <w:p w14:paraId="2874BCA5" w14:textId="77777777" w:rsidR="00970ABC" w:rsidRPr="00970ABC" w:rsidRDefault="00970ABC" w:rsidP="00970ABC">
            <w:pPr>
              <w:rPr>
                <w:bCs/>
              </w:rPr>
            </w:pPr>
            <w:r w:rsidRPr="00970ABC">
              <w:rPr>
                <w:bCs/>
              </w:rPr>
              <w:t>We’ve written an article to explain what your IT provider should check after an email account is compromised and what needs to be removed.</w:t>
            </w:r>
          </w:p>
          <w:p w14:paraId="7D91CA81" w14:textId="2175DF42" w:rsidR="00603FBF" w:rsidRPr="00970ABC" w:rsidRDefault="00970ABC" w:rsidP="00970ABC">
            <w:pPr>
              <w:rPr>
                <w:b/>
                <w:color w:val="0E5AAB"/>
                <w:u w:val="single"/>
              </w:rPr>
            </w:pPr>
            <w:r w:rsidRPr="00970ABC">
              <w:rPr>
                <w:b/>
                <w:color w:val="0E5AAB"/>
                <w:u w:val="single"/>
              </w:rPr>
              <w:t>Read what to check after an email account is compromised</w:t>
            </w:r>
          </w:p>
          <w:p w14:paraId="5D12A71B" w14:textId="77777777" w:rsidR="00603FBF" w:rsidRPr="00603FBF" w:rsidRDefault="00603FBF" w:rsidP="00603FBF">
            <w:pPr>
              <w:rPr>
                <w:bCs/>
              </w:rPr>
            </w:pPr>
            <w:r w:rsidRPr="00603FBF">
              <w:rPr>
                <w:bCs/>
              </w:rPr>
              <w:t>Best,</w:t>
            </w:r>
          </w:p>
          <w:p w14:paraId="357FDE9C" w14:textId="2FA1948C" w:rsidR="009D57F4" w:rsidRPr="00786519" w:rsidRDefault="00603FBF" w:rsidP="00603FBF">
            <w:r w:rsidRPr="00603FBF">
              <w:rPr>
                <w:bCs/>
              </w:rPr>
              <w:t>[NAME]</w:t>
            </w:r>
          </w:p>
        </w:tc>
      </w:tr>
    </w:tbl>
    <w:p w14:paraId="0A93B641" w14:textId="72C03A07" w:rsidR="004377AF" w:rsidRDefault="004377AF" w:rsidP="00A14FEA"/>
    <w:p w14:paraId="07CDACB5" w14:textId="77777777" w:rsidR="00603FBF" w:rsidRDefault="00603FBF" w:rsidP="00603FBF">
      <w:pPr>
        <w:rPr>
          <w:lang w:val="en-PH"/>
        </w:rPr>
      </w:pPr>
      <w:bookmarkStart w:id="38" w:name="_Toc238897191"/>
      <w:bookmarkEnd w:id="9"/>
      <w:bookmarkEnd w:id="10"/>
      <w:r>
        <w:rPr>
          <w:lang w:val="en-PH"/>
        </w:rPr>
        <w:br w:type="page"/>
      </w:r>
    </w:p>
    <w:p w14:paraId="0FA2C88E" w14:textId="13E9B4E7" w:rsidR="00BF0CBB" w:rsidRDefault="00BF0CBB" w:rsidP="00BF0CBB">
      <w:pPr>
        <w:pStyle w:val="Heading1"/>
        <w:rPr>
          <w:lang w:val="en-PH"/>
        </w:rPr>
      </w:pPr>
      <w:r>
        <w:rPr>
          <w:lang w:val="en-PH"/>
        </w:rPr>
        <w:lastRenderedPageBreak/>
        <w:t xml:space="preserve">The </w:t>
      </w:r>
      <w:r w:rsidRPr="005D5578">
        <w:rPr>
          <w:lang w:val="en-PH"/>
        </w:rPr>
        <w:t>BLOG A</w:t>
      </w:r>
      <w:r>
        <w:rPr>
          <w:lang w:val="en-PH"/>
        </w:rPr>
        <w:t>rticle URL</w:t>
      </w:r>
      <w:bookmarkEnd w:id="38"/>
    </w:p>
    <w:p w14:paraId="72F4A562" w14:textId="62D0F460" w:rsidR="00BF0CBB" w:rsidRDefault="00BF0CBB" w:rsidP="00BF0CBB">
      <w:pPr>
        <w:rPr>
          <w:lang w:val="en-PH"/>
        </w:rPr>
      </w:pPr>
      <w:r>
        <w:rPr>
          <w:lang w:val="en-PH"/>
        </w:rPr>
        <w:t xml:space="preserve">The Source URL for you </w:t>
      </w:r>
      <w:r w:rsidR="00932739">
        <w:rPr>
          <w:lang w:val="en-PH"/>
        </w:rPr>
        <w:t xml:space="preserve">to </w:t>
      </w:r>
      <w:r>
        <w:rPr>
          <w:lang w:val="en-PH"/>
        </w:rPr>
        <w:t xml:space="preserve">add a </w:t>
      </w:r>
      <w:r w:rsidRPr="00921940">
        <w:rPr>
          <w:b/>
          <w:bCs/>
          <w:u w:val="single"/>
          <w:lang w:val="en-PH"/>
        </w:rPr>
        <w:t>link-back</w:t>
      </w:r>
      <w:r>
        <w:rPr>
          <w:lang w:val="en-PH"/>
        </w:rPr>
        <w:t xml:space="preserve"> to AND set the </w:t>
      </w:r>
      <w:proofErr w:type="spellStart"/>
      <w:r w:rsidRPr="00921940">
        <w:rPr>
          <w:b/>
          <w:bCs/>
          <w:lang w:val="en-PH"/>
        </w:rPr>
        <w:t>rel</w:t>
      </w:r>
      <w:proofErr w:type="spellEnd"/>
      <w:r w:rsidRPr="00921940">
        <w:rPr>
          <w:b/>
          <w:bCs/>
          <w:lang w:val="en-PH"/>
        </w:rPr>
        <w:t>=”canonical”</w:t>
      </w:r>
      <w:r>
        <w:rPr>
          <w:lang w:val="en-PH"/>
        </w:rPr>
        <w:t xml:space="preserve"> tag to is:</w:t>
      </w:r>
    </w:p>
    <w:tbl>
      <w:tblPr>
        <w:tblStyle w:val="TableGrid"/>
        <w:tblW w:w="0" w:type="auto"/>
        <w:tblLook w:val="04A0" w:firstRow="1" w:lastRow="0" w:firstColumn="1" w:lastColumn="0" w:noHBand="0" w:noVBand="1"/>
      </w:tblPr>
      <w:tblGrid>
        <w:gridCol w:w="9016"/>
      </w:tblGrid>
      <w:tr w:rsidR="00EC1C8D" w14:paraId="5A9C0476" w14:textId="77777777" w:rsidTr="007F6FED">
        <w:tc>
          <w:tcPr>
            <w:tcW w:w="9016" w:type="dxa"/>
            <w:tcBorders>
              <w:top w:val="single" w:sz="4" w:space="0" w:color="0070C0"/>
              <w:left w:val="single" w:sz="4" w:space="0" w:color="0070C0"/>
              <w:bottom w:val="single" w:sz="4" w:space="0" w:color="0070C0"/>
              <w:right w:val="single" w:sz="4" w:space="0" w:color="0070C0"/>
            </w:tcBorders>
            <w:shd w:val="clear" w:color="auto" w:fill="C1E4FF"/>
            <w:tcMar>
              <w:left w:w="1134" w:type="dxa"/>
              <w:right w:w="1134" w:type="dxa"/>
            </w:tcMar>
          </w:tcPr>
          <w:p w14:paraId="5D8F3974" w14:textId="45600D3E" w:rsidR="00EC1C8D" w:rsidRPr="00EC1C8D" w:rsidRDefault="0052017F" w:rsidP="00EC1C8D">
            <w:pPr>
              <w:jc w:val="center"/>
              <w:rPr>
                <w:b/>
                <w:bCs/>
                <w:color w:val="ED7D31" w:themeColor="accent2"/>
              </w:rPr>
            </w:pPr>
            <w:r w:rsidRPr="0052017F">
              <w:rPr>
                <w:b/>
                <w:bCs/>
              </w:rPr>
              <w:t>https://thetechnologypress.com/how-hackers-keep-access-to-your-email-after-you-change-the-password/</w:t>
            </w:r>
          </w:p>
        </w:tc>
      </w:tr>
    </w:tbl>
    <w:p w14:paraId="07C23720" w14:textId="5FE972CE" w:rsidR="00BF0CBB" w:rsidRDefault="007F6FED" w:rsidP="00BF0CBB">
      <w:r>
        <w:br/>
      </w:r>
      <w:r w:rsidR="00BF0CBB" w:rsidRPr="00921940">
        <w:t xml:space="preserve">The Technology Press (thetechnologypress.com) is an un-branded </w:t>
      </w:r>
      <w:r w:rsidR="00BF0CBB" w:rsidRPr="007769C1">
        <w:rPr>
          <w:b/>
          <w:bCs/>
          <w:i/>
          <w:iCs/>
        </w:rPr>
        <w:t xml:space="preserve">Content Syndication </w:t>
      </w:r>
      <w:r w:rsidR="007769C1">
        <w:rPr>
          <w:b/>
          <w:bCs/>
          <w:i/>
          <w:iCs/>
        </w:rPr>
        <w:t>S</w:t>
      </w:r>
      <w:r w:rsidR="00BF0CBB" w:rsidRPr="007769C1">
        <w:rPr>
          <w:b/>
          <w:bCs/>
          <w:i/>
          <w:iCs/>
        </w:rPr>
        <w:t>ource</w:t>
      </w:r>
      <w:r w:rsidR="00BF0CBB" w:rsidRPr="00921940">
        <w:t xml:space="preserve"> to </w:t>
      </w:r>
      <w:r w:rsidR="00BF0CBB">
        <w:t xml:space="preserve">help </w:t>
      </w:r>
      <w:r w:rsidR="00BF0CBB" w:rsidRPr="00921940">
        <w:t>make sure</w:t>
      </w:r>
      <w:r w:rsidR="00BF0CBB">
        <w:t xml:space="preserve"> you don’t get potentially penalized for duplicate site content. </w:t>
      </w:r>
    </w:p>
    <w:p w14:paraId="167B34A7" w14:textId="732A303C" w:rsidR="007600E5" w:rsidRPr="003B3A87" w:rsidRDefault="00BF0CBB">
      <w:r>
        <w:t xml:space="preserve">You can find more details about how this works at </w:t>
      </w:r>
      <w:hyperlink r:id="rId26" w:history="1">
        <w:r w:rsidRPr="008054FD">
          <w:rPr>
            <w:rStyle w:val="Hyperlink"/>
          </w:rPr>
          <w:t>thetechtribe.com/</w:t>
        </w:r>
        <w:r w:rsidRPr="00E57EA8">
          <w:rPr>
            <w:rStyle w:val="Hyperlink"/>
          </w:rPr>
          <w:t>blog</w:t>
        </w:r>
        <w:r w:rsidRPr="008054FD">
          <w:rPr>
            <w:rStyle w:val="Hyperlink"/>
          </w:rPr>
          <w:t>-</w:t>
        </w:r>
        <w:proofErr w:type="spellStart"/>
        <w:r w:rsidRPr="008054FD">
          <w:rPr>
            <w:rStyle w:val="Hyperlink"/>
          </w:rPr>
          <w:t>faq</w:t>
        </w:r>
        <w:proofErr w:type="spellEnd"/>
      </w:hyperlink>
      <w:r>
        <w:t xml:space="preserve"> </w:t>
      </w:r>
    </w:p>
    <w:p w14:paraId="19389148" w14:textId="47E77B8A" w:rsidR="00CB037C" w:rsidRDefault="00224723" w:rsidP="0085023F">
      <w:pPr>
        <w:pStyle w:val="Heading1"/>
        <w:rPr>
          <w:lang w:val="en-PH"/>
        </w:rPr>
      </w:pPr>
      <w:bookmarkStart w:id="39" w:name="_Toc238897192"/>
      <w:r>
        <w:rPr>
          <w:lang w:val="en-PH"/>
        </w:rPr>
        <w:t xml:space="preserve">THE </w:t>
      </w:r>
      <w:r w:rsidRPr="00A15FC5">
        <w:rPr>
          <w:lang w:val="en-PH"/>
        </w:rPr>
        <w:t>S</w:t>
      </w:r>
      <w:r w:rsidRPr="00C57273">
        <w:rPr>
          <w:lang w:val="en-PH"/>
        </w:rPr>
        <w:t>UG</w:t>
      </w:r>
      <w:r w:rsidRPr="00931A92">
        <w:rPr>
          <w:lang w:val="en-PH"/>
        </w:rPr>
        <w:t>G</w:t>
      </w:r>
      <w:r w:rsidRPr="00D14A88">
        <w:rPr>
          <w:lang w:val="en-PH"/>
        </w:rPr>
        <w:t>EST</w:t>
      </w:r>
      <w:r w:rsidRPr="006B4732">
        <w:rPr>
          <w:lang w:val="en-PH"/>
        </w:rPr>
        <w:t>ED</w:t>
      </w:r>
      <w:r w:rsidRPr="00A15FC5">
        <w:rPr>
          <w:lang w:val="en-PH"/>
        </w:rPr>
        <w:t xml:space="preserve"> B</w:t>
      </w:r>
      <w:r w:rsidRPr="00E6054E">
        <w:rPr>
          <w:lang w:val="en-PH"/>
        </w:rPr>
        <w:t>LO</w:t>
      </w:r>
      <w:r w:rsidRPr="003F0816">
        <w:rPr>
          <w:lang w:val="en-PH"/>
        </w:rPr>
        <w:t xml:space="preserve">G </w:t>
      </w:r>
      <w:r w:rsidR="001B1F33" w:rsidRPr="003F0816">
        <w:rPr>
          <w:lang w:val="en-PH"/>
        </w:rPr>
        <w:t>CONTENT</w:t>
      </w:r>
      <w:bookmarkEnd w:id="39"/>
    </w:p>
    <w:p w14:paraId="4F54E1AC" w14:textId="0EA07557" w:rsidR="0072322F" w:rsidRDefault="0072322F" w:rsidP="0072322F">
      <w:pPr>
        <w:rPr>
          <w:lang w:val="en-PH"/>
        </w:rPr>
      </w:pPr>
      <w:r>
        <w:rPr>
          <w:lang w:val="en-PH"/>
        </w:rPr>
        <w:t xml:space="preserve">As mentioned previously, if you want a chance at getting some SEO Juice, then you </w:t>
      </w:r>
      <w:r w:rsidR="008B651B">
        <w:rPr>
          <w:lang w:val="en-PH"/>
        </w:rPr>
        <w:t xml:space="preserve">can also </w:t>
      </w:r>
      <w:r>
        <w:rPr>
          <w:lang w:val="en-PH"/>
        </w:rPr>
        <w:t>tweak / customize this article</w:t>
      </w:r>
      <w:r w:rsidR="008B651B">
        <w:rPr>
          <w:lang w:val="en-PH"/>
        </w:rPr>
        <w:t xml:space="preserve">. Often only a little bit of tweaking, will be enough for Google to see this as original Content. </w:t>
      </w:r>
    </w:p>
    <w:p w14:paraId="7090C305" w14:textId="77777777" w:rsidR="00A678B7" w:rsidRDefault="008B651B" w:rsidP="0072322F">
      <w:pPr>
        <w:rPr>
          <w:lang w:val="en-PH"/>
        </w:rPr>
      </w:pPr>
      <w:r>
        <w:rPr>
          <w:lang w:val="en-PH"/>
        </w:rPr>
        <w:t>Two things you might consider tweaking are</w:t>
      </w:r>
      <w:r w:rsidR="00A678B7">
        <w:rPr>
          <w:lang w:val="en-PH"/>
        </w:rPr>
        <w:t>:</w:t>
      </w:r>
    </w:p>
    <w:p w14:paraId="6D1B9050" w14:textId="77777777" w:rsidR="00596A30" w:rsidRDefault="008B651B">
      <w:pPr>
        <w:pStyle w:val="ListParagraph"/>
        <w:numPr>
          <w:ilvl w:val="0"/>
          <w:numId w:val="7"/>
        </w:numPr>
        <w:rPr>
          <w:lang w:val="en-PH"/>
        </w:rPr>
      </w:pPr>
      <w:r>
        <w:rPr>
          <w:lang w:val="en-PH"/>
        </w:rPr>
        <w:t>Putting your company name throughout</w:t>
      </w:r>
      <w:r w:rsidR="00250866">
        <w:rPr>
          <w:lang w:val="en-PH"/>
        </w:rPr>
        <w:t xml:space="preserve"> by using phrases like “Here at &lt;your company name&gt;, we believe that…” </w:t>
      </w:r>
    </w:p>
    <w:p w14:paraId="3CC2329E" w14:textId="17ED1215" w:rsidR="008B651B" w:rsidRDefault="00596A30">
      <w:pPr>
        <w:pStyle w:val="ListParagraph"/>
        <w:numPr>
          <w:ilvl w:val="0"/>
          <w:numId w:val="7"/>
        </w:numPr>
        <w:rPr>
          <w:lang w:val="en-PH"/>
        </w:rPr>
      </w:pPr>
      <w:r>
        <w:rPr>
          <w:lang w:val="en-PH"/>
        </w:rPr>
        <w:t>M</w:t>
      </w:r>
      <w:r w:rsidR="00250866" w:rsidRPr="00A678B7">
        <w:rPr>
          <w:lang w:val="en-PH"/>
        </w:rPr>
        <w:t>entioning</w:t>
      </w:r>
      <w:r w:rsidR="00250866">
        <w:rPr>
          <w:lang w:val="en-PH"/>
        </w:rPr>
        <w:t xml:space="preserve"> your Local Geographical Area </w:t>
      </w:r>
      <w:r w:rsidR="00C4017A">
        <w:rPr>
          <w:lang w:val="en-PH"/>
        </w:rPr>
        <w:t xml:space="preserve">(LGA) </w:t>
      </w:r>
      <w:r w:rsidR="00250866">
        <w:rPr>
          <w:lang w:val="en-PH"/>
        </w:rPr>
        <w:t>using phrases such as “</w:t>
      </w:r>
      <w:r w:rsidR="00C4017A">
        <w:rPr>
          <w:lang w:val="en-PH"/>
        </w:rPr>
        <w:t>Small businesses in &lt;LGA Name&gt; need to make sure they have a plan in place…” etc. I’m su</w:t>
      </w:r>
      <w:r w:rsidR="001476F1">
        <w:rPr>
          <w:lang w:val="en-PH"/>
        </w:rPr>
        <w:t xml:space="preserve">re you get the idea. </w:t>
      </w:r>
    </w:p>
    <w:p w14:paraId="54801099" w14:textId="1E92233C" w:rsidR="0072322F" w:rsidRDefault="0072322F" w:rsidP="0072322F">
      <w:pPr>
        <w:rPr>
          <w:lang w:val="en-PH"/>
        </w:rPr>
      </w:pPr>
      <w:r>
        <w:rPr>
          <w:lang w:val="en-PH"/>
        </w:rPr>
        <w:t xml:space="preserve">If you’re </w:t>
      </w:r>
      <w:r w:rsidR="001476F1">
        <w:rPr>
          <w:lang w:val="en-PH"/>
        </w:rPr>
        <w:t xml:space="preserve">not worried about getting too much / </w:t>
      </w:r>
      <w:r>
        <w:rPr>
          <w:lang w:val="en-PH"/>
        </w:rPr>
        <w:t xml:space="preserve">any SEO Juice </w:t>
      </w:r>
      <w:r w:rsidR="001476F1">
        <w:rPr>
          <w:lang w:val="en-PH"/>
        </w:rPr>
        <w:t xml:space="preserve">for the moment </w:t>
      </w:r>
      <w:r>
        <w:rPr>
          <w:lang w:val="en-PH"/>
        </w:rPr>
        <w:t xml:space="preserve">and just </w:t>
      </w:r>
      <w:r w:rsidR="001476F1">
        <w:rPr>
          <w:lang w:val="en-PH"/>
        </w:rPr>
        <w:t xml:space="preserve">happy for your Website / Blog to have continual fresh content, </w:t>
      </w:r>
      <w:r w:rsidR="00EB5434">
        <w:rPr>
          <w:lang w:val="en-PH"/>
        </w:rPr>
        <w:t xml:space="preserve">then </w:t>
      </w:r>
      <w:r w:rsidR="001476F1">
        <w:rPr>
          <w:lang w:val="en-PH"/>
        </w:rPr>
        <w:t xml:space="preserve">you can </w:t>
      </w:r>
      <w:r w:rsidR="00EB5434">
        <w:rPr>
          <w:lang w:val="en-PH"/>
        </w:rPr>
        <w:t>simply post it as is.</w:t>
      </w:r>
    </w:p>
    <w:p w14:paraId="39C26FFC" w14:textId="770DF8DA" w:rsidR="00E20141" w:rsidRDefault="0007053D" w:rsidP="0072322F">
      <w:pPr>
        <w:rPr>
          <w:b/>
          <w:bCs/>
          <w:u w:val="single"/>
          <w:lang w:val="en-PH"/>
        </w:rPr>
      </w:pPr>
      <w:r>
        <w:rPr>
          <w:lang w:val="en-PH"/>
        </w:rPr>
        <w:t>S</w:t>
      </w:r>
      <w:r w:rsidR="001476F1">
        <w:rPr>
          <w:lang w:val="en-PH"/>
        </w:rPr>
        <w:t xml:space="preserve">imply copy the entire article using Copy / Paste from the blue box below and it will preserve all the formatting in there. </w:t>
      </w:r>
    </w:p>
    <w:p w14:paraId="675E6FC3" w14:textId="397ADECF" w:rsidR="001476F1" w:rsidRPr="008E7BB5" w:rsidRDefault="001476F1" w:rsidP="0072322F">
      <w:pPr>
        <w:rPr>
          <w:b/>
          <w:bCs/>
          <w:u w:val="single"/>
          <w:lang w:val="en-PH"/>
        </w:rPr>
      </w:pPr>
      <w:r w:rsidRPr="008E7BB5">
        <w:rPr>
          <w:b/>
          <w:bCs/>
          <w:u w:val="single"/>
          <w:lang w:val="en-PH"/>
        </w:rPr>
        <w:t xml:space="preserve">Make sure to update the H2 &amp; H3 </w:t>
      </w:r>
      <w:r w:rsidR="008E7BB5" w:rsidRPr="008E7BB5">
        <w:rPr>
          <w:b/>
          <w:bCs/>
          <w:u w:val="single"/>
          <w:lang w:val="en-PH"/>
        </w:rPr>
        <w:t xml:space="preserve">heading tags. </w:t>
      </w:r>
    </w:p>
    <w:tbl>
      <w:tblPr>
        <w:tblStyle w:val="TableGrid"/>
        <w:tblW w:w="0" w:type="auto"/>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shd w:val="clear" w:color="auto" w:fill="ED7D31" w:themeFill="accent2"/>
        <w:tblCellMar>
          <w:bottom w:w="113" w:type="dxa"/>
        </w:tblCellMar>
        <w:tblLook w:val="04A0" w:firstRow="1" w:lastRow="0" w:firstColumn="1" w:lastColumn="0" w:noHBand="0" w:noVBand="1"/>
      </w:tblPr>
      <w:tblGrid>
        <w:gridCol w:w="9016"/>
      </w:tblGrid>
      <w:tr w:rsidR="00CB037C" w:rsidRPr="000E1F8A" w14:paraId="1F0BA098" w14:textId="77777777" w:rsidTr="00496EA5">
        <w:tc>
          <w:tcPr>
            <w:tcW w:w="9016" w:type="dxa"/>
            <w:shd w:val="clear" w:color="auto" w:fill="C1E4FF"/>
          </w:tcPr>
          <w:p w14:paraId="1AE44487" w14:textId="51158BEF" w:rsidR="000131A5" w:rsidRPr="000131A5" w:rsidRDefault="00D85758" w:rsidP="000131A5">
            <w:pPr>
              <w:pStyle w:val="BLOG-H2"/>
              <w:rPr>
                <w:rFonts w:cs="Helvetica"/>
                <w:b w:val="0"/>
                <w:bCs w:val="0"/>
                <w:i/>
                <w:iCs/>
                <w:sz w:val="22"/>
                <w:szCs w:val="22"/>
              </w:rPr>
            </w:pPr>
            <w:r w:rsidRPr="00D85758">
              <w:rPr>
                <w:rFonts w:cs="Helvetica"/>
                <w:sz w:val="22"/>
                <w:szCs w:val="22"/>
              </w:rPr>
              <w:t>Article Summary:</w:t>
            </w:r>
            <w:r w:rsidRPr="00D85758">
              <w:rPr>
                <w:rFonts w:cs="Helvetica"/>
                <w:b w:val="0"/>
                <w:bCs w:val="0"/>
                <w:sz w:val="22"/>
                <w:szCs w:val="22"/>
              </w:rPr>
              <w:t xml:space="preserve"> </w:t>
            </w:r>
            <w:r w:rsidR="00970ABC" w:rsidRPr="00970ABC">
              <w:rPr>
                <w:rFonts w:cs="Helvetica"/>
                <w:b w:val="0"/>
                <w:bCs w:val="0"/>
                <w:i/>
                <w:iCs/>
                <w:sz w:val="22"/>
                <w:szCs w:val="22"/>
              </w:rPr>
              <w:t>Changing the password blocks someone from signing in with the old password. However, they may still have an active session, a forwarding rule, access through a connected app, mailbox permissions, or a recovery method they added</w:t>
            </w:r>
            <w:r w:rsidR="00C57273" w:rsidRPr="00C57273">
              <w:rPr>
                <w:rFonts w:cs="Helvetica"/>
                <w:b w:val="0"/>
                <w:bCs w:val="0"/>
                <w:i/>
                <w:iCs/>
                <w:sz w:val="22"/>
                <w:szCs w:val="22"/>
              </w:rPr>
              <w:t>.</w:t>
            </w:r>
          </w:p>
          <w:p w14:paraId="35FD00C8" w14:textId="77777777" w:rsidR="00970ABC" w:rsidRPr="00970ABC" w:rsidRDefault="00970ABC" w:rsidP="00970ABC">
            <w:pPr>
              <w:pStyle w:val="BLOG-H2"/>
              <w:rPr>
                <w:rFonts w:cs="Helvetica"/>
                <w:b w:val="0"/>
                <w:bCs w:val="0"/>
                <w:sz w:val="22"/>
                <w:szCs w:val="22"/>
              </w:rPr>
            </w:pPr>
            <w:r w:rsidRPr="00970ABC">
              <w:rPr>
                <w:rFonts w:cs="Helvetica"/>
                <w:b w:val="0"/>
                <w:bCs w:val="0"/>
                <w:sz w:val="22"/>
                <w:szCs w:val="22"/>
              </w:rPr>
              <w:t>When someone gets into a business email account, changing the password should happen immediately. Once that is done, the account still needs a full check because other forms of access may remain.</w:t>
            </w:r>
          </w:p>
          <w:p w14:paraId="4613D80A" w14:textId="77777777" w:rsidR="00970ABC" w:rsidRPr="00970ABC" w:rsidRDefault="00970ABC" w:rsidP="00970ABC">
            <w:pPr>
              <w:pStyle w:val="BLOG-H2"/>
              <w:rPr>
                <w:rFonts w:cs="Helvetica"/>
                <w:b w:val="0"/>
                <w:bCs w:val="0"/>
                <w:sz w:val="22"/>
                <w:szCs w:val="22"/>
              </w:rPr>
            </w:pPr>
            <w:r w:rsidRPr="00970ABC">
              <w:rPr>
                <w:rFonts w:cs="Helvetica"/>
                <w:b w:val="0"/>
                <w:bCs w:val="0"/>
                <w:sz w:val="22"/>
                <w:szCs w:val="22"/>
              </w:rPr>
              <w:t>During the time they had access, the attacker may have created a forwarding rule, approved a connected app, added a sign-in method, or granted access to another account. They may also have a browser or email app that is still signed in.</w:t>
            </w:r>
          </w:p>
          <w:p w14:paraId="0253DA3E" w14:textId="77777777" w:rsidR="00970ABC" w:rsidRPr="00970ABC" w:rsidRDefault="00970ABC" w:rsidP="00970ABC">
            <w:pPr>
              <w:pStyle w:val="BLOG-H2"/>
              <w:rPr>
                <w:rFonts w:cs="Helvetica"/>
                <w:b w:val="0"/>
                <w:bCs w:val="0"/>
                <w:sz w:val="22"/>
                <w:szCs w:val="22"/>
              </w:rPr>
            </w:pPr>
            <w:r w:rsidRPr="00970ABC">
              <w:rPr>
                <w:rFonts w:cs="Helvetica"/>
                <w:b w:val="0"/>
                <w:bCs w:val="0"/>
                <w:sz w:val="22"/>
                <w:szCs w:val="22"/>
              </w:rPr>
              <w:lastRenderedPageBreak/>
              <w:t>Email deserves particular care because it is connected to so many other services. Password-reset messages for accounting software, cloud storage, social media, and other business systems often arrive by email. Someone who can still read the inbox may be able to reach those accounts too.</w:t>
            </w:r>
          </w:p>
          <w:p w14:paraId="015FEDE6" w14:textId="53CFA89E" w:rsidR="004B5C99" w:rsidRPr="000131A5" w:rsidRDefault="00970ABC" w:rsidP="00970ABC">
            <w:pPr>
              <w:pStyle w:val="BLOG-H2"/>
              <w:rPr>
                <w:rFonts w:cs="Helvetica"/>
                <w:b w:val="0"/>
                <w:bCs w:val="0"/>
                <w:sz w:val="22"/>
                <w:szCs w:val="22"/>
              </w:rPr>
            </w:pPr>
            <w:r w:rsidRPr="00970ABC">
              <w:rPr>
                <w:rFonts w:cs="Helvetica"/>
                <w:b w:val="0"/>
                <w:bCs w:val="0"/>
                <w:sz w:val="22"/>
                <w:szCs w:val="22"/>
              </w:rPr>
              <w:t xml:space="preserve">That is why current recovery guidance from </w:t>
            </w:r>
            <w:hyperlink r:id="rId27" w:history="1">
              <w:r w:rsidRPr="00970ABC">
                <w:rPr>
                  <w:rStyle w:val="Hyperlink"/>
                  <w:rFonts w:cs="Helvetica"/>
                  <w:b w:val="0"/>
                  <w:bCs w:val="0"/>
                  <w:color w:val="0E5AAB"/>
                  <w:sz w:val="22"/>
                  <w:szCs w:val="22"/>
                </w:rPr>
                <w:t>Microsoft</w:t>
              </w:r>
            </w:hyperlink>
            <w:r w:rsidRPr="00970ABC">
              <w:rPr>
                <w:rFonts w:cs="Helvetica"/>
                <w:b w:val="0"/>
                <w:bCs w:val="0"/>
                <w:color w:val="0E5AAB"/>
                <w:sz w:val="22"/>
                <w:szCs w:val="22"/>
              </w:rPr>
              <w:t xml:space="preserve">, </w:t>
            </w:r>
            <w:hyperlink r:id="rId28" w:history="1">
              <w:r w:rsidRPr="00970ABC">
                <w:rPr>
                  <w:rStyle w:val="Hyperlink"/>
                  <w:rFonts w:cs="Helvetica"/>
                  <w:b w:val="0"/>
                  <w:bCs w:val="0"/>
                  <w:color w:val="0E5AAB"/>
                  <w:sz w:val="22"/>
                  <w:szCs w:val="22"/>
                </w:rPr>
                <w:t>Google</w:t>
              </w:r>
            </w:hyperlink>
            <w:r w:rsidRPr="00970ABC">
              <w:rPr>
                <w:rFonts w:cs="Helvetica"/>
                <w:b w:val="0"/>
                <w:bCs w:val="0"/>
                <w:sz w:val="22"/>
                <w:szCs w:val="22"/>
              </w:rPr>
              <w:t xml:space="preserve">, and the </w:t>
            </w:r>
            <w:hyperlink r:id="rId29" w:history="1">
              <w:r w:rsidRPr="00970ABC">
                <w:rPr>
                  <w:rStyle w:val="Hyperlink"/>
                  <w:rFonts w:cs="Helvetica"/>
                  <w:b w:val="0"/>
                  <w:bCs w:val="0"/>
                  <w:color w:val="0E5AAB"/>
                  <w:sz w:val="22"/>
                  <w:szCs w:val="22"/>
                </w:rPr>
                <w:t>UK National Cyber Security Centre</w:t>
              </w:r>
            </w:hyperlink>
            <w:r w:rsidRPr="00970ABC">
              <w:rPr>
                <w:rFonts w:cs="Helvetica"/>
                <w:b w:val="0"/>
                <w:bCs w:val="0"/>
                <w:sz w:val="22"/>
                <w:szCs w:val="22"/>
              </w:rPr>
              <w:t xml:space="preserve"> includes several checks beyond changing the password</w:t>
            </w:r>
            <w:r w:rsidR="003F0816" w:rsidRPr="003F0816">
              <w:rPr>
                <w:rFonts w:cs="Helvetica"/>
                <w:b w:val="0"/>
                <w:bCs w:val="0"/>
                <w:sz w:val="22"/>
                <w:szCs w:val="22"/>
              </w:rPr>
              <w:t>.</w:t>
            </w:r>
          </w:p>
          <w:p w14:paraId="10D55D45" w14:textId="1D3DEFC0" w:rsidR="00346CAF" w:rsidRDefault="001D4A9A" w:rsidP="00153CDC">
            <w:pPr>
              <w:pStyle w:val="BLOG-H2"/>
            </w:pPr>
            <w:r w:rsidRPr="00E02AE8">
              <w:t>&lt;H</w:t>
            </w:r>
            <w:r w:rsidR="00C22EA1">
              <w:t>2</w:t>
            </w:r>
            <w:r w:rsidRPr="00E02AE8">
              <w:t>&gt;</w:t>
            </w:r>
            <w:r w:rsidR="00970ABC" w:rsidRPr="00970ABC">
              <w:t>Why a New Password May Not Remove Every Form of Access</w:t>
            </w:r>
            <w:r w:rsidRPr="004B2C6B">
              <w:t>&lt;/</w:t>
            </w:r>
            <w:r>
              <w:t>H</w:t>
            </w:r>
            <w:r w:rsidR="00C22EA1">
              <w:t>2</w:t>
            </w:r>
            <w:r w:rsidRPr="004B2C6B">
              <w:t>&gt;</w:t>
            </w:r>
          </w:p>
          <w:p w14:paraId="2212028D" w14:textId="77777777" w:rsidR="00970ABC" w:rsidRPr="00970ABC" w:rsidRDefault="00970ABC" w:rsidP="00970ABC">
            <w:r w:rsidRPr="00970ABC">
              <w:t>Email services use sessions so you do not have to enter your password every time you open a message. After you sign in, the service gives your browser or email application a cookie or token that confirms the login has already been approved.</w:t>
            </w:r>
          </w:p>
          <w:p w14:paraId="27F8997D" w14:textId="77777777" w:rsidR="00970ABC" w:rsidRPr="00970ABC" w:rsidRDefault="00970ABC" w:rsidP="00970ABC">
            <w:r w:rsidRPr="00970ABC">
              <w:t>The service can continue accepting that session until it expires or is revoked. This means someone who signed in before the password changed may stay connected for a period of time, depending on the provider and the type of session.</w:t>
            </w:r>
          </w:p>
          <w:p w14:paraId="07252814" w14:textId="114C2CD1" w:rsidR="00970ABC" w:rsidRPr="00970ABC" w:rsidRDefault="00970ABC" w:rsidP="00970ABC">
            <w:r w:rsidRPr="00970ABC">
              <w:t xml:space="preserve">The providers handle password changes differently. </w:t>
            </w:r>
            <w:hyperlink r:id="rId30" w:history="1">
              <w:r w:rsidRPr="00970ABC">
                <w:rPr>
                  <w:rStyle w:val="Hyperlink"/>
                  <w:color w:val="0E5AAB"/>
                </w:rPr>
                <w:t>Google says that changing a password signs the user out in most places</w:t>
              </w:r>
            </w:hyperlink>
            <w:r w:rsidRPr="00970ABC">
              <w:t>, but it lists exceptions that can include some devices and third-party applications. Google Workspace administrators also have separate controls for suspending an account and resetting its sign-in cookies.</w:t>
            </w:r>
          </w:p>
          <w:p w14:paraId="377F4EAC" w14:textId="77777777" w:rsidR="00970ABC" w:rsidRPr="00970ABC" w:rsidRDefault="00970ABC" w:rsidP="00970ABC">
            <w:r w:rsidRPr="00970ABC">
              <w:t>Microsoft takes a similar approach for business accounts. Its guidance tells administrators to disable the affected account during the investigation and revoke active sessions separately.</w:t>
            </w:r>
          </w:p>
          <w:p w14:paraId="7B8B4627" w14:textId="29F9FA4C" w:rsidR="005F7A9D" w:rsidRPr="005F7A9D" w:rsidRDefault="00970ABC" w:rsidP="00970ABC">
            <w:r w:rsidRPr="00970ABC">
              <w:t>The password change also leaves mailbox settings in place. A forwarding rule, delegate, or recovery method added while the account was compromised will remain until someone finds and removes it</w:t>
            </w:r>
            <w:r w:rsidR="000131A5">
              <w:t>.</w:t>
            </w:r>
          </w:p>
          <w:p w14:paraId="4BB0DBB7" w14:textId="382CD08F" w:rsidR="009424F8" w:rsidRPr="009D23AB" w:rsidRDefault="009424F8" w:rsidP="0031006E">
            <w:pPr>
              <w:pStyle w:val="BLOG-H2"/>
            </w:pPr>
            <w:r w:rsidRPr="009D23AB">
              <w:t>&lt;H</w:t>
            </w:r>
            <w:r w:rsidR="0031006E">
              <w:t>2</w:t>
            </w:r>
            <w:r w:rsidRPr="009D23AB">
              <w:t>&gt;</w:t>
            </w:r>
            <w:r w:rsidR="00970ABC" w:rsidRPr="00970ABC">
              <w:t>An Existing Session May Still Work</w:t>
            </w:r>
            <w:r w:rsidRPr="009D23AB">
              <w:t>&lt;/H</w:t>
            </w:r>
            <w:r w:rsidR="0031006E">
              <w:t>2</w:t>
            </w:r>
            <w:r w:rsidRPr="009D23AB">
              <w:t>&gt;</w:t>
            </w:r>
          </w:p>
          <w:p w14:paraId="4ECBA659" w14:textId="77777777" w:rsidR="00970ABC" w:rsidRDefault="00970ABC" w:rsidP="00A60021">
            <w:r w:rsidRPr="00970ABC">
              <w:t>An active session is one of the first things your IT provider should check.</w:t>
            </w:r>
          </w:p>
          <w:p w14:paraId="5E11FC50" w14:textId="46EFCAD1" w:rsidR="00A60021" w:rsidRDefault="00970ABC" w:rsidP="00F3397E">
            <w:pPr>
              <w:jc w:val="center"/>
            </w:pPr>
            <w:r>
              <w:rPr>
                <w:noProof/>
              </w:rPr>
              <w:lastRenderedPageBreak/>
              <w:drawing>
                <wp:inline distT="0" distB="0" distL="0" distR="0" wp14:anchorId="7844A07E" wp14:editId="0887393C">
                  <wp:extent cx="5307496" cy="3538135"/>
                  <wp:effectExtent l="0" t="0" r="7620" b="5715"/>
                  <wp:docPr id="1559961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1929" name="Picture 1559961929"/>
                          <pic:cNvPicPr/>
                        </pic:nvPicPr>
                        <pic:blipFill>
                          <a:blip r:embed="rId31"/>
                          <a:stretch>
                            <a:fillRect/>
                          </a:stretch>
                        </pic:blipFill>
                        <pic:spPr>
                          <a:xfrm>
                            <a:off x="0" y="0"/>
                            <a:ext cx="5320660" cy="3546910"/>
                          </a:xfrm>
                          <a:prstGeom prst="rect">
                            <a:avLst/>
                          </a:prstGeom>
                        </pic:spPr>
                      </pic:pic>
                    </a:graphicData>
                  </a:graphic>
                </wp:inline>
              </w:drawing>
            </w:r>
          </w:p>
          <w:p w14:paraId="2AEEDA5D" w14:textId="16E6C911" w:rsidR="00A60021" w:rsidRDefault="00A60021" w:rsidP="00C57273">
            <w:pPr>
              <w:pStyle w:val="BLOG-H2"/>
              <w:rPr>
                <w:b w:val="0"/>
                <w:bCs w:val="0"/>
                <w:sz w:val="22"/>
                <w:szCs w:val="22"/>
              </w:rPr>
            </w:pPr>
            <w:r w:rsidRPr="00A60021">
              <w:rPr>
                <w:sz w:val="22"/>
                <w:szCs w:val="22"/>
              </w:rPr>
              <w:t xml:space="preserve">IMAGE SOURCE: </w:t>
            </w:r>
            <w:hyperlink r:id="rId32" w:history="1">
              <w:r w:rsidR="00970ABC" w:rsidRPr="00970ABC">
                <w:rPr>
                  <w:rStyle w:val="Hyperlink"/>
                  <w:b w:val="0"/>
                  <w:bCs w:val="0"/>
                  <w:color w:val="0E5AAB"/>
                  <w:sz w:val="22"/>
                  <w:szCs w:val="22"/>
                </w:rPr>
                <w:t>https://www.pexels.com/photo/smartphone-screen-showing-account-verification-alert-33440144/</w:t>
              </w:r>
            </w:hyperlink>
            <w:r w:rsidR="00970ABC" w:rsidRPr="00970ABC">
              <w:rPr>
                <w:color w:val="0E5AAB"/>
              </w:rPr>
              <w:t xml:space="preserve"> </w:t>
            </w:r>
            <w:r w:rsidRPr="00970ABC">
              <w:rPr>
                <w:b w:val="0"/>
                <w:bCs w:val="0"/>
                <w:color w:val="0E5AAB"/>
                <w:sz w:val="22"/>
                <w:szCs w:val="22"/>
              </w:rPr>
              <w:t xml:space="preserve"> </w:t>
            </w:r>
          </w:p>
          <w:p w14:paraId="5DED5FDB" w14:textId="77777777" w:rsidR="00970ABC" w:rsidRPr="00970ABC" w:rsidRDefault="00970ABC" w:rsidP="00970ABC">
            <w:r w:rsidRPr="00970ABC">
              <w:t>If the attacker signed in through a browser or email application, that session may still hold a valid token. Malware on an employee’s computer can also steal a session cookie and send it to someone else.</w:t>
            </w:r>
          </w:p>
          <w:p w14:paraId="7683380F" w14:textId="77777777" w:rsidR="00970ABC" w:rsidRPr="00970ABC" w:rsidRDefault="00970ABC" w:rsidP="00970ABC">
            <w:r w:rsidRPr="00970ABC">
              <w:t>A stolen cookie may allow the attacker to use a session that has already passed the normal login checks. In that situation, they may not need to enter the new password.</w:t>
            </w:r>
          </w:p>
          <w:p w14:paraId="230AA00C" w14:textId="77777777" w:rsidR="00970ABC" w:rsidRPr="00970ABC" w:rsidRDefault="00970ABC" w:rsidP="00970ABC">
            <w:r w:rsidRPr="00970ABC">
              <w:t>The administrator should use the email provider’s tools to revoke the account’s active sessions and tokens. The exact name of the control varies between services. It may appear as “revoke sessions,” “reset sign-in cookies,” “sign out everywhere,” or “log out of all devices.”</w:t>
            </w:r>
          </w:p>
          <w:p w14:paraId="7D5A7B29" w14:textId="52861D9E" w:rsidR="00A60021" w:rsidRPr="00A60021" w:rsidRDefault="00970ABC" w:rsidP="00970ABC">
            <w:r w:rsidRPr="00970ABC">
              <w:t>If malware may be present on the employee’s computer, use another device to begin the recovery process. The affected computer should be checked before the employee signs in again</w:t>
            </w:r>
            <w:r>
              <w:t>.</w:t>
            </w:r>
          </w:p>
          <w:p w14:paraId="6F9991FF" w14:textId="41E54A74" w:rsidR="00A14DE9" w:rsidRPr="009D23AB" w:rsidRDefault="00A14DE9" w:rsidP="00C57273">
            <w:pPr>
              <w:pStyle w:val="BLOG-H2"/>
            </w:pPr>
            <w:r w:rsidRPr="009D23AB">
              <w:t>&lt;H</w:t>
            </w:r>
            <w:r w:rsidR="00C57273">
              <w:t>2</w:t>
            </w:r>
            <w:r w:rsidRPr="009D23AB">
              <w:t>&gt;</w:t>
            </w:r>
            <w:r w:rsidR="00970ABC" w:rsidRPr="00970ABC">
              <w:t>Forwarding Rules Can Keep Sending Out Your Email</w:t>
            </w:r>
            <w:r w:rsidRPr="009D23AB">
              <w:t>&lt;/H</w:t>
            </w:r>
            <w:r w:rsidR="00C57273">
              <w:t>2</w:t>
            </w:r>
            <w:r w:rsidRPr="009D23AB">
              <w:t>&gt;</w:t>
            </w:r>
          </w:p>
          <w:p w14:paraId="022EE4FF" w14:textId="77777777" w:rsidR="00970ABC" w:rsidRPr="00970ABC" w:rsidRDefault="00970ABC" w:rsidP="00970ABC">
            <w:r w:rsidRPr="00970ABC">
              <w:t>After closing the active sessions, check what was changed inside the mailbox.</w:t>
            </w:r>
          </w:p>
          <w:p w14:paraId="5C13C827" w14:textId="77777777" w:rsidR="00970ABC" w:rsidRPr="00970ABC" w:rsidRDefault="00970ABC" w:rsidP="00970ABC">
            <w:r w:rsidRPr="00970ABC">
              <w:t>An attacker can create a forwarding rule that sends a copy of every new email to another address. They may also use a filter that only forwards messages containing terms such as “invoice,” “payment,” “bank,” or “password reset.”</w:t>
            </w:r>
          </w:p>
          <w:p w14:paraId="7DF25EE0" w14:textId="77777777" w:rsidR="00970ABC" w:rsidRPr="00970ABC" w:rsidRDefault="00970ABC" w:rsidP="00970ABC">
            <w:r w:rsidRPr="00970ABC">
              <w:lastRenderedPageBreak/>
              <w:t>More selective rules are harder to notice because most email continues arriving normally. The attacker only receives the messages they are interested in.</w:t>
            </w:r>
          </w:p>
          <w:p w14:paraId="562EBEFF" w14:textId="77777777" w:rsidR="00970ABC" w:rsidRPr="00970ABC" w:rsidRDefault="00970ABC" w:rsidP="00970ABC">
            <w:r w:rsidRPr="00970ABC">
              <w:t>Rules can also hide activity. For example, a rule may move security warnings, customer replies, or questions about a payment request into a folder the employee rarely checks.</w:t>
            </w:r>
          </w:p>
          <w:p w14:paraId="5A620DC8" w14:textId="3212972E" w:rsidR="00970ABC" w:rsidRPr="00970ABC" w:rsidRDefault="00970ABC" w:rsidP="00970ABC">
            <w:r w:rsidRPr="00970ABC">
              <w:t xml:space="preserve">Both </w:t>
            </w:r>
            <w:hyperlink r:id="rId33" w:history="1">
              <w:r w:rsidRPr="00970ABC">
                <w:rPr>
                  <w:rStyle w:val="Hyperlink"/>
                  <w:color w:val="0E5AAB"/>
                </w:rPr>
                <w:t>Microsoft</w:t>
              </w:r>
            </w:hyperlink>
            <w:r w:rsidRPr="00970ABC">
              <w:t xml:space="preserve"> and </w:t>
            </w:r>
            <w:hyperlink r:id="rId34" w:history="1">
              <w:r w:rsidRPr="00970ABC">
                <w:rPr>
                  <w:rStyle w:val="Hyperlink"/>
                  <w:color w:val="0E5AAB"/>
                </w:rPr>
                <w:t>Google</w:t>
              </w:r>
            </w:hyperlink>
            <w:r w:rsidRPr="00970ABC">
              <w:t xml:space="preserve"> tell users and administrators to check forwarding settings and mailbox rules after a suspected compromise.</w:t>
            </w:r>
          </w:p>
          <w:p w14:paraId="13BDB370" w14:textId="7EB7A6FE" w:rsidR="00A14DE9" w:rsidRDefault="00970ABC" w:rsidP="00970ABC">
            <w:r w:rsidRPr="00970ABC">
              <w:t>Microsoft 365 administrators should perform this check through the administration tools, not only from the employee’s Outlook settings. Microsoft specifically recommends reviewing all inbox rules, including hidden ones</w:t>
            </w:r>
            <w:r w:rsidR="00A14DE9">
              <w:t>.</w:t>
            </w:r>
          </w:p>
          <w:p w14:paraId="40AAD80C" w14:textId="6EB35C6D" w:rsidR="00A14DE9" w:rsidRPr="009D23AB" w:rsidRDefault="00A14DE9" w:rsidP="00C57273">
            <w:pPr>
              <w:pStyle w:val="BLOG-H2"/>
            </w:pPr>
            <w:r w:rsidRPr="009D23AB">
              <w:t>&lt;H</w:t>
            </w:r>
            <w:r w:rsidR="00C57273">
              <w:t>2</w:t>
            </w:r>
            <w:r w:rsidRPr="009D23AB">
              <w:t>&gt;</w:t>
            </w:r>
            <w:r w:rsidR="00970ABC" w:rsidRPr="00970ABC">
              <w:t>A Connected App May Have Permission to Read the Mailbox</w:t>
            </w:r>
            <w:r w:rsidRPr="009D23AB">
              <w:t>&lt;/H</w:t>
            </w:r>
            <w:r w:rsidR="00C57273">
              <w:t>2</w:t>
            </w:r>
            <w:r w:rsidRPr="009D23AB">
              <w:t>&gt;</w:t>
            </w:r>
          </w:p>
          <w:p w14:paraId="0A691C47" w14:textId="54EB0A39" w:rsidR="00A60021" w:rsidRDefault="00970ABC" w:rsidP="00A85048">
            <w:r w:rsidRPr="00970ABC">
              <w:t>Forwarding rules are one way to keep receiving email. A connected application can provide another.</w:t>
            </w:r>
          </w:p>
          <w:p w14:paraId="1A364FD8" w14:textId="06F436E7" w:rsidR="00A60021" w:rsidRDefault="00A85048" w:rsidP="00F3397E">
            <w:pPr>
              <w:pStyle w:val="BLOG-H2"/>
              <w:jc w:val="center"/>
            </w:pPr>
            <w:r>
              <w:rPr>
                <w:noProof/>
              </w:rPr>
              <w:drawing>
                <wp:inline distT="0" distB="0" distL="0" distR="0" wp14:anchorId="61EAED12" wp14:editId="00551516">
                  <wp:extent cx="5357931" cy="4019339"/>
                  <wp:effectExtent l="0" t="0" r="0" b="635"/>
                  <wp:docPr id="1021678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78073" name="Picture 1021678073"/>
                          <pic:cNvPicPr/>
                        </pic:nvPicPr>
                        <pic:blipFill>
                          <a:blip r:embed="rId35"/>
                          <a:stretch>
                            <a:fillRect/>
                          </a:stretch>
                        </pic:blipFill>
                        <pic:spPr>
                          <a:xfrm>
                            <a:off x="0" y="0"/>
                            <a:ext cx="5378510" cy="4034777"/>
                          </a:xfrm>
                          <a:prstGeom prst="rect">
                            <a:avLst/>
                          </a:prstGeom>
                        </pic:spPr>
                      </pic:pic>
                    </a:graphicData>
                  </a:graphic>
                </wp:inline>
              </w:drawing>
            </w:r>
          </w:p>
          <w:p w14:paraId="149D0341" w14:textId="6A379FDC" w:rsidR="00A96F5D" w:rsidRPr="00A96F5D" w:rsidRDefault="00A60021" w:rsidP="00A96F5D">
            <w:pPr>
              <w:rPr>
                <w:b/>
                <w:bCs/>
                <w:color w:val="0E5AAB"/>
              </w:rPr>
            </w:pPr>
            <w:r w:rsidRPr="00A96F5D">
              <w:rPr>
                <w:b/>
                <w:bCs/>
                <w:color w:val="0E5AAB"/>
              </w:rPr>
              <w:t>Imag</w:t>
            </w:r>
            <w:r w:rsidR="00A96F5D" w:rsidRPr="00A96F5D">
              <w:rPr>
                <w:b/>
                <w:bCs/>
                <w:color w:val="0E5AAB"/>
              </w:rPr>
              <w:t>e Source:</w:t>
            </w:r>
            <w:r w:rsidR="00A96F5D">
              <w:rPr>
                <w:color w:val="0E5AAB"/>
              </w:rPr>
              <w:t xml:space="preserve"> </w:t>
            </w:r>
            <w:hyperlink r:id="rId36" w:history="1">
              <w:r w:rsidR="00A85048" w:rsidRPr="00A85048">
                <w:rPr>
                  <w:rStyle w:val="Hyperlink"/>
                  <w:color w:val="0E5AAB"/>
                </w:rPr>
                <w:t>https://www.pexels.com/photo/creative-photo-of-a-lock-key-16564254/</w:t>
              </w:r>
            </w:hyperlink>
            <w:r w:rsidR="00A85048" w:rsidRPr="00A85048">
              <w:rPr>
                <w:color w:val="0E5AAB"/>
              </w:rPr>
              <w:t xml:space="preserve"> </w:t>
            </w:r>
          </w:p>
          <w:p w14:paraId="1FB4D376" w14:textId="77777777" w:rsidR="00A85048" w:rsidRPr="00A85048" w:rsidRDefault="00A85048" w:rsidP="00A85048">
            <w:r w:rsidRPr="00A85048">
              <w:t>Businesses commonly connect email accounts to scheduling tools, customer management systems, mobile email apps, document services, and browser extensions. These connections often use OAuth.</w:t>
            </w:r>
          </w:p>
          <w:p w14:paraId="77211CD2" w14:textId="77777777" w:rsidR="00A85048" w:rsidRPr="00A85048" w:rsidRDefault="00A85048" w:rsidP="00A85048">
            <w:r w:rsidRPr="00A85048">
              <w:lastRenderedPageBreak/>
              <w:t>When a user approves an OAuth request, the application receives permission to access certain parts of the account. The application does not need to store the user’s password.</w:t>
            </w:r>
          </w:p>
          <w:p w14:paraId="4C5BA504" w14:textId="1D3404AF" w:rsidR="00A85048" w:rsidRPr="00A85048" w:rsidRDefault="00A85048" w:rsidP="00A85048">
            <w:r w:rsidRPr="00A85048">
              <w:t xml:space="preserve">Attackers can misuse this process by creating an application that looks genuine and asking the user to approve it. </w:t>
            </w:r>
            <w:hyperlink r:id="rId37" w:history="1">
              <w:r w:rsidRPr="00A85048">
                <w:rPr>
                  <w:rStyle w:val="Hyperlink"/>
                  <w:color w:val="0E5AAB"/>
                </w:rPr>
                <w:t>Microsoft explains that a harmful app consent grant can provide access to email, files, contacts, and forwarding rules</w:t>
              </w:r>
            </w:hyperlink>
            <w:r w:rsidRPr="00A85048">
              <w:t>.</w:t>
            </w:r>
          </w:p>
          <w:p w14:paraId="72D666B0" w14:textId="77777777" w:rsidR="00A85048" w:rsidRPr="00A85048" w:rsidRDefault="00A85048" w:rsidP="00A85048">
            <w:r w:rsidRPr="00A85048">
              <w:t>Some app connections may stop after a password reset, while others need to be removed separately. Review every application connected to the account and remove anything the business does not recognize, use, or approve.</w:t>
            </w:r>
          </w:p>
          <w:p w14:paraId="61C9EBDA" w14:textId="262E5EC8" w:rsidR="00A85048" w:rsidRDefault="00A85048" w:rsidP="00A85048">
            <w:r w:rsidRPr="00A85048">
              <w:t>An application’s name and logo do not confirm who created it. Your administrator should check the company behind it and the exact permissions it received</w:t>
            </w:r>
            <w:r w:rsidRPr="00970ABC">
              <w:t>.</w:t>
            </w:r>
          </w:p>
          <w:p w14:paraId="6D75D9DE" w14:textId="2FB251D5" w:rsidR="00A96F5D" w:rsidRPr="009D23AB" w:rsidRDefault="00A96F5D" w:rsidP="00A85048">
            <w:pPr>
              <w:pStyle w:val="BLOG-H2"/>
            </w:pPr>
            <w:r w:rsidRPr="009D23AB">
              <w:t>&lt;H</w:t>
            </w:r>
            <w:r w:rsidR="00A85048">
              <w:t>2</w:t>
            </w:r>
            <w:r w:rsidRPr="009D23AB">
              <w:t>&gt;</w:t>
            </w:r>
            <w:r w:rsidR="00A85048" w:rsidRPr="00A85048">
              <w:t>Someone Else May Have Mailbox Permissions</w:t>
            </w:r>
            <w:r w:rsidRPr="009D23AB">
              <w:t>&lt;/H</w:t>
            </w:r>
            <w:r w:rsidR="00A85048">
              <w:t>2</w:t>
            </w:r>
            <w:r w:rsidRPr="009D23AB">
              <w:t>&gt;</w:t>
            </w:r>
          </w:p>
          <w:p w14:paraId="077E4570" w14:textId="77777777" w:rsidR="00A85048" w:rsidRPr="00A85048" w:rsidRDefault="00A85048" w:rsidP="00A85048">
            <w:r w:rsidRPr="00A85048">
              <w:t>Business email platforms allow one person to access another person’s mailbox. An executive may give an assistant access, for example, or several employees may work through a shared mailbox.</w:t>
            </w:r>
          </w:p>
          <w:p w14:paraId="123A9A21" w14:textId="77777777" w:rsidR="00A85048" w:rsidRPr="00A85048" w:rsidRDefault="00A85048" w:rsidP="00A85048">
            <w:r w:rsidRPr="00A85048">
              <w:t>This type of access is called delegation. A delegate signs in with their own account, so changing the mailbox owner’s password does not automatically remove the delegate.</w:t>
            </w:r>
          </w:p>
          <w:p w14:paraId="6D379F8E" w14:textId="1A0C1C64" w:rsidR="00A85048" w:rsidRPr="00A85048" w:rsidRDefault="00A85048" w:rsidP="00A85048">
            <w:pPr>
              <w:rPr>
                <w:color w:val="0E5AAB"/>
              </w:rPr>
            </w:pPr>
            <w:hyperlink r:id="rId38" w:history="1">
              <w:r w:rsidRPr="00A85048">
                <w:rPr>
                  <w:rStyle w:val="Hyperlink"/>
                  <w:color w:val="0E5AAB"/>
                </w:rPr>
                <w:t>Exchange Online supports Full Access, Send As, and Send on Behalf permissions. Gmail also supports delegated mailbox access.</w:t>
              </w:r>
            </w:hyperlink>
          </w:p>
          <w:p w14:paraId="09F0F3F0" w14:textId="77777777" w:rsidR="00A85048" w:rsidRPr="00A85048" w:rsidRDefault="00A85048" w:rsidP="00A85048">
            <w:r w:rsidRPr="00A85048">
              <w:t>Check every person and group with access to the mailbox. Confirm why they need it and remove any permission that the account owner or administrator cannot explain.</w:t>
            </w:r>
          </w:p>
          <w:p w14:paraId="5D340638" w14:textId="7BCB00A5" w:rsidR="00A96F5D" w:rsidRDefault="00A85048" w:rsidP="00A85048">
            <w:r w:rsidRPr="00A85048">
              <w:t>Sending permissions need attention too. Someone with “Send As” access may be able to send messages that appear to come directly from the mailbox, even if they cannot read its contents</w:t>
            </w:r>
            <w:r w:rsidR="00A96F5D" w:rsidRPr="00A96F5D">
              <w:t>.</w:t>
            </w:r>
          </w:p>
          <w:p w14:paraId="4885C972" w14:textId="4055B653" w:rsidR="00A96F5D" w:rsidRPr="009D23AB" w:rsidRDefault="00A96F5D" w:rsidP="00A85048">
            <w:pPr>
              <w:pStyle w:val="BLOG-H2"/>
            </w:pPr>
            <w:r w:rsidRPr="009D23AB">
              <w:t>&lt;H</w:t>
            </w:r>
            <w:r w:rsidR="00A85048">
              <w:t>2</w:t>
            </w:r>
            <w:r w:rsidRPr="009D23AB">
              <w:t>&gt;</w:t>
            </w:r>
            <w:r w:rsidR="00A85048" w:rsidRPr="00A85048">
              <w:t>Check Recovery and Sign-In Methods</w:t>
            </w:r>
            <w:r w:rsidRPr="009D23AB">
              <w:t>&lt;/H</w:t>
            </w:r>
            <w:r w:rsidR="00A85048">
              <w:t>2</w:t>
            </w:r>
            <w:r w:rsidRPr="009D23AB">
              <w:t>&gt;</w:t>
            </w:r>
          </w:p>
          <w:p w14:paraId="6AC615A2" w14:textId="77777777" w:rsidR="00A85048" w:rsidRPr="00A85048" w:rsidRDefault="00A85048" w:rsidP="00A85048">
            <w:r w:rsidRPr="00A85048">
              <w:t>The attacker may have added a phone number, recovery email address, authenticator app, passkey, or security key while they controlled the account.</w:t>
            </w:r>
          </w:p>
          <w:p w14:paraId="4C38D5EC" w14:textId="77777777" w:rsidR="00A85048" w:rsidRPr="00A85048" w:rsidRDefault="00A85048" w:rsidP="00A85048">
            <w:r w:rsidRPr="00A85048">
              <w:t>A recovery method could help them regain access later. An authentication method might also allow them to approve another sign-in without knowing the new password.</w:t>
            </w:r>
          </w:p>
          <w:p w14:paraId="3B739221" w14:textId="77777777" w:rsidR="00A85048" w:rsidRPr="00A85048" w:rsidRDefault="00A85048" w:rsidP="00A85048">
            <w:r w:rsidRPr="00A85048">
              <w:t>Microsoft tells administrators responding to a compromised mailbox to review the user’s registered MFA devices and remove anything suspicious. Google also advises users to check recovery details, recent security activity, devices, and sign-in methods.</w:t>
            </w:r>
          </w:p>
          <w:p w14:paraId="4F8DFCB8" w14:textId="5BB9DC32" w:rsidR="00A96F5D" w:rsidRPr="00C57273" w:rsidRDefault="00A85048" w:rsidP="00A85048">
            <w:r w:rsidRPr="00A85048">
              <w:t>Compare every entry with the account owner. Remove anything that neither the employee nor the administrator recognizes</w:t>
            </w:r>
            <w:r w:rsidR="00A96F5D" w:rsidRPr="00A96F5D">
              <w:t>.</w:t>
            </w:r>
          </w:p>
          <w:p w14:paraId="1D082FC9" w14:textId="674D5FB9" w:rsidR="00A96F5D" w:rsidRPr="009D23AB" w:rsidRDefault="00A96F5D" w:rsidP="00A85048">
            <w:pPr>
              <w:pStyle w:val="BLOG-H2"/>
            </w:pPr>
            <w:r w:rsidRPr="009D23AB">
              <w:lastRenderedPageBreak/>
              <w:t>&lt;H</w:t>
            </w:r>
            <w:r w:rsidR="00A85048">
              <w:t>2</w:t>
            </w:r>
            <w:r w:rsidRPr="009D23AB">
              <w:t>&gt;</w:t>
            </w:r>
            <w:r w:rsidR="00A85048" w:rsidRPr="00A85048">
              <w:t>How to Secure a Compromised Email Account</w:t>
            </w:r>
            <w:r w:rsidRPr="009D23AB">
              <w:t>&lt;/H</w:t>
            </w:r>
            <w:r w:rsidR="00A85048">
              <w:t>2</w:t>
            </w:r>
            <w:r w:rsidRPr="009D23AB">
              <w:t>&gt;</w:t>
            </w:r>
          </w:p>
          <w:p w14:paraId="5E1DEF76" w14:textId="101C4466" w:rsidR="00A96F5D" w:rsidRPr="00C57273" w:rsidRDefault="00A85048" w:rsidP="00A96F5D">
            <w:r w:rsidRPr="00A85048">
              <w:t>Some of the settings involved are only visible through the business administration tools. Contact your IT provider or email administrator rather than asking the employee to handle the entire cleanup from their inbox.</w:t>
            </w:r>
          </w:p>
          <w:p w14:paraId="5A609A0C" w14:textId="1F74C4AD" w:rsidR="00A96F5D" w:rsidRPr="009D23AB" w:rsidRDefault="00A96F5D" w:rsidP="00A85048">
            <w:pPr>
              <w:pStyle w:val="BLOG-H2"/>
            </w:pPr>
            <w:r w:rsidRPr="009D23AB">
              <w:t>&lt;H</w:t>
            </w:r>
            <w:r w:rsidR="000F05B5">
              <w:t>3</w:t>
            </w:r>
            <w:r w:rsidRPr="009D23AB">
              <w:t>&gt;</w:t>
            </w:r>
            <w:r w:rsidR="00A85048" w:rsidRPr="00A85048">
              <w:t>Disable or Suspend the Account</w:t>
            </w:r>
            <w:r w:rsidRPr="009D23AB">
              <w:t>&lt;/H</w:t>
            </w:r>
            <w:r w:rsidR="000F05B5">
              <w:t>3</w:t>
            </w:r>
            <w:r w:rsidRPr="009D23AB">
              <w:t>&gt;</w:t>
            </w:r>
          </w:p>
          <w:p w14:paraId="0510D1CE" w14:textId="77777777" w:rsidR="00A85048" w:rsidRPr="00A85048" w:rsidRDefault="00A85048" w:rsidP="00A85048">
            <w:r w:rsidRPr="00A85048">
              <w:t>The administrator may temporarily disable or suspend the account while checking it. They should also revoke active sessions and tokens so the attacker is signed out.</w:t>
            </w:r>
          </w:p>
          <w:p w14:paraId="4702A875" w14:textId="714D8D65" w:rsidR="00A96F5D" w:rsidRPr="00C57273" w:rsidRDefault="00A85048" w:rsidP="00A85048">
            <w:r w:rsidRPr="00A85048">
              <w:t>The employee may lose access for a short time, but leaving the account active gives the attacker more time to read, send, or delete email</w:t>
            </w:r>
            <w:r w:rsidR="00A96F5D" w:rsidRPr="00A96F5D">
              <w:t>.</w:t>
            </w:r>
          </w:p>
          <w:p w14:paraId="61DB0898" w14:textId="29735740" w:rsidR="00A96F5D" w:rsidRPr="009D23AB" w:rsidRDefault="00A96F5D" w:rsidP="00A85048">
            <w:pPr>
              <w:pStyle w:val="BLOG-H2"/>
            </w:pPr>
            <w:r w:rsidRPr="009D23AB">
              <w:t>&lt;H</w:t>
            </w:r>
            <w:r w:rsidR="000F05B5">
              <w:t>3</w:t>
            </w:r>
            <w:r w:rsidRPr="009D23AB">
              <w:t>&gt;</w:t>
            </w:r>
            <w:r w:rsidRPr="00A96F5D">
              <w:t>C</w:t>
            </w:r>
            <w:r w:rsidR="00A85048">
              <w:t>hange the Password</w:t>
            </w:r>
            <w:r w:rsidRPr="009D23AB">
              <w:t>&lt;/H</w:t>
            </w:r>
            <w:r w:rsidR="000F05B5">
              <w:t>3</w:t>
            </w:r>
            <w:r w:rsidRPr="009D23AB">
              <w:t>&gt;</w:t>
            </w:r>
          </w:p>
          <w:p w14:paraId="58D2E052" w14:textId="77777777" w:rsidR="00A85048" w:rsidRPr="00A85048" w:rsidRDefault="00A85048" w:rsidP="00A85048">
            <w:r w:rsidRPr="00A85048">
              <w:t>Set a password that has not been used for another account. If the employee reused the old password elsewhere, those accounts need new passwords as well.</w:t>
            </w:r>
          </w:p>
          <w:p w14:paraId="2CF4A0DA" w14:textId="77777777" w:rsidR="00A85048" w:rsidRPr="00A85048" w:rsidRDefault="00A85048" w:rsidP="00A85048">
            <w:r w:rsidRPr="00A85048">
              <w:t>Do not send the new password to the affected mailbox. Use a phone call, an approved password manager, or another method your business trusts.</w:t>
            </w:r>
          </w:p>
          <w:p w14:paraId="2AE5A469" w14:textId="3FCB96B9" w:rsidR="00A96F5D" w:rsidRPr="00C57273" w:rsidRDefault="00A85048" w:rsidP="00A85048">
            <w:r w:rsidRPr="00A85048">
              <w:t>Some older applications use separate app passwords. Microsoft’s current guidance notes that these are not automatically revoked when the main password changes, so your administrator should remove or replace them if they are present</w:t>
            </w:r>
            <w:r w:rsidR="00A96F5D">
              <w:t>.</w:t>
            </w:r>
          </w:p>
          <w:p w14:paraId="69353D82" w14:textId="74CA8AC2" w:rsidR="00A14DE9" w:rsidRPr="009D23AB" w:rsidRDefault="00A14DE9" w:rsidP="00C57273">
            <w:pPr>
              <w:pStyle w:val="BLOG-H2"/>
            </w:pPr>
            <w:r w:rsidRPr="009D23AB">
              <w:t>&lt;H</w:t>
            </w:r>
            <w:r w:rsidR="000F05B5">
              <w:t>3</w:t>
            </w:r>
            <w:r w:rsidRPr="009D23AB">
              <w:t>&gt;</w:t>
            </w:r>
            <w:r w:rsidR="00A85048" w:rsidRPr="00A85048">
              <w:t>Review the Mailbox and Account Settings</w:t>
            </w:r>
            <w:r w:rsidRPr="009D23AB">
              <w:t>&lt;/H</w:t>
            </w:r>
            <w:r w:rsidR="000F05B5">
              <w:t>3</w:t>
            </w:r>
            <w:r w:rsidRPr="009D23AB">
              <w:t>&gt;</w:t>
            </w:r>
          </w:p>
          <w:p w14:paraId="697D9BD7" w14:textId="77777777" w:rsidR="00A85048" w:rsidRPr="00A85048" w:rsidRDefault="00A85048" w:rsidP="00A85048">
            <w:r w:rsidRPr="00A85048">
              <w:t>Check forwarding addresses, inbox rules, filters, blocked addresses, delegates, sending permissions, signatures, automatic replies, and connected applications.</w:t>
            </w:r>
          </w:p>
          <w:p w14:paraId="12D083B7" w14:textId="77777777" w:rsidR="00A85048" w:rsidRPr="00A85048" w:rsidRDefault="00A85048" w:rsidP="00A85048">
            <w:r w:rsidRPr="00A85048">
              <w:t>Then review the registered devices, phone numbers, recovery addresses, authenticator apps, passkeys, and security keys.</w:t>
            </w:r>
          </w:p>
          <w:p w14:paraId="1E4C1E5B" w14:textId="6459B994" w:rsidR="00A14DE9" w:rsidRDefault="00A85048" w:rsidP="00A85048">
            <w:r w:rsidRPr="00A85048">
              <w:t>POP and IMAP access should also be checked. Some businesses still use these settings for approved email applications, so confirm how the account is used before disabling them</w:t>
            </w:r>
            <w:r w:rsidR="00A14DE9">
              <w:t>.</w:t>
            </w:r>
          </w:p>
          <w:p w14:paraId="287BE604" w14:textId="6F3E2B25" w:rsidR="00A96F5D" w:rsidRPr="009D23AB" w:rsidRDefault="00A96F5D" w:rsidP="00A96F5D">
            <w:pPr>
              <w:pStyle w:val="BLOG-H2"/>
            </w:pPr>
            <w:r w:rsidRPr="009D23AB">
              <w:t>&lt;H</w:t>
            </w:r>
            <w:r w:rsidR="000F05B5">
              <w:t>3</w:t>
            </w:r>
            <w:r w:rsidRPr="009D23AB">
              <w:t>&gt;</w:t>
            </w:r>
            <w:r w:rsidR="00A85048" w:rsidRPr="00A85048">
              <w:t>Find Out What Happened</w:t>
            </w:r>
            <w:r w:rsidRPr="009D23AB">
              <w:t>&lt;/H</w:t>
            </w:r>
            <w:r w:rsidR="000F05B5">
              <w:t>3</w:t>
            </w:r>
            <w:r w:rsidRPr="009D23AB">
              <w:t>&gt;</w:t>
            </w:r>
          </w:p>
          <w:p w14:paraId="0EC416EC" w14:textId="77777777" w:rsidR="00A85048" w:rsidRPr="00A85048" w:rsidRDefault="00A85048" w:rsidP="00A85048">
            <w:pPr>
              <w:pStyle w:val="BLOG-H2"/>
              <w:rPr>
                <w:b w:val="0"/>
                <w:bCs w:val="0"/>
                <w:sz w:val="22"/>
                <w:szCs w:val="22"/>
              </w:rPr>
            </w:pPr>
            <w:r w:rsidRPr="00A85048">
              <w:rPr>
                <w:b w:val="0"/>
                <w:bCs w:val="0"/>
                <w:sz w:val="22"/>
                <w:szCs w:val="22"/>
              </w:rPr>
              <w:t>Once access has been removed, work out what the attacker did while they were inside.</w:t>
            </w:r>
          </w:p>
          <w:p w14:paraId="13B00CE4" w14:textId="77777777" w:rsidR="00A85048" w:rsidRPr="00A85048" w:rsidRDefault="00A85048" w:rsidP="00A85048">
            <w:pPr>
              <w:pStyle w:val="BLOG-H2"/>
              <w:rPr>
                <w:b w:val="0"/>
                <w:bCs w:val="0"/>
                <w:sz w:val="22"/>
                <w:szCs w:val="22"/>
              </w:rPr>
            </w:pPr>
            <w:r w:rsidRPr="00A85048">
              <w:rPr>
                <w:b w:val="0"/>
                <w:bCs w:val="0"/>
                <w:sz w:val="22"/>
                <w:szCs w:val="22"/>
              </w:rPr>
              <w:t>Check the Sent, Deleted, Drafts, Junk, and Archive folders. Look for messages the employee did not write, replies they did not see, password-reset emails, and changes to payment instructions.</w:t>
            </w:r>
          </w:p>
          <w:p w14:paraId="63EB404C" w14:textId="77777777" w:rsidR="00A85048" w:rsidRPr="00A85048" w:rsidRDefault="00A85048" w:rsidP="00A85048">
            <w:pPr>
              <w:pStyle w:val="BLOG-H2"/>
              <w:rPr>
                <w:b w:val="0"/>
                <w:bCs w:val="0"/>
                <w:sz w:val="22"/>
                <w:szCs w:val="22"/>
              </w:rPr>
            </w:pPr>
            <w:r w:rsidRPr="00A85048">
              <w:rPr>
                <w:b w:val="0"/>
                <w:bCs w:val="0"/>
                <w:sz w:val="22"/>
                <w:szCs w:val="22"/>
              </w:rPr>
              <w:lastRenderedPageBreak/>
              <w:t>The administrator should review sign-in logs, audit records, email traces, and security alerts. Start the search before the first known warning because the original compromise may have happened earlier.</w:t>
            </w:r>
          </w:p>
          <w:p w14:paraId="394C5D1A" w14:textId="530E89A9" w:rsidR="00A96F5D" w:rsidRDefault="00A85048" w:rsidP="00A85048">
            <w:pPr>
              <w:pStyle w:val="BLOG-H2"/>
              <w:rPr>
                <w:b w:val="0"/>
                <w:bCs w:val="0"/>
                <w:sz w:val="22"/>
                <w:szCs w:val="22"/>
              </w:rPr>
            </w:pPr>
            <w:r w:rsidRPr="00A85048">
              <w:rPr>
                <w:b w:val="0"/>
                <w:bCs w:val="0"/>
                <w:sz w:val="22"/>
                <w:szCs w:val="22"/>
              </w:rPr>
              <w:t>A login from an unfamiliar location does not prove that someone else used the account. Mobile networks, VPNs, and internet providers can affect location data. The device, time, IP address, application, and activity around the login provide more useful context when considered together</w:t>
            </w:r>
            <w:r w:rsidR="00A96F5D" w:rsidRPr="00A96F5D">
              <w:rPr>
                <w:b w:val="0"/>
                <w:bCs w:val="0"/>
                <w:sz w:val="22"/>
                <w:szCs w:val="22"/>
              </w:rPr>
              <w:t>.</w:t>
            </w:r>
          </w:p>
          <w:p w14:paraId="6FEF5691" w14:textId="2F4ABDAC" w:rsidR="00A96F5D" w:rsidRPr="009D23AB" w:rsidRDefault="00A96F5D" w:rsidP="00A85048">
            <w:pPr>
              <w:pStyle w:val="BLOG-H2"/>
            </w:pPr>
            <w:r w:rsidRPr="009D23AB">
              <w:t>&lt;H</w:t>
            </w:r>
            <w:r w:rsidR="000F05B5">
              <w:t>3</w:t>
            </w:r>
            <w:r w:rsidRPr="009D23AB">
              <w:t>&gt;</w:t>
            </w:r>
            <w:r w:rsidR="00A85048" w:rsidRPr="00A85048">
              <w:t>Contact Anyone Who May Have Received a Fraudulent Message</w:t>
            </w:r>
            <w:r w:rsidRPr="009D23AB">
              <w:t>&lt;/H</w:t>
            </w:r>
            <w:r w:rsidR="000F05B5">
              <w:t>3</w:t>
            </w:r>
            <w:r w:rsidRPr="009D23AB">
              <w:t>&gt;</w:t>
            </w:r>
          </w:p>
          <w:p w14:paraId="1A54EBB0" w14:textId="77777777" w:rsidR="00A85048" w:rsidRPr="00A85048" w:rsidRDefault="00A85048" w:rsidP="00A85048">
            <w:pPr>
              <w:pStyle w:val="BLOG-H2"/>
              <w:rPr>
                <w:b w:val="0"/>
                <w:bCs w:val="0"/>
                <w:sz w:val="22"/>
                <w:szCs w:val="22"/>
              </w:rPr>
            </w:pPr>
            <w:r w:rsidRPr="00A85048">
              <w:rPr>
                <w:b w:val="0"/>
                <w:bCs w:val="0"/>
                <w:sz w:val="22"/>
                <w:szCs w:val="22"/>
              </w:rPr>
              <w:t>If the account sent false messages, contact the recipients through a trusted channel. Tell them which messages were not genuine and whether they need to change a password, delete a file, or ignore a payment request.</w:t>
            </w:r>
          </w:p>
          <w:p w14:paraId="46E2727D" w14:textId="77777777" w:rsidR="00A85048" w:rsidRPr="00A85048" w:rsidRDefault="00A85048" w:rsidP="00A85048">
            <w:pPr>
              <w:pStyle w:val="BLOG-H2"/>
              <w:rPr>
                <w:b w:val="0"/>
                <w:bCs w:val="0"/>
                <w:sz w:val="22"/>
                <w:szCs w:val="22"/>
              </w:rPr>
            </w:pPr>
            <w:r w:rsidRPr="00A85048">
              <w:rPr>
                <w:b w:val="0"/>
                <w:bCs w:val="0"/>
                <w:sz w:val="22"/>
                <w:szCs w:val="22"/>
              </w:rPr>
              <w:t>Pay particular attention to messages involving bank details, invoices, payroll, gift cards, or password resets.</w:t>
            </w:r>
          </w:p>
          <w:p w14:paraId="4BD8F2F5" w14:textId="784EFE0C" w:rsidR="00A96F5D" w:rsidRDefault="00A85048" w:rsidP="00A85048">
            <w:pPr>
              <w:pStyle w:val="BLOG-H2"/>
              <w:rPr>
                <w:b w:val="0"/>
                <w:bCs w:val="0"/>
                <w:sz w:val="22"/>
                <w:szCs w:val="22"/>
              </w:rPr>
            </w:pPr>
            <w:r w:rsidRPr="00A85048">
              <w:rPr>
                <w:b w:val="0"/>
                <w:bCs w:val="0"/>
                <w:sz w:val="22"/>
                <w:szCs w:val="22"/>
              </w:rPr>
              <w:t>If money may have been sent to the wrong account, contact the bank or payment provider immediately. Use a phone number from its official website or your existing records rather than one found in the email conversation</w:t>
            </w:r>
            <w:r w:rsidR="00A96F5D" w:rsidRPr="00A96F5D">
              <w:rPr>
                <w:b w:val="0"/>
                <w:bCs w:val="0"/>
                <w:sz w:val="22"/>
                <w:szCs w:val="22"/>
              </w:rPr>
              <w:t>.</w:t>
            </w:r>
          </w:p>
          <w:p w14:paraId="70BE68EC" w14:textId="4810712C" w:rsidR="00A96F5D" w:rsidRPr="009D23AB" w:rsidRDefault="00A96F5D" w:rsidP="00A85048">
            <w:pPr>
              <w:pStyle w:val="BLOG-H2"/>
            </w:pPr>
            <w:r w:rsidRPr="009D23AB">
              <w:t>&lt;H</w:t>
            </w:r>
            <w:r w:rsidR="000F05B5">
              <w:t>3</w:t>
            </w:r>
            <w:r w:rsidRPr="009D23AB">
              <w:t>&gt;</w:t>
            </w:r>
            <w:r w:rsidR="00A85048" w:rsidRPr="00A85048">
              <w:t>Secure the Account Before Returning It to the Employee</w:t>
            </w:r>
            <w:r w:rsidRPr="009D23AB">
              <w:t>&lt;/H</w:t>
            </w:r>
            <w:r w:rsidR="000F05B5">
              <w:t>3</w:t>
            </w:r>
            <w:r w:rsidRPr="009D23AB">
              <w:t>&gt;</w:t>
            </w:r>
          </w:p>
          <w:p w14:paraId="1265EAB9" w14:textId="77777777" w:rsidR="00A85048" w:rsidRPr="00A85048" w:rsidRDefault="00A85048" w:rsidP="00A85048">
            <w:pPr>
              <w:pStyle w:val="BLOG-H2"/>
              <w:rPr>
                <w:b w:val="0"/>
                <w:bCs w:val="0"/>
                <w:sz w:val="22"/>
                <w:szCs w:val="22"/>
              </w:rPr>
            </w:pPr>
            <w:r w:rsidRPr="00A85048">
              <w:rPr>
                <w:b w:val="0"/>
                <w:bCs w:val="0"/>
                <w:sz w:val="22"/>
                <w:szCs w:val="22"/>
              </w:rPr>
              <w:t>Once the unknown access, settings, and permissions have been removed, the administrator can return the account to the employee.</w:t>
            </w:r>
          </w:p>
          <w:p w14:paraId="6AEA664A" w14:textId="77777777" w:rsidR="00A85048" w:rsidRPr="00A85048" w:rsidRDefault="00A85048" w:rsidP="00A85048">
            <w:pPr>
              <w:pStyle w:val="BLOG-H2"/>
              <w:rPr>
                <w:b w:val="0"/>
                <w:bCs w:val="0"/>
                <w:sz w:val="22"/>
                <w:szCs w:val="22"/>
              </w:rPr>
            </w:pPr>
            <w:r w:rsidRPr="00A85048">
              <w:rPr>
                <w:b w:val="0"/>
                <w:bCs w:val="0"/>
                <w:sz w:val="22"/>
                <w:szCs w:val="22"/>
              </w:rPr>
              <w:t>Require MFA before the employee signs in again. Where the email platform supports them, passkeys and physical security keys provide better protection against phishing than codes that can be entered into a fake login page.</w:t>
            </w:r>
          </w:p>
          <w:p w14:paraId="123C5FCE" w14:textId="1C5F53AD" w:rsidR="00A96F5D" w:rsidRDefault="00A85048" w:rsidP="00A85048">
            <w:pPr>
              <w:pStyle w:val="BLOG-H2"/>
              <w:rPr>
                <w:b w:val="0"/>
                <w:bCs w:val="0"/>
                <w:sz w:val="22"/>
                <w:szCs w:val="22"/>
              </w:rPr>
            </w:pPr>
            <w:r w:rsidRPr="00A85048">
              <w:rPr>
                <w:b w:val="0"/>
                <w:bCs w:val="0"/>
                <w:sz w:val="22"/>
                <w:szCs w:val="22"/>
              </w:rPr>
              <w:t>MFA helps prevent another login with a stolen password. The earlier checks are still required because MFA does not remove existing forwarding rules, delegates, connected apps, or recovery methods.</w:t>
            </w:r>
          </w:p>
          <w:p w14:paraId="59D27A31" w14:textId="41F6FFBE" w:rsidR="00A96F5D" w:rsidRPr="009D23AB" w:rsidRDefault="00A96F5D" w:rsidP="00A85048">
            <w:pPr>
              <w:pStyle w:val="BLOG-H2"/>
            </w:pPr>
            <w:r w:rsidRPr="00A96F5D">
              <w:t>&lt;H</w:t>
            </w:r>
            <w:r w:rsidR="00A85048">
              <w:t>2</w:t>
            </w:r>
            <w:r w:rsidRPr="00A96F5D">
              <w:t>&gt;</w:t>
            </w:r>
            <w:r w:rsidR="00A85048">
              <w:t xml:space="preserve"> </w:t>
            </w:r>
            <w:r w:rsidR="00A85048" w:rsidRPr="00A85048">
              <w:t>How to Reduce the Risk of Another Compromise</w:t>
            </w:r>
            <w:r w:rsidRPr="00A96F5D">
              <w:t>&lt;/H</w:t>
            </w:r>
            <w:r w:rsidR="00A85048">
              <w:t>2</w:t>
            </w:r>
            <w:r w:rsidRPr="00A96F5D">
              <w:t>&gt;</w:t>
            </w:r>
          </w:p>
          <w:p w14:paraId="5FBD210F" w14:textId="77777777" w:rsidR="00A85048" w:rsidRPr="00A85048" w:rsidRDefault="00A85048" w:rsidP="00A85048">
            <w:pPr>
              <w:pStyle w:val="BLOG-H2"/>
              <w:rPr>
                <w:b w:val="0"/>
                <w:bCs w:val="0"/>
                <w:sz w:val="22"/>
                <w:szCs w:val="22"/>
              </w:rPr>
            </w:pPr>
            <w:r w:rsidRPr="00A85048">
              <w:rPr>
                <w:b w:val="0"/>
                <w:bCs w:val="0"/>
                <w:sz w:val="22"/>
                <w:szCs w:val="22"/>
              </w:rPr>
              <w:t>Ask your IT provider to block automatic forwarding to outside addresses unless your business has a reason to allow it. Microsoft 365 and Google Workspace also provide controls for limiting which third-party applications employees can connect.</w:t>
            </w:r>
          </w:p>
          <w:p w14:paraId="75AA1623" w14:textId="77777777" w:rsidR="00A85048" w:rsidRPr="00A85048" w:rsidRDefault="00A85048" w:rsidP="00A85048">
            <w:pPr>
              <w:pStyle w:val="BLOG-H2"/>
              <w:rPr>
                <w:b w:val="0"/>
                <w:bCs w:val="0"/>
                <w:sz w:val="22"/>
                <w:szCs w:val="22"/>
              </w:rPr>
            </w:pPr>
            <w:r w:rsidRPr="00A85048">
              <w:rPr>
                <w:b w:val="0"/>
                <w:bCs w:val="0"/>
                <w:sz w:val="22"/>
                <w:szCs w:val="22"/>
              </w:rPr>
              <w:t>Require MFA for every email account, especially administrators and employees who handle payments or sensitive information. Use passkeys or physical security keys where the platform supports them.</w:t>
            </w:r>
          </w:p>
          <w:p w14:paraId="34B56029" w14:textId="192026D1" w:rsidR="00A96F5D" w:rsidRDefault="00A85048" w:rsidP="00A85048">
            <w:pPr>
              <w:pStyle w:val="BLOG-H2"/>
              <w:rPr>
                <w:b w:val="0"/>
                <w:bCs w:val="0"/>
                <w:sz w:val="22"/>
                <w:szCs w:val="22"/>
              </w:rPr>
            </w:pPr>
            <w:r w:rsidRPr="00A85048">
              <w:rPr>
                <w:b w:val="0"/>
                <w:bCs w:val="0"/>
                <w:sz w:val="22"/>
                <w:szCs w:val="22"/>
              </w:rPr>
              <w:lastRenderedPageBreak/>
              <w:t>Employees should report unexpected MFA prompts, unfamiliar login alerts, mailbox changes, and messages sent from their account that they do not recognize. Report these signs as soon as they appear so your IT provider can check the account before more email is sent or deleted</w:t>
            </w:r>
            <w:r w:rsidR="00A96F5D">
              <w:rPr>
                <w:b w:val="0"/>
                <w:bCs w:val="0"/>
                <w:sz w:val="22"/>
                <w:szCs w:val="22"/>
              </w:rPr>
              <w:t>.</w:t>
            </w:r>
          </w:p>
          <w:p w14:paraId="4FFE2075" w14:textId="2421A1E4" w:rsidR="002126FE" w:rsidRDefault="002126FE" w:rsidP="002126FE">
            <w:pPr>
              <w:pStyle w:val="BLOG-H2"/>
            </w:pPr>
            <w:r w:rsidRPr="009D23AB">
              <w:t>&lt;H</w:t>
            </w:r>
            <w:r>
              <w:t>2</w:t>
            </w:r>
            <w:r w:rsidRPr="009D23AB">
              <w:t>&gt;</w:t>
            </w:r>
            <w:r w:rsidR="00F23F92">
              <w:t>Frequently Asked Questions</w:t>
            </w:r>
            <w:r w:rsidRPr="009D23AB">
              <w:t>&lt;/H</w:t>
            </w:r>
            <w:r>
              <w:t>2</w:t>
            </w:r>
            <w:r w:rsidRPr="009D23AB">
              <w:t>&gt;</w:t>
            </w:r>
          </w:p>
          <w:p w14:paraId="735BCED4" w14:textId="08E592AA" w:rsidR="002126FE" w:rsidRDefault="002126FE" w:rsidP="002126FE">
            <w:pPr>
              <w:pStyle w:val="BLOG-H3"/>
            </w:pPr>
            <w:r w:rsidRPr="009D23AB">
              <w:t>&lt;H</w:t>
            </w:r>
            <w:r>
              <w:t>3</w:t>
            </w:r>
            <w:r w:rsidRPr="009D23AB">
              <w:t>&gt;</w:t>
            </w:r>
            <w:r w:rsidR="00A85048" w:rsidRPr="00A85048">
              <w:t>Does changing an email password sign out every device?</w:t>
            </w:r>
            <w:r w:rsidRPr="009D23AB">
              <w:t>&lt;/H</w:t>
            </w:r>
            <w:r>
              <w:t>3</w:t>
            </w:r>
            <w:r w:rsidRPr="009D23AB">
              <w:t>&gt;</w:t>
            </w:r>
          </w:p>
          <w:p w14:paraId="1589F2D3" w14:textId="1A3ADB3D" w:rsidR="00A96F5D" w:rsidRDefault="00A85048" w:rsidP="00A85048">
            <w:r w:rsidRPr="00A85048">
              <w:t>It depends on the provider. Some services sign users out of most sessions after a password change, while others provide separate controls for revoking sessions and tokens. Follow the account-compromise instructions for the email service your business uses.</w:t>
            </w:r>
          </w:p>
          <w:p w14:paraId="75E6A51D" w14:textId="568491EC" w:rsidR="00116C12" w:rsidRDefault="00116C12" w:rsidP="00116C12">
            <w:pPr>
              <w:pStyle w:val="BLOG-H3"/>
            </w:pPr>
            <w:r w:rsidRPr="009D23AB">
              <w:t>&lt;H</w:t>
            </w:r>
            <w:r>
              <w:t>3</w:t>
            </w:r>
            <w:r w:rsidRPr="009D23AB">
              <w:t>&gt;</w:t>
            </w:r>
            <w:r w:rsidR="00A85048" w:rsidRPr="00A85048">
              <w:t>Can someone still receive my email after I change the password?</w:t>
            </w:r>
            <w:r w:rsidRPr="009D23AB">
              <w:t>&lt;/H</w:t>
            </w:r>
            <w:r>
              <w:t>3</w:t>
            </w:r>
            <w:r w:rsidRPr="009D23AB">
              <w:t>&gt;</w:t>
            </w:r>
          </w:p>
          <w:p w14:paraId="622E8BDB" w14:textId="414057C8" w:rsidR="00A96F5D" w:rsidRDefault="00A85048" w:rsidP="00597062">
            <w:pPr>
              <w:pStyle w:val="BLOG-H3"/>
              <w:rPr>
                <w:b w:val="0"/>
                <w:bCs w:val="0"/>
                <w:sz w:val="22"/>
                <w:szCs w:val="22"/>
                <w:lang w:eastAsia="en-US"/>
              </w:rPr>
            </w:pPr>
            <w:r w:rsidRPr="00A85048">
              <w:rPr>
                <w:b w:val="0"/>
                <w:bCs w:val="0"/>
                <w:sz w:val="22"/>
                <w:szCs w:val="22"/>
                <w:lang w:eastAsia="en-US"/>
              </w:rPr>
              <w:t>Yes. A forwarding rule or filter may continue sending them copies of your messages. Check all forwarding settings and mailbox rules.</w:t>
            </w:r>
          </w:p>
          <w:p w14:paraId="0D6FABDB" w14:textId="0386620D" w:rsidR="002C05ED" w:rsidRDefault="002C05ED" w:rsidP="00597062">
            <w:pPr>
              <w:pStyle w:val="BLOG-H3"/>
            </w:pPr>
            <w:r w:rsidRPr="009D23AB">
              <w:t>&lt;H</w:t>
            </w:r>
            <w:r>
              <w:t>3</w:t>
            </w:r>
            <w:r w:rsidRPr="009D23AB">
              <w:t>&gt;</w:t>
            </w:r>
            <w:r w:rsidR="00A85048" w:rsidRPr="00A85048">
              <w:t>Can an app access my email without knowing my password?</w:t>
            </w:r>
            <w:r w:rsidRPr="009D23AB">
              <w:t>&lt;/H</w:t>
            </w:r>
            <w:r>
              <w:t>3</w:t>
            </w:r>
            <w:r w:rsidRPr="009D23AB">
              <w:t>&gt;</w:t>
            </w:r>
          </w:p>
          <w:p w14:paraId="449B1B35" w14:textId="1A9F152D" w:rsidR="002C05ED" w:rsidRDefault="00A85048" w:rsidP="002C05ED">
            <w:r w:rsidRPr="00A85048">
              <w:t>Yes. An app may receive permission through OAuth, which allows it to access approved account data without storing the password. Review and remove any connected application the business does not recognize.</w:t>
            </w:r>
          </w:p>
          <w:p w14:paraId="67B9D83E" w14:textId="42857257" w:rsidR="003F0816" w:rsidRDefault="003F0816" w:rsidP="003F0816">
            <w:pPr>
              <w:pStyle w:val="BLOG-H3"/>
            </w:pPr>
            <w:r w:rsidRPr="009D23AB">
              <w:t>&lt;H</w:t>
            </w:r>
            <w:r>
              <w:t>3</w:t>
            </w:r>
            <w:r w:rsidRPr="009D23AB">
              <w:t>&gt;</w:t>
            </w:r>
            <w:r w:rsidR="00F3397E" w:rsidRPr="00F3397E">
              <w:t>Should I delete a compromised email account?</w:t>
            </w:r>
            <w:r w:rsidRPr="009D23AB">
              <w:t>&lt;/H</w:t>
            </w:r>
            <w:r>
              <w:t>3</w:t>
            </w:r>
            <w:r w:rsidRPr="009D23AB">
              <w:t>&gt;</w:t>
            </w:r>
          </w:p>
          <w:p w14:paraId="49C6B927" w14:textId="02A86340" w:rsidR="003F0816" w:rsidRDefault="00F3397E" w:rsidP="003F0816">
            <w:r w:rsidRPr="00F3397E">
              <w:t>The account is usually disabled or suspended while it is secured and investigated. Deleting it could remove information your IT provider needs to work out what happened</w:t>
            </w:r>
            <w:r w:rsidR="00CD3BD1" w:rsidRPr="00CD3BD1">
              <w:t>.</w:t>
            </w:r>
          </w:p>
          <w:p w14:paraId="1285F9A4" w14:textId="14833FF7" w:rsidR="003F0816" w:rsidRDefault="003F0816" w:rsidP="003F0816">
            <w:pPr>
              <w:pStyle w:val="BLOG-H3"/>
            </w:pPr>
            <w:r w:rsidRPr="009D23AB">
              <w:t>&lt;H</w:t>
            </w:r>
            <w:r>
              <w:t>3</w:t>
            </w:r>
            <w:r w:rsidRPr="009D23AB">
              <w:t>&gt;</w:t>
            </w:r>
            <w:r w:rsidR="00F3397E" w:rsidRPr="00F3397E">
              <w:t>Is MFA enough to secure the account?</w:t>
            </w:r>
            <w:r w:rsidRPr="009D23AB">
              <w:t>&lt;/H</w:t>
            </w:r>
            <w:r>
              <w:t>3</w:t>
            </w:r>
            <w:r w:rsidRPr="009D23AB">
              <w:t>&gt;</w:t>
            </w:r>
          </w:p>
          <w:p w14:paraId="6F35A2ED" w14:textId="4AE7277C" w:rsidR="003F0816" w:rsidRDefault="00CD3BD1" w:rsidP="00CD3BD1">
            <w:r w:rsidRPr="00CD3BD1">
              <w:t xml:space="preserve">No. Local </w:t>
            </w:r>
            <w:proofErr w:type="spellStart"/>
            <w:r w:rsidRPr="00CD3BD1">
              <w:t>administ</w:t>
            </w:r>
            <w:proofErr w:type="spellEnd"/>
            <w:r w:rsidR="00F3397E">
              <w:t xml:space="preserve"> </w:t>
            </w:r>
            <w:r w:rsidR="00F3397E" w:rsidRPr="00F3397E">
              <w:t>MFA helps prevent new sign-ins, but it does not remove mailbox rules, app permissions, delegates, recovery methods, or active sessions that already exist. Those need to be checked separately</w:t>
            </w:r>
            <w:r w:rsidRPr="00CD3BD1">
              <w:t>.</w:t>
            </w:r>
            <w:r w:rsidR="003F0816" w:rsidRPr="003F0816">
              <w:t xml:space="preserve"> </w:t>
            </w:r>
          </w:p>
          <w:p w14:paraId="3F95D4D4" w14:textId="1364C3E9" w:rsidR="00EF3F3B" w:rsidRDefault="00EF3F3B" w:rsidP="00EF3F3B">
            <w:pPr>
              <w:pStyle w:val="BLOG-H2"/>
            </w:pPr>
            <w:r w:rsidRPr="009D23AB">
              <w:t>&lt;H</w:t>
            </w:r>
            <w:r>
              <w:t>2</w:t>
            </w:r>
            <w:r w:rsidRPr="009D23AB">
              <w:t>&gt;</w:t>
            </w:r>
            <w:r w:rsidRPr="00C84A80">
              <w:t xml:space="preserve">Sources and </w:t>
            </w:r>
            <w:r w:rsidR="00F3397E">
              <w:t>F</w:t>
            </w:r>
            <w:r w:rsidRPr="00C84A80">
              <w:t xml:space="preserve">urther </w:t>
            </w:r>
            <w:r w:rsidR="00F3397E">
              <w:t>R</w:t>
            </w:r>
            <w:r w:rsidRPr="00C84A80">
              <w:t>eading</w:t>
            </w:r>
            <w:r w:rsidRPr="009D23AB">
              <w:t>&lt;/H</w:t>
            </w:r>
            <w:r>
              <w:t>2</w:t>
            </w:r>
            <w:r w:rsidRPr="009D23AB">
              <w:t>&gt;</w:t>
            </w:r>
          </w:p>
          <w:p w14:paraId="1FB14B41" w14:textId="77777777" w:rsidR="00F3397E" w:rsidRPr="00F3397E" w:rsidRDefault="00F3397E" w:rsidP="00F3397E">
            <w:pPr>
              <w:pStyle w:val="ListBullet"/>
              <w:spacing w:after="60" w:line="252" w:lineRule="auto"/>
              <w:rPr>
                <w:rFonts w:asciiTheme="minorHAnsi" w:hAnsiTheme="minorHAnsi" w:cstheme="minorHAnsi"/>
                <w:color w:val="0E5AAB"/>
              </w:rPr>
            </w:pPr>
            <w:hyperlink r:id="rId39">
              <w:r w:rsidRPr="00F3397E">
                <w:rPr>
                  <w:rFonts w:asciiTheme="minorHAnsi" w:hAnsiTheme="minorHAnsi" w:cstheme="minorHAnsi"/>
                  <w:color w:val="0E5AAB"/>
                  <w:u w:val="single"/>
                </w:rPr>
                <w:t>Microsoft: Respond to a compromised email account in Microsoft 365</w:t>
              </w:r>
            </w:hyperlink>
          </w:p>
          <w:p w14:paraId="6FA0BD0D" w14:textId="77777777" w:rsidR="00F3397E" w:rsidRPr="00F3397E" w:rsidRDefault="00F3397E" w:rsidP="00F3397E">
            <w:pPr>
              <w:pStyle w:val="ListBullet"/>
              <w:spacing w:after="60" w:line="252" w:lineRule="auto"/>
              <w:rPr>
                <w:rFonts w:asciiTheme="minorHAnsi" w:hAnsiTheme="minorHAnsi" w:cstheme="minorHAnsi"/>
                <w:color w:val="0E5AAB"/>
              </w:rPr>
            </w:pPr>
            <w:hyperlink r:id="rId40">
              <w:r w:rsidRPr="00F3397E">
                <w:rPr>
                  <w:rFonts w:asciiTheme="minorHAnsi" w:hAnsiTheme="minorHAnsi" w:cstheme="minorHAnsi"/>
                  <w:color w:val="0E5AAB"/>
                  <w:u w:val="single"/>
                </w:rPr>
                <w:t>Microsoft: App consent grant investigation</w:t>
              </w:r>
            </w:hyperlink>
          </w:p>
          <w:p w14:paraId="04817DA8" w14:textId="77777777" w:rsidR="00F3397E" w:rsidRPr="00F3397E" w:rsidRDefault="00F3397E" w:rsidP="00F3397E">
            <w:pPr>
              <w:pStyle w:val="ListBullet"/>
              <w:spacing w:after="60" w:line="252" w:lineRule="auto"/>
              <w:rPr>
                <w:rFonts w:asciiTheme="minorHAnsi" w:hAnsiTheme="minorHAnsi" w:cstheme="minorHAnsi"/>
                <w:color w:val="0E5AAB"/>
              </w:rPr>
            </w:pPr>
            <w:hyperlink r:id="rId41">
              <w:r w:rsidRPr="00F3397E">
                <w:rPr>
                  <w:rFonts w:asciiTheme="minorHAnsi" w:hAnsiTheme="minorHAnsi" w:cstheme="minorHAnsi"/>
                  <w:color w:val="0E5AAB"/>
                  <w:u w:val="single"/>
                </w:rPr>
                <w:t>Google Workspace: Identify and secure compromised accounts</w:t>
              </w:r>
            </w:hyperlink>
          </w:p>
          <w:p w14:paraId="76BE5917" w14:textId="77777777" w:rsidR="00F3397E" w:rsidRPr="00F3397E" w:rsidRDefault="00F3397E" w:rsidP="00F3397E">
            <w:pPr>
              <w:pStyle w:val="ListBullet"/>
              <w:spacing w:after="60" w:line="252" w:lineRule="auto"/>
              <w:rPr>
                <w:rFonts w:asciiTheme="minorHAnsi" w:hAnsiTheme="minorHAnsi" w:cstheme="minorHAnsi"/>
                <w:color w:val="0E5AAB"/>
              </w:rPr>
            </w:pPr>
            <w:hyperlink r:id="rId42">
              <w:r w:rsidRPr="00F3397E">
                <w:rPr>
                  <w:rFonts w:asciiTheme="minorHAnsi" w:hAnsiTheme="minorHAnsi" w:cstheme="minorHAnsi"/>
                  <w:color w:val="0E5AAB"/>
                  <w:u w:val="single"/>
                </w:rPr>
                <w:t>Google: Gmail security tips</w:t>
              </w:r>
            </w:hyperlink>
          </w:p>
          <w:p w14:paraId="7F6CB6FF" w14:textId="77777777" w:rsidR="00F3397E" w:rsidRPr="00F3397E" w:rsidRDefault="00F3397E" w:rsidP="00F3397E">
            <w:pPr>
              <w:pStyle w:val="ListBullet"/>
              <w:spacing w:after="60" w:line="252" w:lineRule="auto"/>
              <w:rPr>
                <w:rFonts w:asciiTheme="minorHAnsi" w:hAnsiTheme="minorHAnsi" w:cstheme="minorHAnsi"/>
                <w:color w:val="0E5AAB"/>
              </w:rPr>
            </w:pPr>
            <w:hyperlink r:id="rId43">
              <w:r w:rsidRPr="00F3397E">
                <w:rPr>
                  <w:rFonts w:asciiTheme="minorHAnsi" w:hAnsiTheme="minorHAnsi" w:cstheme="minorHAnsi"/>
                  <w:color w:val="0E5AAB"/>
                  <w:u w:val="single"/>
                </w:rPr>
                <w:t>UK National Cyber Security Centre: Hacked accounts</w:t>
              </w:r>
            </w:hyperlink>
          </w:p>
          <w:p w14:paraId="08B5475B" w14:textId="77777777" w:rsidR="00F3397E" w:rsidRPr="00F3397E" w:rsidRDefault="00F3397E" w:rsidP="00F3397E">
            <w:pPr>
              <w:pStyle w:val="ListBullet"/>
              <w:spacing w:after="60" w:line="252" w:lineRule="auto"/>
              <w:rPr>
                <w:rFonts w:asciiTheme="minorHAnsi" w:hAnsiTheme="minorHAnsi" w:cstheme="minorHAnsi"/>
                <w:color w:val="0E5AAB"/>
              </w:rPr>
            </w:pPr>
            <w:hyperlink r:id="rId44">
              <w:r w:rsidRPr="00F3397E">
                <w:rPr>
                  <w:rFonts w:asciiTheme="minorHAnsi" w:hAnsiTheme="minorHAnsi" w:cstheme="minorHAnsi"/>
                  <w:color w:val="0E5AAB"/>
                  <w:u w:val="single"/>
                </w:rPr>
                <w:t>Australian Cyber Security Centre: Review your email account security</w:t>
              </w:r>
            </w:hyperlink>
          </w:p>
          <w:p w14:paraId="68E5EDC1" w14:textId="77777777" w:rsidR="00F3397E" w:rsidRDefault="00F3397E" w:rsidP="00EF3F3B">
            <w:pPr>
              <w:pStyle w:val="BulletPoints-OrangeDots"/>
              <w:numPr>
                <w:ilvl w:val="0"/>
                <w:numId w:val="0"/>
              </w:numPr>
            </w:pPr>
            <w:r w:rsidRPr="00F3397E">
              <w:t>If you think someone still has access to your business email, contact your IT provider immediately. If you do not have an IT provider, you can always reach out to us and we’ll help you.</w:t>
            </w:r>
          </w:p>
          <w:p w14:paraId="21744AC1" w14:textId="77777777" w:rsidR="00F3397E" w:rsidRDefault="00F3397E" w:rsidP="00EF3F3B">
            <w:pPr>
              <w:pStyle w:val="BulletPoints-OrangeDots"/>
              <w:numPr>
                <w:ilvl w:val="0"/>
                <w:numId w:val="0"/>
              </w:numPr>
              <w:rPr>
                <w:b/>
                <w:bCs/>
                <w:lang w:eastAsia="en-PH"/>
              </w:rPr>
            </w:pPr>
          </w:p>
          <w:p w14:paraId="54B0D5EC" w14:textId="57A79AD9" w:rsidR="00EB5434" w:rsidRPr="00C4017A" w:rsidRDefault="00EB5434" w:rsidP="00EF3F3B">
            <w:pPr>
              <w:pStyle w:val="BulletPoints-OrangeDots"/>
              <w:numPr>
                <w:ilvl w:val="0"/>
                <w:numId w:val="0"/>
              </w:numPr>
              <w:rPr>
                <w:b/>
                <w:bCs/>
                <w:lang w:eastAsia="en-PH"/>
              </w:rPr>
            </w:pPr>
            <w:r w:rsidRPr="00C4017A">
              <w:rPr>
                <w:b/>
                <w:bCs/>
                <w:lang w:eastAsia="en-PH"/>
              </w:rPr>
              <w:lastRenderedPageBreak/>
              <w:t xml:space="preserve">Article used with permission from </w:t>
            </w:r>
            <w:hyperlink r:id="rId45" w:tgtFrame="_blank" w:history="1">
              <w:r w:rsidRPr="00FE3B0B">
                <w:rPr>
                  <w:rStyle w:val="Hyperlink"/>
                  <w:b/>
                  <w:bCs/>
                  <w:lang w:val="en-AU" w:eastAsia="en-PH"/>
                </w:rPr>
                <w:t>The Technology Press.</w:t>
              </w:r>
            </w:hyperlink>
            <w:r w:rsidRPr="00C4017A">
              <w:rPr>
                <w:b/>
                <w:bCs/>
                <w:lang w:eastAsia="en-PH"/>
              </w:rPr>
              <w:t xml:space="preserve"> </w:t>
            </w:r>
          </w:p>
        </w:tc>
      </w:tr>
    </w:tbl>
    <w:p w14:paraId="68AB0FB5" w14:textId="1761687B" w:rsidR="002F7A77" w:rsidRDefault="002F7A77" w:rsidP="009B5E3B">
      <w:pPr>
        <w:rPr>
          <w:b/>
          <w:bCs/>
          <w:lang w:val="en-PH"/>
        </w:rPr>
      </w:pPr>
    </w:p>
    <w:p w14:paraId="162CDA05" w14:textId="052B7AC9" w:rsidR="00F3397E" w:rsidRDefault="00F3397E" w:rsidP="009B5E3B">
      <w:pPr>
        <w:rPr>
          <w:b/>
          <w:bCs/>
          <w:lang w:val="en-PH"/>
        </w:rPr>
      </w:pPr>
    </w:p>
    <w:p w14:paraId="1DC536ED" w14:textId="0EF2037D" w:rsidR="00F3397E" w:rsidRDefault="00F3397E" w:rsidP="009B5E3B">
      <w:pPr>
        <w:rPr>
          <w:b/>
          <w:bCs/>
          <w:lang w:val="en-PH"/>
        </w:rPr>
      </w:pPr>
      <w:r>
        <w:rPr>
          <w:noProof/>
        </w:rPr>
        <mc:AlternateContent>
          <mc:Choice Requires="wpg">
            <w:drawing>
              <wp:anchor distT="0" distB="0" distL="114300" distR="114300" simplePos="0" relativeHeight="251658255" behindDoc="0" locked="0" layoutInCell="1" allowOverlap="1" wp14:anchorId="739D3454" wp14:editId="1B0A33C4">
                <wp:simplePos x="0" y="0"/>
                <wp:positionH relativeFrom="margin">
                  <wp:posOffset>0</wp:posOffset>
                </wp:positionH>
                <wp:positionV relativeFrom="paragraph">
                  <wp:posOffset>255022</wp:posOffset>
                </wp:positionV>
                <wp:extent cx="5695950" cy="1047115"/>
                <wp:effectExtent l="0" t="0" r="19050" b="635"/>
                <wp:wrapNone/>
                <wp:docPr id="6" name="Group 6"/>
                <wp:cNvGraphicFramePr/>
                <a:graphic xmlns:a="http://schemas.openxmlformats.org/drawingml/2006/main">
                  <a:graphicData uri="http://schemas.microsoft.com/office/word/2010/wordprocessingGroup">
                    <wpg:wgp>
                      <wpg:cNvGrpSpPr/>
                      <wpg:grpSpPr>
                        <a:xfrm>
                          <a:off x="0" y="0"/>
                          <a:ext cx="5695950" cy="1047115"/>
                          <a:chOff x="0" y="69574"/>
                          <a:chExt cx="5473269" cy="1047115"/>
                        </a:xfrm>
                      </wpg:grpSpPr>
                      <wps:wsp>
                        <wps:cNvPr id="9" name="Text Box 2"/>
                        <wps:cNvSpPr txBox="1">
                          <a:spLocks noChangeArrowheads="1"/>
                        </wps:cNvSpPr>
                        <wps:spPr bwMode="auto">
                          <a:xfrm>
                            <a:off x="652873" y="119925"/>
                            <a:ext cx="4820396" cy="926906"/>
                          </a:xfrm>
                          <a:prstGeom prst="rect">
                            <a:avLst/>
                          </a:prstGeom>
                          <a:solidFill>
                            <a:schemeClr val="accent2"/>
                          </a:solidFill>
                          <a:ln w="19050">
                            <a:solidFill>
                              <a:srgbClr val="ED7D31"/>
                            </a:solidFill>
                            <a:miter lim="800000"/>
                            <a:headEnd/>
                            <a:tailEnd/>
                          </a:ln>
                        </wps:spPr>
                        <wps:txb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6"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wps:txbx>
                        <wps:bodyPr rot="0" vert="horz" wrap="square" lIns="91440" tIns="45720" rIns="91440" bIns="45720" anchor="t" anchorCtr="0">
                          <a:noAutofit/>
                        </wps:bodyPr>
                      </wps:wsp>
                      <pic:pic xmlns:pic="http://schemas.openxmlformats.org/drawingml/2006/picture">
                        <pic:nvPicPr>
                          <pic:cNvPr id="10" name="Picture 10" descr="A person wearing a hat and glasses&#10;&#10;Description automatically generated"/>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flipH="1">
                            <a:off x="0" y="69574"/>
                            <a:ext cx="1047115" cy="1047115"/>
                          </a:xfrm>
                          <a:prstGeom prst="rect">
                            <a:avLst/>
                          </a:prstGeom>
                          <a:ln w="22225">
                            <a:noFill/>
                          </a:ln>
                        </pic:spPr>
                      </pic:pic>
                    </wpg:wgp>
                  </a:graphicData>
                </a:graphic>
                <wp14:sizeRelH relativeFrom="margin">
                  <wp14:pctWidth>0</wp14:pctWidth>
                </wp14:sizeRelH>
                <wp14:sizeRelV relativeFrom="margin">
                  <wp14:pctHeight>0</wp14:pctHeight>
                </wp14:sizeRelV>
              </wp:anchor>
            </w:drawing>
          </mc:Choice>
          <mc:Fallback>
            <w:pict>
              <v:group w14:anchorId="739D3454" id="Group 6" o:spid="_x0000_s1028" style="position:absolute;margin-left:0;margin-top:20.1pt;width:448.5pt;height:82.45pt;z-index:251658255;mso-position-horizontal-relative:margin;mso-width-relative:margin;mso-height-relative:margin" coordorigin=",695" coordsize="54732,1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">
                <v:shape id="_x0000_s1029" type="#_x0000_t202" style="position:absolute;left:6528;top:1199;width:48204;height:9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" fillcolor="#ed7d31 [3205]" strokecolor="#ed7d31" strokeweight="1.5pt">
                  <v:textbox>
                    <w:txbxContent>
                      <w:p w14:paraId="37C6FB7A" w14:textId="77777777" w:rsidR="00B27749" w:rsidRPr="000E2F60" w:rsidRDefault="00B27749" w:rsidP="00B27749">
                        <w:pPr>
                          <w:ind w:left="567"/>
                          <w:rPr>
                            <w:rStyle w:val="OrangeOutline"/>
                            <w:b/>
                            <w:bCs/>
                            <w:sz w:val="36"/>
                            <w:szCs w:val="36"/>
                          </w:rPr>
                        </w:pPr>
                        <w:r w:rsidRPr="000E2F60">
                          <w:rPr>
                            <w:b/>
                            <w:bCs/>
                            <w:color w:val="FFFFFF" w:themeColor="background1"/>
                            <w:sz w:val="28"/>
                            <w:szCs w:val="28"/>
                          </w:rPr>
                          <w:t>A QUICK NOTE FROM NIGEL:</w:t>
                        </w:r>
                      </w:p>
                      <w:p w14:paraId="67AA4F6F" w14:textId="77777777" w:rsidR="00B27749" w:rsidRPr="000E2F60" w:rsidRDefault="00B27749" w:rsidP="00B27749">
                        <w:pPr>
                          <w:ind w:left="567"/>
                          <w:rPr>
                            <w:color w:val="FFFFFF" w:themeColor="background1"/>
                          </w:rPr>
                        </w:pPr>
                        <w:r w:rsidRPr="000E2F60">
                          <w:rPr>
                            <w:color w:val="FFFFFF" w:themeColor="background1"/>
                          </w:rPr>
                          <w:t>If you</w:t>
                        </w:r>
                        <w:r>
                          <w:rPr>
                            <w:color w:val="FFFFFF" w:themeColor="background1"/>
                          </w:rPr>
                          <w:t xml:space="preserve">’re worried about being penalized by Google for Duplicate Content, make sure to read the FAQ at </w:t>
                        </w:r>
                        <w:hyperlink r:id="rId48" w:history="1">
                          <w:r w:rsidRPr="001A0223">
                            <w:rPr>
                              <w:rStyle w:val="Hyperlink"/>
                              <w:b/>
                              <w:bCs/>
                              <w:color w:val="FFFFFF" w:themeColor="background1"/>
                            </w:rPr>
                            <w:t>thetechtribe.com/blog-</w:t>
                          </w:r>
                          <w:proofErr w:type="spellStart"/>
                          <w:r w:rsidRPr="001A0223">
                            <w:rPr>
                              <w:rStyle w:val="Hyperlink"/>
                              <w:b/>
                              <w:bCs/>
                              <w:color w:val="FFFFFF" w:themeColor="background1"/>
                            </w:rPr>
                            <w:t>faq</w:t>
                          </w:r>
                          <w:proofErr w:type="spellEnd"/>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30" type="#_x0000_t75" alt="A person wearing a hat and glasses&#10;&#10;Description automatically generated" style="position:absolute;top:695;width:10471;height:10471;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" strokeweight="1.75pt">
                  <v:imagedata r:id="rId49" o:title="A person wearing a hat and glasses&#10;&#10;Description automatically generated"/>
                </v:shape>
                <w10:wrap anchorx="margin"/>
              </v:group>
            </w:pict>
          </mc:Fallback>
        </mc:AlternateContent>
      </w:r>
    </w:p>
    <w:p w14:paraId="0D45B625" w14:textId="1B36B292" w:rsidR="00E35661" w:rsidRDefault="00E35661" w:rsidP="009B5E3B">
      <w:pPr>
        <w:rPr>
          <w:b/>
          <w:bCs/>
          <w:lang w:val="en-PH"/>
        </w:rPr>
      </w:pPr>
    </w:p>
    <w:p w14:paraId="20933CE2" w14:textId="77777777" w:rsidR="00F3397E" w:rsidRDefault="00F3397E" w:rsidP="009B5E3B">
      <w:pPr>
        <w:rPr>
          <w:b/>
          <w:bCs/>
          <w:lang w:val="en-PH"/>
        </w:rPr>
      </w:pPr>
    </w:p>
    <w:p w14:paraId="38F5821C" w14:textId="77777777" w:rsidR="00F3397E" w:rsidRDefault="00F3397E" w:rsidP="009B5E3B">
      <w:pPr>
        <w:rPr>
          <w:b/>
          <w:bCs/>
          <w:lang w:val="en-PH"/>
        </w:rPr>
      </w:pPr>
    </w:p>
    <w:p w14:paraId="1AF2D7C8" w14:textId="77777777" w:rsidR="00F3397E" w:rsidRDefault="00F3397E" w:rsidP="009B5E3B">
      <w:pPr>
        <w:rPr>
          <w:b/>
          <w:bCs/>
          <w:lang w:val="en-PH"/>
        </w:rPr>
      </w:pPr>
    </w:p>
    <w:p w14:paraId="07B33AAA" w14:textId="77777777" w:rsidR="00F3397E" w:rsidRDefault="00F3397E" w:rsidP="00FC5A0B">
      <w:pPr>
        <w:pStyle w:val="Heading1"/>
        <w:rPr>
          <w:rFonts w:eastAsia="Times New Roman"/>
          <w:lang w:val="en-PH" w:eastAsia="en-PH"/>
        </w:rPr>
      </w:pPr>
      <w:bookmarkStart w:id="40" w:name="_Toc238897193"/>
    </w:p>
    <w:p w14:paraId="6EE180BC" w14:textId="7170993A" w:rsidR="00D25CDA" w:rsidRDefault="00A56DCF" w:rsidP="00FC5A0B">
      <w:pPr>
        <w:pStyle w:val="Heading1"/>
        <w:rPr>
          <w:rFonts w:eastAsia="Times New Roman"/>
          <w:lang w:val="en-PH" w:eastAsia="en-PH"/>
        </w:rPr>
      </w:pPr>
      <w:r>
        <w:rPr>
          <w:rFonts w:eastAsia="Times New Roman"/>
          <w:lang w:val="en-PH" w:eastAsia="en-PH"/>
        </w:rPr>
        <w:t>FREQUENTLY ASKED QUESTIONS</w:t>
      </w:r>
      <w:bookmarkEnd w:id="40"/>
    </w:p>
    <w:p w14:paraId="4B49A9F6" w14:textId="497203E2" w:rsidR="00081C66" w:rsidRDefault="00E54EBE" w:rsidP="00081C66">
      <w:pPr>
        <w:rPr>
          <w:lang w:val="en-PH" w:eastAsia="en-PH"/>
        </w:rPr>
      </w:pPr>
      <w:r>
        <w:rPr>
          <w:lang w:val="en-PH" w:eastAsia="en-PH"/>
        </w:rPr>
        <w:t>T</w:t>
      </w:r>
      <w:r w:rsidR="00CE0B2F">
        <w:rPr>
          <w:lang w:val="en-PH" w:eastAsia="en-PH"/>
        </w:rPr>
        <w:t xml:space="preserve">he FAQ for this stuff will </w:t>
      </w:r>
      <w:r w:rsidR="00130451">
        <w:rPr>
          <w:lang w:val="en-PH" w:eastAsia="en-PH"/>
        </w:rPr>
        <w:t xml:space="preserve">be </w:t>
      </w:r>
      <w:r w:rsidR="00CE0B2F">
        <w:rPr>
          <w:lang w:val="en-PH" w:eastAsia="en-PH"/>
        </w:rPr>
        <w:t xml:space="preserve">updated regularly, </w:t>
      </w:r>
      <w:r>
        <w:rPr>
          <w:lang w:val="en-PH" w:eastAsia="en-PH"/>
        </w:rPr>
        <w:t xml:space="preserve">so </w:t>
      </w:r>
      <w:r w:rsidR="00CE0B2F">
        <w:rPr>
          <w:lang w:val="en-PH" w:eastAsia="en-PH"/>
        </w:rPr>
        <w:t xml:space="preserve">instead of </w:t>
      </w:r>
      <w:r w:rsidR="00EC53AA">
        <w:rPr>
          <w:lang w:val="en-PH" w:eastAsia="en-PH"/>
        </w:rPr>
        <w:t xml:space="preserve">us putting </w:t>
      </w:r>
      <w:r w:rsidR="00CE0B2F">
        <w:rPr>
          <w:lang w:val="en-PH" w:eastAsia="en-PH"/>
        </w:rPr>
        <w:t xml:space="preserve">including a bunch of </w:t>
      </w:r>
      <w:r>
        <w:rPr>
          <w:lang w:val="en-PH" w:eastAsia="en-PH"/>
        </w:rPr>
        <w:t>FAQ</w:t>
      </w:r>
      <w:r w:rsidR="00BD5147">
        <w:rPr>
          <w:lang w:val="en-PH" w:eastAsia="en-PH"/>
        </w:rPr>
        <w:t>s</w:t>
      </w:r>
      <w:r>
        <w:rPr>
          <w:lang w:val="en-PH" w:eastAsia="en-PH"/>
        </w:rPr>
        <w:t xml:space="preserve"> </w:t>
      </w:r>
      <w:r w:rsidR="00CE0B2F">
        <w:rPr>
          <w:lang w:val="en-PH" w:eastAsia="en-PH"/>
        </w:rPr>
        <w:t xml:space="preserve">in </w:t>
      </w:r>
      <w:r w:rsidR="00130451">
        <w:rPr>
          <w:lang w:val="en-PH" w:eastAsia="en-PH"/>
        </w:rPr>
        <w:t xml:space="preserve">this document, we’ll keep it updated all in one place </w:t>
      </w:r>
      <w:r w:rsidR="00BD5147">
        <w:rPr>
          <w:lang w:val="en-PH" w:eastAsia="en-PH"/>
        </w:rPr>
        <w:t>here</w:t>
      </w:r>
      <w:r>
        <w:rPr>
          <w:lang w:val="en-PH" w:eastAsia="en-PH"/>
        </w:rPr>
        <w:t>:</w:t>
      </w:r>
      <w:r w:rsidR="008E1E94">
        <w:rPr>
          <w:lang w:val="en-PH" w:eastAsia="en-PH"/>
        </w:rPr>
        <w:br/>
      </w:r>
    </w:p>
    <w:tbl>
      <w:tblPr>
        <w:tblStyle w:val="TableGrid"/>
        <w:tblW w:w="0" w:type="auto"/>
        <w:tblLook w:val="04A0" w:firstRow="1" w:lastRow="0" w:firstColumn="1" w:lastColumn="0" w:noHBand="0" w:noVBand="1"/>
      </w:tblPr>
      <w:tblGrid>
        <w:gridCol w:w="8996"/>
      </w:tblGrid>
      <w:tr w:rsidR="0086784F" w14:paraId="7F69983C" w14:textId="77777777" w:rsidTr="001476F1">
        <w:tc>
          <w:tcPr>
            <w:tcW w:w="9016" w:type="dxa"/>
            <w:tcBorders>
              <w:top w:val="double" w:sz="4" w:space="0" w:color="ED7D31" w:themeColor="accent2"/>
              <w:left w:val="double" w:sz="4" w:space="0" w:color="ED7D31" w:themeColor="accent2"/>
              <w:bottom w:val="double" w:sz="4" w:space="0" w:color="ED7D31" w:themeColor="accent2"/>
              <w:right w:val="double" w:sz="4" w:space="0" w:color="ED7D31" w:themeColor="accent2"/>
            </w:tcBorders>
            <w:shd w:val="clear" w:color="auto" w:fill="DBDBDB" w:themeFill="accent3" w:themeFillTint="66"/>
          </w:tcPr>
          <w:p w14:paraId="60AB9E8D" w14:textId="305E11D0" w:rsidR="0086784F" w:rsidRDefault="00066BF9" w:rsidP="0086784F">
            <w:pPr>
              <w:rPr>
                <w:lang w:eastAsia="en-PH"/>
              </w:rPr>
            </w:pPr>
            <w:r w:rsidRPr="0086784F">
              <w:rPr>
                <w:noProof/>
                <w:lang w:eastAsia="en-PH"/>
              </w:rPr>
              <mc:AlternateContent>
                <mc:Choice Requires="wps">
                  <w:drawing>
                    <wp:anchor distT="45720" distB="45720" distL="114300" distR="114300" simplePos="0" relativeHeight="251658254" behindDoc="0" locked="0" layoutInCell="1" allowOverlap="1" wp14:anchorId="2D7378A3" wp14:editId="4EE9B676">
                      <wp:simplePos x="0" y="0"/>
                      <wp:positionH relativeFrom="column">
                        <wp:posOffset>1845945</wp:posOffset>
                      </wp:positionH>
                      <wp:positionV relativeFrom="paragraph">
                        <wp:posOffset>259080</wp:posOffset>
                      </wp:positionV>
                      <wp:extent cx="3242310" cy="434975"/>
                      <wp:effectExtent l="0" t="0" r="0" b="31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2310" cy="434975"/>
                              </a:xfrm>
                              <a:prstGeom prst="rect">
                                <a:avLst/>
                              </a:prstGeom>
                              <a:noFill/>
                              <a:ln w="9525">
                                <a:noFill/>
                                <a:miter lim="800000"/>
                                <a:headEnd/>
                                <a:tailEnd/>
                              </a:ln>
                            </wps:spPr>
                            <wps:txb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378A3" id="Text Box 2" o:spid="_x0000_s1031" type="#_x0000_t202" style="position:absolute;margin-left:145.35pt;margin-top:20.4pt;width:255.3pt;height:34.25pt;z-index:25165825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" filled="f" stroked="f">
                      <v:textbox>
                        <w:txbxContent>
                          <w:p w14:paraId="1CD14329" w14:textId="0E24C75A" w:rsidR="0086784F" w:rsidRPr="009D6244" w:rsidRDefault="0086784F">
                            <w:pPr>
                              <w:rPr>
                                <w:rFonts w:asciiTheme="majorHAnsi" w:hAnsiTheme="majorHAnsi" w:cstheme="majorHAnsi"/>
                                <w:b/>
                                <w:bCs/>
                                <w:sz w:val="36"/>
                                <w:szCs w:val="36"/>
                              </w:rPr>
                            </w:pPr>
                            <w:r w:rsidRPr="009D6244">
                              <w:rPr>
                                <w:rFonts w:asciiTheme="majorHAnsi" w:hAnsiTheme="majorHAnsi" w:cstheme="majorHAnsi"/>
                                <w:b/>
                                <w:bCs/>
                                <w:sz w:val="36"/>
                                <w:szCs w:val="36"/>
                              </w:rPr>
                              <w:t>thetechtribe.com/blog-</w:t>
                            </w:r>
                            <w:proofErr w:type="spellStart"/>
                            <w:r w:rsidRPr="009D6244">
                              <w:rPr>
                                <w:rFonts w:asciiTheme="majorHAnsi" w:hAnsiTheme="majorHAnsi" w:cstheme="majorHAnsi"/>
                                <w:b/>
                                <w:bCs/>
                                <w:sz w:val="36"/>
                                <w:szCs w:val="36"/>
                              </w:rPr>
                              <w:t>faq</w:t>
                            </w:r>
                            <w:proofErr w:type="spellEnd"/>
                          </w:p>
                        </w:txbxContent>
                      </v:textbox>
                      <w10:wrap type="square"/>
                    </v:shape>
                  </w:pict>
                </mc:Fallback>
              </mc:AlternateContent>
            </w:r>
            <w:r w:rsidR="000C355B">
              <w:rPr>
                <w:noProof/>
                <w:lang w:eastAsia="en-PH"/>
              </w:rPr>
              <mc:AlternateContent>
                <mc:Choice Requires="wps">
                  <w:drawing>
                    <wp:anchor distT="0" distB="0" distL="114300" distR="114300" simplePos="0" relativeHeight="251658253" behindDoc="0" locked="0" layoutInCell="1" allowOverlap="1" wp14:anchorId="2AA608A1" wp14:editId="13ACAC2D">
                      <wp:simplePos x="0" y="0"/>
                      <wp:positionH relativeFrom="column">
                        <wp:posOffset>1078230</wp:posOffset>
                      </wp:positionH>
                      <wp:positionV relativeFrom="paragraph">
                        <wp:posOffset>295085</wp:posOffset>
                      </wp:positionV>
                      <wp:extent cx="676275" cy="403225"/>
                      <wp:effectExtent l="0" t="0" r="9525" b="0"/>
                      <wp:wrapNone/>
                      <wp:docPr id="24" name="Arrow: Right 24"/>
                      <wp:cNvGraphicFramePr/>
                      <a:graphic xmlns:a="http://schemas.openxmlformats.org/drawingml/2006/main">
                        <a:graphicData uri="http://schemas.microsoft.com/office/word/2010/wordprocessingShape">
                          <wps:wsp>
                            <wps:cNvSpPr/>
                            <wps:spPr>
                              <a:xfrm>
                                <a:off x="0" y="0"/>
                                <a:ext cx="676275" cy="403225"/>
                              </a:xfrm>
                              <a:prstGeom prst="rightArrow">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79EA74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4" o:spid="_x0000_s1026" type="#_x0000_t13" style="position:absolute;margin-left:84.9pt;margin-top:23.25pt;width:53.25pt;height:31.75pt;z-index:25165825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" adj="15161" fillcolor="#ed7d31 [3205]" stroked="f" strokeweight="1pt"/>
                  </w:pict>
                </mc:Fallback>
              </mc:AlternateContent>
            </w:r>
            <w:r w:rsidR="0086784F">
              <w:rPr>
                <w:noProof/>
                <w:lang w:eastAsia="en-PH"/>
              </w:rPr>
              <w:drawing>
                <wp:anchor distT="0" distB="0" distL="114300" distR="114300" simplePos="0" relativeHeight="251658252" behindDoc="0" locked="0" layoutInCell="1" allowOverlap="1" wp14:anchorId="465459CC" wp14:editId="7490D424">
                  <wp:simplePos x="0" y="0"/>
                  <wp:positionH relativeFrom="column">
                    <wp:posOffset>0</wp:posOffset>
                  </wp:positionH>
                  <wp:positionV relativeFrom="paragraph">
                    <wp:posOffset>46966</wp:posOffset>
                  </wp:positionV>
                  <wp:extent cx="914400" cy="914400"/>
                  <wp:effectExtent l="0" t="0" r="0" b="0"/>
                  <wp:wrapNone/>
                  <wp:docPr id="20" name="Graphic 20" descr="Browser window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ic 20" descr="Browser window with solid fill"/>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914400" cy="914400"/>
                          </a:xfrm>
                          <a:prstGeom prst="rect">
                            <a:avLst/>
                          </a:prstGeom>
                        </pic:spPr>
                      </pic:pic>
                    </a:graphicData>
                  </a:graphic>
                </wp:anchor>
              </w:drawing>
            </w:r>
            <w:r w:rsidR="0086784F" w:rsidRPr="00C25424">
              <w:rPr>
                <w:highlight w:val="yellow"/>
                <w:lang w:eastAsia="en-PH"/>
              </w:rPr>
              <w:t xml:space="preserve"> </w:t>
            </w:r>
          </w:p>
          <w:p w14:paraId="6D98F579" w14:textId="3C836CD2" w:rsidR="0086784F" w:rsidRPr="00B2344A" w:rsidRDefault="0086784F" w:rsidP="0086784F">
            <w:pPr>
              <w:rPr>
                <w:lang w:eastAsia="en-PH"/>
              </w:rPr>
            </w:pPr>
          </w:p>
          <w:p w14:paraId="7D1A9240" w14:textId="32EE77C4" w:rsidR="0086784F" w:rsidRDefault="0086784F" w:rsidP="00F62361">
            <w:pPr>
              <w:rPr>
                <w:highlight w:val="yellow"/>
                <w:lang w:eastAsia="en-PH"/>
              </w:rPr>
            </w:pPr>
          </w:p>
        </w:tc>
      </w:tr>
    </w:tbl>
    <w:p w14:paraId="1501F632" w14:textId="77777777" w:rsidR="001641F2" w:rsidRDefault="00066BF9" w:rsidP="00066BF9">
      <w:pPr>
        <w:jc w:val="center"/>
        <w:rPr>
          <w:b/>
          <w:sz w:val="32"/>
          <w:szCs w:val="32"/>
          <w:lang w:val="en-PH" w:eastAsia="en-PH"/>
        </w:rPr>
      </w:pPr>
      <w:r>
        <w:rPr>
          <w:b/>
          <w:bCs/>
          <w:lang w:val="en-PH" w:eastAsia="en-PH"/>
        </w:rPr>
        <w:br/>
      </w:r>
    </w:p>
    <w:p w14:paraId="7282AA69" w14:textId="5AD5F282" w:rsidR="002C420A" w:rsidRPr="00066BF9" w:rsidRDefault="00066BF9">
      <w:pPr>
        <w:jc w:val="center"/>
        <w:rPr>
          <w:b/>
          <w:bCs/>
          <w:lang w:val="en-PH" w:eastAsia="en-PH"/>
        </w:rPr>
      </w:pPr>
      <w:r w:rsidRPr="007F6FED">
        <w:rPr>
          <w:b/>
          <w:sz w:val="32"/>
          <w:szCs w:val="32"/>
          <w:lang w:val="en-PH" w:eastAsia="en-PH"/>
        </w:rPr>
        <w:t xml:space="preserve">THE END </w:t>
      </w:r>
      <w:r w:rsidRPr="007F6FED">
        <w:rPr>
          <mc:AlternateContent>
            <mc:Choice Requires="w16se"/>
            <mc:Fallback>
              <w:rFonts w:ascii="Segoe UI Emoji" w:eastAsia="Segoe UI Emoji" w:hAnsi="Segoe UI Emoji" w:cs="Segoe UI Emoji"/>
            </mc:Fallback>
          </mc:AlternateContent>
          <w:b/>
          <w:bCs/>
          <w:sz w:val="40"/>
          <w:szCs w:val="40"/>
          <w:lang w:val="en-PH" w:eastAsia="en-PH"/>
        </w:rPr>
        <mc:AlternateContent>
          <mc:Choice Requires="w16se">
            <w16se:symEx w16se:font="Segoe UI Emoji" w16se:char="1F913"/>
          </mc:Choice>
          <mc:Fallback>
            <w:t>🤓</w:t>
          </mc:Fallback>
        </mc:AlternateContent>
      </w:r>
      <w:bookmarkEnd w:id="0"/>
    </w:p>
    <w:sectPr w:rsidR="002C420A" w:rsidRPr="00066BF9" w:rsidSect="00472FB1">
      <w:headerReference w:type="even" r:id="rId52"/>
      <w:headerReference w:type="default" r:id="rId53"/>
      <w:footerReference w:type="default" r:id="rId54"/>
      <w:pgSz w:w="11906" w:h="16838" w:code="9"/>
      <w:pgMar w:top="1440" w:right="1440" w:bottom="1474" w:left="1440" w:header="709" w:footer="52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1A6F78" w14:textId="77777777" w:rsidR="00252226" w:rsidRDefault="00252226" w:rsidP="001D7385">
      <w:pPr>
        <w:spacing w:after="0" w:line="240" w:lineRule="auto"/>
      </w:pPr>
      <w:r>
        <w:separator/>
      </w:r>
    </w:p>
  </w:endnote>
  <w:endnote w:type="continuationSeparator" w:id="0">
    <w:p w14:paraId="0EBC83D1" w14:textId="77777777" w:rsidR="00252226" w:rsidRDefault="00252226" w:rsidP="001D7385">
      <w:pPr>
        <w:spacing w:after="0" w:line="240" w:lineRule="auto"/>
      </w:pPr>
      <w:r>
        <w:continuationSeparator/>
      </w:r>
    </w:p>
  </w:endnote>
  <w:endnote w:type="continuationNotice" w:id="1">
    <w:p w14:paraId="7E02338D" w14:textId="77777777" w:rsidR="00252226" w:rsidRDefault="0025222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unPenh">
    <w:altName w:val="Leelawadee UI"/>
    <w:charset w:val="00"/>
    <w:family w:val="auto"/>
    <w:pitch w:val="variable"/>
    <w:sig w:usb0="80000003" w:usb1="00000000" w:usb2="00010000" w:usb3="00000000" w:csb0="00000001" w:csb1="00000000"/>
  </w:font>
  <w:font w:name="Montserrat ExtraBold">
    <w:charset w:val="00"/>
    <w:family w:val="auto"/>
    <w:pitch w:val="variable"/>
    <w:sig w:usb0="2000020F" w:usb1="00000003" w:usb2="00000000" w:usb3="00000000" w:csb0="00000197" w:csb1="00000000"/>
  </w:font>
  <w:font w:name="Calibri Bold">
    <w:altName w:val="Calibri"/>
    <w:panose1 w:val="020F0702030404030204"/>
    <w:charset w:val="00"/>
    <w:family w:val="roman"/>
    <w:pitch w:val="default"/>
  </w:font>
  <w:font w:name="ヒラギノ角ゴ Pro W3">
    <w:altName w:val="Yu Gothic"/>
    <w:charset w:val="80"/>
    <w:family w:val="swiss"/>
    <w:pitch w:val="variable"/>
    <w:sig w:usb0="E00002FF" w:usb1="7AC7FFFF" w:usb2="00000012" w:usb3="00000000" w:csb0="0002000D" w:csb1="00000000"/>
  </w:font>
  <w:font w:name="Helvetica">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egoe UI Semibold">
    <w:panose1 w:val="020B07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E0225" w14:textId="433132CE" w:rsidR="001D7385" w:rsidRPr="005120D4" w:rsidRDefault="00A83CEA" w:rsidP="002C38A7">
    <w:pPr>
      <w:pStyle w:val="Footer"/>
      <w:tabs>
        <w:tab w:val="clear" w:pos="9026"/>
      </w:tabs>
      <w:ind w:left="5103" w:right="-1180" w:hanging="5670"/>
      <w:rPr>
        <w:rStyle w:val="FooterChar"/>
      </w:rPr>
    </w:pPr>
    <w:r w:rsidRPr="002640E9">
      <w:rPr>
        <w:rFonts w:ascii="Montserrat" w:hAnsi="Montserrat"/>
        <w:noProof/>
        <w:color w:val="000000"/>
        <w:sz w:val="18"/>
        <w:szCs w:val="18"/>
        <w:lang w:val="en-US"/>
      </w:rPr>
      <w:drawing>
        <wp:anchor distT="0" distB="0" distL="114300" distR="114300" simplePos="0" relativeHeight="251658241" behindDoc="1" locked="0" layoutInCell="1" allowOverlap="1" wp14:anchorId="0780D5AE" wp14:editId="525951DD">
          <wp:simplePos x="0" y="0"/>
          <wp:positionH relativeFrom="column">
            <wp:posOffset>-586098</wp:posOffset>
          </wp:positionH>
          <wp:positionV relativeFrom="paragraph">
            <wp:posOffset>-354743</wp:posOffset>
          </wp:positionV>
          <wp:extent cx="977984" cy="977984"/>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
                  <a:stretch>
                    <a:fillRect/>
                  </a:stretch>
                </pic:blipFill>
                <pic:spPr>
                  <a:xfrm>
                    <a:off x="0" y="0"/>
                    <a:ext cx="985165" cy="985165"/>
                  </a:xfrm>
                  <a:prstGeom prst="rect">
                    <a:avLst/>
                  </a:prstGeom>
                </pic:spPr>
              </pic:pic>
            </a:graphicData>
          </a:graphic>
          <wp14:sizeRelH relativeFrom="page">
            <wp14:pctWidth>0</wp14:pctWidth>
          </wp14:sizeRelH>
          <wp14:sizeRelV relativeFrom="page">
            <wp14:pctHeight>0</wp14:pctHeight>
          </wp14:sizeRelV>
        </wp:anchor>
      </w:drawing>
    </w:r>
    <w:r w:rsidR="00831F0C" w:rsidRPr="002640E9">
      <w:rPr>
        <w:rFonts w:ascii="Montserrat" w:hAnsi="Montserrat"/>
        <w:noProof/>
        <w:color w:val="000000"/>
        <w:sz w:val="18"/>
        <w:szCs w:val="18"/>
        <w:lang w:val="en-US"/>
      </w:rPr>
      <w:drawing>
        <wp:anchor distT="0" distB="0" distL="114300" distR="114300" simplePos="0" relativeHeight="251658240" behindDoc="1" locked="0" layoutInCell="1" allowOverlap="1" wp14:anchorId="252366F5" wp14:editId="64434C93">
          <wp:simplePos x="0" y="0"/>
          <wp:positionH relativeFrom="margin">
            <wp:align>center</wp:align>
          </wp:positionH>
          <wp:positionV relativeFrom="paragraph">
            <wp:posOffset>-3462407</wp:posOffset>
          </wp:positionV>
          <wp:extent cx="7821295" cy="3968750"/>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 cstate="print">
                    <a:extLst>
                      <a:ext uri="{28A0092B-C50C-407E-A947-70E740481C1C}">
                        <a14:useLocalDpi xmlns:a14="http://schemas.microsoft.com/office/drawing/2010/main" val="0"/>
                      </a:ext>
                    </a:extLst>
                  </a:blip>
                  <a:stretch>
                    <a:fillRect/>
                  </a:stretch>
                </pic:blipFill>
                <pic:spPr>
                  <a:xfrm>
                    <a:off x="0" y="0"/>
                    <a:ext cx="7821295" cy="3968750"/>
                  </a:xfrm>
                  <a:prstGeom prst="rect">
                    <a:avLst/>
                  </a:prstGeom>
                </pic:spPr>
              </pic:pic>
            </a:graphicData>
          </a:graphic>
          <wp14:sizeRelH relativeFrom="page">
            <wp14:pctWidth>0</wp14:pctWidth>
          </wp14:sizeRelH>
          <wp14:sizeRelV relativeFrom="page">
            <wp14:pctHeight>0</wp14:pctHeight>
          </wp14:sizeRelV>
        </wp:anchor>
      </w:drawing>
    </w:r>
    <w:r w:rsidR="00866E76">
      <w:tab/>
    </w:r>
    <w:r w:rsidR="00866E76">
      <w:tab/>
    </w:r>
    <w:r w:rsidR="00866E76">
      <w:tab/>
    </w:r>
    <w:r w:rsidR="00866E76">
      <w:tab/>
    </w:r>
    <w:r w:rsidR="00866E76">
      <w:tab/>
    </w:r>
    <w:r w:rsidR="00866E76">
      <w:tab/>
    </w:r>
    <w:r w:rsidR="00866E76">
      <w:tab/>
      <w:t xml:space="preserve">            </w:t>
    </w:r>
    <w:r w:rsidR="001D7385">
      <w:fldChar w:fldCharType="begin"/>
    </w:r>
    <w:r w:rsidR="001D7385">
      <w:instrText xml:space="preserve"> PAGE   \* MERGEFORMAT </w:instrText>
    </w:r>
    <w:r w:rsidR="001D7385">
      <w:fldChar w:fldCharType="separate"/>
    </w:r>
    <w:r w:rsidR="001D7385">
      <w:rPr>
        <w:noProof/>
      </w:rPr>
      <w:t>1</w:t>
    </w:r>
    <w:r w:rsidR="001D738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93BC9" w14:textId="77777777" w:rsidR="00252226" w:rsidRDefault="00252226" w:rsidP="001D7385">
      <w:pPr>
        <w:spacing w:after="0" w:line="240" w:lineRule="auto"/>
      </w:pPr>
      <w:r>
        <w:separator/>
      </w:r>
    </w:p>
  </w:footnote>
  <w:footnote w:type="continuationSeparator" w:id="0">
    <w:p w14:paraId="0367E2D1" w14:textId="77777777" w:rsidR="00252226" w:rsidRDefault="00252226" w:rsidP="001D7385">
      <w:pPr>
        <w:spacing w:after="0" w:line="240" w:lineRule="auto"/>
      </w:pPr>
      <w:r>
        <w:continuationSeparator/>
      </w:r>
    </w:p>
  </w:footnote>
  <w:footnote w:type="continuationNotice" w:id="1">
    <w:p w14:paraId="7F3144DD" w14:textId="77777777" w:rsidR="00252226" w:rsidRDefault="0025222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7D364" w14:textId="77777777" w:rsidR="00932A3C" w:rsidRDefault="00252226">
    <w:pPr>
      <w:pStyle w:val="Header"/>
    </w:pPr>
    <w:r>
      <w:rPr>
        <w:noProof/>
      </w:rPr>
      <w:pict w14:anchorId="3287D6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2" o:spid="_x0000_s1039" type="#_x0000_t75" style="position:absolute;margin-left:0;margin-top:0;width:450.9pt;height:529.65pt;z-index:-251658238;mso-position-horizontal:center;mso-position-horizontal-relative:margin;mso-position-vertical:center;mso-position-vertical-relative:margin" o:allowincell="f">
          <v:imagedata r:id="rId1" o:title="TTT_Water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2CB3" w14:textId="1F9970FD" w:rsidR="00932A3C" w:rsidRDefault="00252226">
    <w:pPr>
      <w:pStyle w:val="Header"/>
    </w:pPr>
    <w:r>
      <w:rPr>
        <w:noProof/>
      </w:rPr>
      <w:pict w14:anchorId="203E0C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8189173" o:spid="_x0000_s1040" type="#_x0000_t75" style="position:absolute;margin-left:128.95pt;margin-top:264.5pt;width:408.45pt;height:479.8pt;z-index:-251658237;mso-position-horizontal-relative:margin;mso-position-vertical-relative:margin" o:allowincell="f">
          <v:imagedata r:id="rId1" o:title="TTT_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3162"/>
    <w:multiLevelType w:val="hybridMultilevel"/>
    <w:tmpl w:val="8598B928"/>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26A3052"/>
    <w:multiLevelType w:val="hybridMultilevel"/>
    <w:tmpl w:val="F2D099E4"/>
    <w:lvl w:ilvl="0" w:tplc="352C42CC">
      <w:start w:val="1"/>
      <w:numFmt w:val="bullet"/>
      <w:pStyle w:val="BulletPoints-Whitetext"/>
      <w:lvlText w:val=""/>
      <w:lvlJc w:val="left"/>
      <w:pPr>
        <w:ind w:left="1146" w:hanging="360"/>
      </w:pPr>
      <w:rPr>
        <w:rFonts w:ascii="Wingdings" w:hAnsi="Wingdings" w:hint="default"/>
        <w:b/>
        <w:bCs/>
        <w:color w:val="FFFFFF" w:themeColor="background1"/>
        <w:sz w:val="32"/>
        <w:szCs w:val="32"/>
      </w:rPr>
    </w:lvl>
    <w:lvl w:ilvl="1" w:tplc="0C090003" w:tentative="1">
      <w:start w:val="1"/>
      <w:numFmt w:val="bullet"/>
      <w:lvlText w:val="o"/>
      <w:lvlJc w:val="left"/>
      <w:pPr>
        <w:ind w:left="1866" w:hanging="360"/>
      </w:pPr>
      <w:rPr>
        <w:rFonts w:ascii="Courier New" w:hAnsi="Courier New" w:cs="Courier New" w:hint="default"/>
      </w:rPr>
    </w:lvl>
    <w:lvl w:ilvl="2" w:tplc="0C090005" w:tentative="1">
      <w:start w:val="1"/>
      <w:numFmt w:val="bullet"/>
      <w:lvlText w:val=""/>
      <w:lvlJc w:val="left"/>
      <w:pPr>
        <w:ind w:left="2586" w:hanging="360"/>
      </w:pPr>
      <w:rPr>
        <w:rFonts w:ascii="Wingdings" w:hAnsi="Wingdings" w:hint="default"/>
      </w:rPr>
    </w:lvl>
    <w:lvl w:ilvl="3" w:tplc="0C090001" w:tentative="1">
      <w:start w:val="1"/>
      <w:numFmt w:val="bullet"/>
      <w:lvlText w:val=""/>
      <w:lvlJc w:val="left"/>
      <w:pPr>
        <w:ind w:left="3306" w:hanging="360"/>
      </w:pPr>
      <w:rPr>
        <w:rFonts w:ascii="Symbol" w:hAnsi="Symbol" w:hint="default"/>
      </w:rPr>
    </w:lvl>
    <w:lvl w:ilvl="4" w:tplc="0C090003" w:tentative="1">
      <w:start w:val="1"/>
      <w:numFmt w:val="bullet"/>
      <w:lvlText w:val="o"/>
      <w:lvlJc w:val="left"/>
      <w:pPr>
        <w:ind w:left="4026" w:hanging="360"/>
      </w:pPr>
      <w:rPr>
        <w:rFonts w:ascii="Courier New" w:hAnsi="Courier New" w:cs="Courier New" w:hint="default"/>
      </w:rPr>
    </w:lvl>
    <w:lvl w:ilvl="5" w:tplc="0C090005" w:tentative="1">
      <w:start w:val="1"/>
      <w:numFmt w:val="bullet"/>
      <w:lvlText w:val=""/>
      <w:lvlJc w:val="left"/>
      <w:pPr>
        <w:ind w:left="4746" w:hanging="360"/>
      </w:pPr>
      <w:rPr>
        <w:rFonts w:ascii="Wingdings" w:hAnsi="Wingdings" w:hint="default"/>
      </w:rPr>
    </w:lvl>
    <w:lvl w:ilvl="6" w:tplc="0C090001" w:tentative="1">
      <w:start w:val="1"/>
      <w:numFmt w:val="bullet"/>
      <w:lvlText w:val=""/>
      <w:lvlJc w:val="left"/>
      <w:pPr>
        <w:ind w:left="5466" w:hanging="360"/>
      </w:pPr>
      <w:rPr>
        <w:rFonts w:ascii="Symbol" w:hAnsi="Symbol" w:hint="default"/>
      </w:rPr>
    </w:lvl>
    <w:lvl w:ilvl="7" w:tplc="0C090003" w:tentative="1">
      <w:start w:val="1"/>
      <w:numFmt w:val="bullet"/>
      <w:lvlText w:val="o"/>
      <w:lvlJc w:val="left"/>
      <w:pPr>
        <w:ind w:left="6186" w:hanging="360"/>
      </w:pPr>
      <w:rPr>
        <w:rFonts w:ascii="Courier New" w:hAnsi="Courier New" w:cs="Courier New" w:hint="default"/>
      </w:rPr>
    </w:lvl>
    <w:lvl w:ilvl="8" w:tplc="0C090005" w:tentative="1">
      <w:start w:val="1"/>
      <w:numFmt w:val="bullet"/>
      <w:lvlText w:val=""/>
      <w:lvlJc w:val="left"/>
      <w:pPr>
        <w:ind w:left="6906" w:hanging="360"/>
      </w:pPr>
      <w:rPr>
        <w:rFonts w:ascii="Wingdings" w:hAnsi="Wingdings" w:hint="default"/>
      </w:rPr>
    </w:lvl>
  </w:abstractNum>
  <w:abstractNum w:abstractNumId="2" w15:restartNumberingAfterBreak="0">
    <w:nsid w:val="1B7A4360"/>
    <w:multiLevelType w:val="hybridMultilevel"/>
    <w:tmpl w:val="EC0E5734"/>
    <w:lvl w:ilvl="0" w:tplc="816CA5C0">
      <w:numFmt w:val="bullet"/>
      <w:lvlText w:val="•"/>
      <w:lvlJc w:val="left"/>
      <w:pPr>
        <w:ind w:left="1440" w:hanging="720"/>
      </w:pPr>
      <w:rPr>
        <w:rFonts w:ascii="Segoe UI" w:eastAsiaTheme="minorHAnsi" w:hAnsi="Segoe UI" w:cs="Segoe U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 w15:restartNumberingAfterBreak="0">
    <w:nsid w:val="1BE25536"/>
    <w:multiLevelType w:val="hybridMultilevel"/>
    <w:tmpl w:val="D6087736"/>
    <w:lvl w:ilvl="0" w:tplc="B2A614F2">
      <w:start w:val="1"/>
      <w:numFmt w:val="decimal"/>
      <w:pStyle w:val="NumberedList-Orange"/>
      <w:lvlText w:val="%1."/>
      <w:lvlJc w:val="left"/>
      <w:pPr>
        <w:ind w:left="1440" w:hanging="360"/>
      </w:pPr>
      <w:rPr>
        <w:rFonts w:asciiTheme="majorHAnsi" w:hAnsiTheme="majorHAnsi" w:hint="default"/>
        <w:b/>
        <w:i w:val="0"/>
        <w:color w:val="ED7D31"/>
        <w:sz w:val="22"/>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4" w15:restartNumberingAfterBreak="0">
    <w:nsid w:val="1E333FC6"/>
    <w:multiLevelType w:val="hybridMultilevel"/>
    <w:tmpl w:val="3466A370"/>
    <w:lvl w:ilvl="0" w:tplc="816CA5C0">
      <w:numFmt w:val="bullet"/>
      <w:lvlText w:val="•"/>
      <w:lvlJc w:val="left"/>
      <w:pPr>
        <w:ind w:left="1080" w:hanging="720"/>
      </w:pPr>
      <w:rPr>
        <w:rFonts w:ascii="Segoe UI" w:eastAsiaTheme="minorHAnsi" w:hAnsi="Segoe UI" w:cs="Segoe U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D461544"/>
    <w:multiLevelType w:val="hybridMultilevel"/>
    <w:tmpl w:val="13F4F6F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2ECA44EA"/>
    <w:multiLevelType w:val="hybridMultilevel"/>
    <w:tmpl w:val="8930A108"/>
    <w:lvl w:ilvl="0" w:tplc="51A81CDA">
      <w:start w:val="1"/>
      <w:numFmt w:val="bullet"/>
      <w:pStyle w:val="BulletPoints-Tick"/>
      <w:lvlText w:val=""/>
      <w:lvlJc w:val="left"/>
      <w:pPr>
        <w:ind w:left="720" w:hanging="360"/>
      </w:pPr>
      <w:rPr>
        <w:rFonts w:ascii="Wingdings" w:hAnsi="Wingdings" w:hint="default"/>
        <w:b/>
        <w:bCs/>
        <w:color w:val="E87923"/>
        <w:sz w:val="3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58271B8"/>
    <w:multiLevelType w:val="hybridMultilevel"/>
    <w:tmpl w:val="E00AA288"/>
    <w:lvl w:ilvl="0" w:tplc="E048CDF2">
      <w:start w:val="1"/>
      <w:numFmt w:val="bullet"/>
      <w:pStyle w:val="BulletPoints-OrangeDots"/>
      <w:lvlText w:val=""/>
      <w:lvlJc w:val="left"/>
      <w:pPr>
        <w:ind w:left="720" w:hanging="360"/>
      </w:pPr>
      <w:rPr>
        <w:rFonts w:ascii="Symbol" w:hAnsi="Symbol" w:hint="default"/>
        <w:color w:val="E87A2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863757B"/>
    <w:multiLevelType w:val="singleLevel"/>
    <w:tmpl w:val="69123246"/>
    <w:lvl w:ilvl="0">
      <w:start w:val="1"/>
      <w:numFmt w:val="bullet"/>
      <w:pStyle w:val="ListBullet"/>
      <w:lvlText w:val="•"/>
      <w:lvlJc w:val="left"/>
      <w:pPr>
        <w:tabs>
          <w:tab w:val="num" w:pos="720"/>
        </w:tabs>
        <w:ind w:left="720" w:hanging="360"/>
      </w:pPr>
      <w:rPr>
        <w:rFonts w:ascii="Arial" w:hAnsi="Arial"/>
        <w:sz w:val="22"/>
      </w:rPr>
    </w:lvl>
  </w:abstractNum>
  <w:abstractNum w:abstractNumId="9" w15:restartNumberingAfterBreak="0">
    <w:nsid w:val="38926AD5"/>
    <w:multiLevelType w:val="hybridMultilevel"/>
    <w:tmpl w:val="86A60EB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0C221C5"/>
    <w:multiLevelType w:val="hybridMultilevel"/>
    <w:tmpl w:val="C630A4E2"/>
    <w:lvl w:ilvl="0" w:tplc="F2DA32DE">
      <w:start w:val="1"/>
      <w:numFmt w:val="bullet"/>
      <w:pStyle w:val="BulletPoints-BlueDots"/>
      <w:lvlText w:val=""/>
      <w:lvlJc w:val="left"/>
      <w:pPr>
        <w:ind w:left="720" w:hanging="360"/>
      </w:pPr>
      <w:rPr>
        <w:rFonts w:ascii="Symbol" w:hAnsi="Symbol" w:hint="default"/>
        <w:b/>
        <w:bCs/>
        <w:color w:val="0E5AAB"/>
        <w:sz w:val="22"/>
        <w:szCs w:val="3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5D350B35"/>
    <w:multiLevelType w:val="hybridMultilevel"/>
    <w:tmpl w:val="72E8AFEE"/>
    <w:lvl w:ilvl="0" w:tplc="AB02EDD6">
      <w:start w:val="1"/>
      <w:numFmt w:val="decimal"/>
      <w:pStyle w:val="NumberedList-Blue"/>
      <w:lvlText w:val="%1."/>
      <w:lvlJc w:val="left"/>
      <w:pPr>
        <w:ind w:left="1080" w:hanging="360"/>
      </w:pPr>
      <w:rPr>
        <w:rFonts w:asciiTheme="majorHAnsi" w:hAnsiTheme="majorHAnsi" w:hint="default"/>
        <w:b/>
        <w:i w:val="0"/>
        <w:color w:val="0F5AB5"/>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990CE0"/>
    <w:multiLevelType w:val="hybridMultilevel"/>
    <w:tmpl w:val="45181110"/>
    <w:lvl w:ilvl="0" w:tplc="FF1680D2">
      <w:start w:val="1"/>
      <w:numFmt w:val="bullet"/>
      <w:pStyle w:val="BulletPoints-OrangeArrow"/>
      <w:lvlText w:val=""/>
      <w:lvlJc w:val="left"/>
      <w:pPr>
        <w:ind w:left="777" w:hanging="360"/>
      </w:pPr>
      <w:rPr>
        <w:rFonts w:ascii="Symbol" w:hAnsi="Symbol" w:hint="default"/>
        <w:b/>
        <w:i w:val="0"/>
        <w:color w:val="ED7D31" w:themeColor="accent2"/>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num w:numId="1" w16cid:durableId="329137238">
    <w:abstractNumId w:val="12"/>
  </w:num>
  <w:num w:numId="2" w16cid:durableId="1286539640">
    <w:abstractNumId w:val="6"/>
  </w:num>
  <w:num w:numId="3" w16cid:durableId="319848336">
    <w:abstractNumId w:val="10"/>
  </w:num>
  <w:num w:numId="4" w16cid:durableId="681661388">
    <w:abstractNumId w:val="11"/>
  </w:num>
  <w:num w:numId="5" w16cid:durableId="261837475">
    <w:abstractNumId w:val="3"/>
  </w:num>
  <w:num w:numId="6" w16cid:durableId="1877884778">
    <w:abstractNumId w:val="1"/>
  </w:num>
  <w:num w:numId="7" w16cid:durableId="1044253982">
    <w:abstractNumId w:val="9"/>
  </w:num>
  <w:num w:numId="8" w16cid:durableId="1796830367">
    <w:abstractNumId w:val="7"/>
  </w:num>
  <w:num w:numId="9" w16cid:durableId="172499366">
    <w:abstractNumId w:val="3"/>
    <w:lvlOverride w:ilvl="0">
      <w:startOverride w:val="1"/>
    </w:lvlOverride>
  </w:num>
  <w:num w:numId="10" w16cid:durableId="566495493">
    <w:abstractNumId w:val="5"/>
  </w:num>
  <w:num w:numId="11" w16cid:durableId="1599873707">
    <w:abstractNumId w:val="4"/>
  </w:num>
  <w:num w:numId="12" w16cid:durableId="2058627972">
    <w:abstractNumId w:val="0"/>
  </w:num>
  <w:num w:numId="13" w16cid:durableId="2044667349">
    <w:abstractNumId w:val="2"/>
  </w:num>
  <w:num w:numId="14" w16cid:durableId="181408128">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B1B"/>
    <w:rsid w:val="0000307A"/>
    <w:rsid w:val="00006E1B"/>
    <w:rsid w:val="00007369"/>
    <w:rsid w:val="00010B5B"/>
    <w:rsid w:val="000131A5"/>
    <w:rsid w:val="00016F63"/>
    <w:rsid w:val="00020396"/>
    <w:rsid w:val="000208E4"/>
    <w:rsid w:val="000239BE"/>
    <w:rsid w:val="00023EE9"/>
    <w:rsid w:val="0002619E"/>
    <w:rsid w:val="00027E32"/>
    <w:rsid w:val="000301E7"/>
    <w:rsid w:val="0003051E"/>
    <w:rsid w:val="00035271"/>
    <w:rsid w:val="0003781E"/>
    <w:rsid w:val="0004102A"/>
    <w:rsid w:val="00043D97"/>
    <w:rsid w:val="00044C50"/>
    <w:rsid w:val="00046217"/>
    <w:rsid w:val="0005235C"/>
    <w:rsid w:val="0005325E"/>
    <w:rsid w:val="000532D9"/>
    <w:rsid w:val="0005672C"/>
    <w:rsid w:val="00060F76"/>
    <w:rsid w:val="00061965"/>
    <w:rsid w:val="00061ACD"/>
    <w:rsid w:val="00066BF9"/>
    <w:rsid w:val="0007053D"/>
    <w:rsid w:val="00072071"/>
    <w:rsid w:val="0007308A"/>
    <w:rsid w:val="00077159"/>
    <w:rsid w:val="00081C66"/>
    <w:rsid w:val="00090F87"/>
    <w:rsid w:val="00091483"/>
    <w:rsid w:val="00092697"/>
    <w:rsid w:val="0009304D"/>
    <w:rsid w:val="00094083"/>
    <w:rsid w:val="00095CE4"/>
    <w:rsid w:val="000A2C1B"/>
    <w:rsid w:val="000A44AE"/>
    <w:rsid w:val="000A46B5"/>
    <w:rsid w:val="000A68D7"/>
    <w:rsid w:val="000A73D5"/>
    <w:rsid w:val="000B14E1"/>
    <w:rsid w:val="000B3AEE"/>
    <w:rsid w:val="000B720D"/>
    <w:rsid w:val="000C1177"/>
    <w:rsid w:val="000C27A9"/>
    <w:rsid w:val="000C355B"/>
    <w:rsid w:val="000C3ADB"/>
    <w:rsid w:val="000C5750"/>
    <w:rsid w:val="000C6D06"/>
    <w:rsid w:val="000D0205"/>
    <w:rsid w:val="000D0B3F"/>
    <w:rsid w:val="000D270A"/>
    <w:rsid w:val="000D31F7"/>
    <w:rsid w:val="000D6230"/>
    <w:rsid w:val="000D7BA2"/>
    <w:rsid w:val="000E0321"/>
    <w:rsid w:val="000E1F8A"/>
    <w:rsid w:val="000E2566"/>
    <w:rsid w:val="000E2F60"/>
    <w:rsid w:val="000E4A7E"/>
    <w:rsid w:val="000E58F3"/>
    <w:rsid w:val="000E6DD7"/>
    <w:rsid w:val="000E77C9"/>
    <w:rsid w:val="000F05B5"/>
    <w:rsid w:val="000F4277"/>
    <w:rsid w:val="000F6AC8"/>
    <w:rsid w:val="0010166D"/>
    <w:rsid w:val="00103E5C"/>
    <w:rsid w:val="00106067"/>
    <w:rsid w:val="00106D49"/>
    <w:rsid w:val="0010702F"/>
    <w:rsid w:val="0011110D"/>
    <w:rsid w:val="00113280"/>
    <w:rsid w:val="00113858"/>
    <w:rsid w:val="00114B6A"/>
    <w:rsid w:val="00115ECB"/>
    <w:rsid w:val="0011626E"/>
    <w:rsid w:val="00116C12"/>
    <w:rsid w:val="00116C26"/>
    <w:rsid w:val="00130451"/>
    <w:rsid w:val="00131127"/>
    <w:rsid w:val="001335B8"/>
    <w:rsid w:val="00136043"/>
    <w:rsid w:val="001441B2"/>
    <w:rsid w:val="001476F1"/>
    <w:rsid w:val="001516D1"/>
    <w:rsid w:val="001537C4"/>
    <w:rsid w:val="00153CDC"/>
    <w:rsid w:val="00153FB2"/>
    <w:rsid w:val="0015450D"/>
    <w:rsid w:val="00156976"/>
    <w:rsid w:val="0015789B"/>
    <w:rsid w:val="0016084B"/>
    <w:rsid w:val="00161177"/>
    <w:rsid w:val="00162143"/>
    <w:rsid w:val="001641F2"/>
    <w:rsid w:val="00164D98"/>
    <w:rsid w:val="001668DB"/>
    <w:rsid w:val="00176116"/>
    <w:rsid w:val="001763D3"/>
    <w:rsid w:val="00176F27"/>
    <w:rsid w:val="001778F2"/>
    <w:rsid w:val="00180657"/>
    <w:rsid w:val="001807D6"/>
    <w:rsid w:val="00180D02"/>
    <w:rsid w:val="00184D09"/>
    <w:rsid w:val="00187E60"/>
    <w:rsid w:val="00192258"/>
    <w:rsid w:val="001963C3"/>
    <w:rsid w:val="001A0223"/>
    <w:rsid w:val="001A2F13"/>
    <w:rsid w:val="001A41B8"/>
    <w:rsid w:val="001A6F70"/>
    <w:rsid w:val="001A74DC"/>
    <w:rsid w:val="001B092A"/>
    <w:rsid w:val="001B1F33"/>
    <w:rsid w:val="001B3680"/>
    <w:rsid w:val="001C061D"/>
    <w:rsid w:val="001C17DD"/>
    <w:rsid w:val="001C2C9D"/>
    <w:rsid w:val="001C5ED5"/>
    <w:rsid w:val="001C7F15"/>
    <w:rsid w:val="001D48D1"/>
    <w:rsid w:val="001D4A9A"/>
    <w:rsid w:val="001D7385"/>
    <w:rsid w:val="001E10D1"/>
    <w:rsid w:val="001E2028"/>
    <w:rsid w:val="001F199B"/>
    <w:rsid w:val="001F4949"/>
    <w:rsid w:val="00201036"/>
    <w:rsid w:val="00201782"/>
    <w:rsid w:val="002126FE"/>
    <w:rsid w:val="0021297E"/>
    <w:rsid w:val="002145F3"/>
    <w:rsid w:val="002165F2"/>
    <w:rsid w:val="00217025"/>
    <w:rsid w:val="00217BD6"/>
    <w:rsid w:val="00217E31"/>
    <w:rsid w:val="00220D17"/>
    <w:rsid w:val="00222792"/>
    <w:rsid w:val="00224723"/>
    <w:rsid w:val="002365FF"/>
    <w:rsid w:val="0023798F"/>
    <w:rsid w:val="00237C41"/>
    <w:rsid w:val="002414A9"/>
    <w:rsid w:val="002419E2"/>
    <w:rsid w:val="0024282E"/>
    <w:rsid w:val="00250866"/>
    <w:rsid w:val="0025116C"/>
    <w:rsid w:val="00252226"/>
    <w:rsid w:val="002547EE"/>
    <w:rsid w:val="00254ACF"/>
    <w:rsid w:val="0025538C"/>
    <w:rsid w:val="002566DA"/>
    <w:rsid w:val="00256764"/>
    <w:rsid w:val="00257A86"/>
    <w:rsid w:val="00262D3B"/>
    <w:rsid w:val="002640E9"/>
    <w:rsid w:val="002701E1"/>
    <w:rsid w:val="0027034E"/>
    <w:rsid w:val="00270521"/>
    <w:rsid w:val="00270E31"/>
    <w:rsid w:val="00271168"/>
    <w:rsid w:val="002741EC"/>
    <w:rsid w:val="00281AC2"/>
    <w:rsid w:val="00281B17"/>
    <w:rsid w:val="00283AC8"/>
    <w:rsid w:val="00283D0D"/>
    <w:rsid w:val="00285146"/>
    <w:rsid w:val="00285E63"/>
    <w:rsid w:val="00290BB4"/>
    <w:rsid w:val="00291540"/>
    <w:rsid w:val="0029462C"/>
    <w:rsid w:val="002A1132"/>
    <w:rsid w:val="002A3A4C"/>
    <w:rsid w:val="002B2A5A"/>
    <w:rsid w:val="002B3388"/>
    <w:rsid w:val="002B4FBF"/>
    <w:rsid w:val="002B5C16"/>
    <w:rsid w:val="002B7401"/>
    <w:rsid w:val="002C05ED"/>
    <w:rsid w:val="002C38A7"/>
    <w:rsid w:val="002C420A"/>
    <w:rsid w:val="002C69EF"/>
    <w:rsid w:val="002C7607"/>
    <w:rsid w:val="002D11EF"/>
    <w:rsid w:val="002D1774"/>
    <w:rsid w:val="002D1D3E"/>
    <w:rsid w:val="002D23ED"/>
    <w:rsid w:val="002D2D8F"/>
    <w:rsid w:val="002E041B"/>
    <w:rsid w:val="002E09F7"/>
    <w:rsid w:val="002E142C"/>
    <w:rsid w:val="002E180D"/>
    <w:rsid w:val="002E7FF5"/>
    <w:rsid w:val="002F4CD7"/>
    <w:rsid w:val="002F73F5"/>
    <w:rsid w:val="002F7A77"/>
    <w:rsid w:val="0030080C"/>
    <w:rsid w:val="00301E54"/>
    <w:rsid w:val="00303C9E"/>
    <w:rsid w:val="00303F1A"/>
    <w:rsid w:val="0031006E"/>
    <w:rsid w:val="00310ED5"/>
    <w:rsid w:val="003115EF"/>
    <w:rsid w:val="003119E5"/>
    <w:rsid w:val="003129CC"/>
    <w:rsid w:val="00312F20"/>
    <w:rsid w:val="00315580"/>
    <w:rsid w:val="00315846"/>
    <w:rsid w:val="00325421"/>
    <w:rsid w:val="0032761A"/>
    <w:rsid w:val="0033448E"/>
    <w:rsid w:val="00334B43"/>
    <w:rsid w:val="00346CAF"/>
    <w:rsid w:val="0035255A"/>
    <w:rsid w:val="00352DD0"/>
    <w:rsid w:val="003558DB"/>
    <w:rsid w:val="00355D5F"/>
    <w:rsid w:val="00356270"/>
    <w:rsid w:val="00361754"/>
    <w:rsid w:val="003642C8"/>
    <w:rsid w:val="00364A8E"/>
    <w:rsid w:val="00365655"/>
    <w:rsid w:val="00367E4A"/>
    <w:rsid w:val="00372963"/>
    <w:rsid w:val="00373C1F"/>
    <w:rsid w:val="00374DDA"/>
    <w:rsid w:val="0037566E"/>
    <w:rsid w:val="00376A66"/>
    <w:rsid w:val="00384801"/>
    <w:rsid w:val="003852DA"/>
    <w:rsid w:val="00385349"/>
    <w:rsid w:val="003867CD"/>
    <w:rsid w:val="00393D90"/>
    <w:rsid w:val="00395B12"/>
    <w:rsid w:val="00396960"/>
    <w:rsid w:val="003A29F8"/>
    <w:rsid w:val="003A3A03"/>
    <w:rsid w:val="003A4D52"/>
    <w:rsid w:val="003B1B71"/>
    <w:rsid w:val="003B2D56"/>
    <w:rsid w:val="003B37D0"/>
    <w:rsid w:val="003B3A87"/>
    <w:rsid w:val="003B5D0D"/>
    <w:rsid w:val="003B7AB2"/>
    <w:rsid w:val="003C1263"/>
    <w:rsid w:val="003C4791"/>
    <w:rsid w:val="003D254D"/>
    <w:rsid w:val="003D2E83"/>
    <w:rsid w:val="003D471E"/>
    <w:rsid w:val="003D743C"/>
    <w:rsid w:val="003E1D3D"/>
    <w:rsid w:val="003E1EF5"/>
    <w:rsid w:val="003E2972"/>
    <w:rsid w:val="003F01DD"/>
    <w:rsid w:val="003F0816"/>
    <w:rsid w:val="003F4993"/>
    <w:rsid w:val="003F5CC6"/>
    <w:rsid w:val="003F6BE3"/>
    <w:rsid w:val="003F71FB"/>
    <w:rsid w:val="00405668"/>
    <w:rsid w:val="00406428"/>
    <w:rsid w:val="004116B6"/>
    <w:rsid w:val="00411ED9"/>
    <w:rsid w:val="00421D93"/>
    <w:rsid w:val="00425046"/>
    <w:rsid w:val="0042719C"/>
    <w:rsid w:val="00427EA2"/>
    <w:rsid w:val="00430F13"/>
    <w:rsid w:val="00432448"/>
    <w:rsid w:val="00433B48"/>
    <w:rsid w:val="00434C0C"/>
    <w:rsid w:val="004377AF"/>
    <w:rsid w:val="0044059D"/>
    <w:rsid w:val="0044101B"/>
    <w:rsid w:val="00441A23"/>
    <w:rsid w:val="00443E79"/>
    <w:rsid w:val="0044627D"/>
    <w:rsid w:val="004572C0"/>
    <w:rsid w:val="004666FF"/>
    <w:rsid w:val="00466C4D"/>
    <w:rsid w:val="00470DDB"/>
    <w:rsid w:val="004724EE"/>
    <w:rsid w:val="00472FB1"/>
    <w:rsid w:val="00474419"/>
    <w:rsid w:val="0047766C"/>
    <w:rsid w:val="00485966"/>
    <w:rsid w:val="00486B1E"/>
    <w:rsid w:val="00490957"/>
    <w:rsid w:val="00495A71"/>
    <w:rsid w:val="00496EA5"/>
    <w:rsid w:val="004A3C7B"/>
    <w:rsid w:val="004A3CEB"/>
    <w:rsid w:val="004A4FF1"/>
    <w:rsid w:val="004A50BA"/>
    <w:rsid w:val="004A79F2"/>
    <w:rsid w:val="004B09EC"/>
    <w:rsid w:val="004B2C6B"/>
    <w:rsid w:val="004B5C99"/>
    <w:rsid w:val="004B7697"/>
    <w:rsid w:val="004C4E80"/>
    <w:rsid w:val="004D1116"/>
    <w:rsid w:val="004D51F9"/>
    <w:rsid w:val="004D67EB"/>
    <w:rsid w:val="004E7A87"/>
    <w:rsid w:val="004F0BA4"/>
    <w:rsid w:val="004F0BD2"/>
    <w:rsid w:val="004F174A"/>
    <w:rsid w:val="004F2294"/>
    <w:rsid w:val="004F2B1B"/>
    <w:rsid w:val="004F332E"/>
    <w:rsid w:val="004F7696"/>
    <w:rsid w:val="004F7EED"/>
    <w:rsid w:val="00500F75"/>
    <w:rsid w:val="00503444"/>
    <w:rsid w:val="00504F4F"/>
    <w:rsid w:val="00505E46"/>
    <w:rsid w:val="005120D4"/>
    <w:rsid w:val="00512D6E"/>
    <w:rsid w:val="0051363C"/>
    <w:rsid w:val="0051629C"/>
    <w:rsid w:val="0052017F"/>
    <w:rsid w:val="00520BF4"/>
    <w:rsid w:val="00522C26"/>
    <w:rsid w:val="005266B5"/>
    <w:rsid w:val="005334D4"/>
    <w:rsid w:val="005352C1"/>
    <w:rsid w:val="00541E5C"/>
    <w:rsid w:val="005431B4"/>
    <w:rsid w:val="00543618"/>
    <w:rsid w:val="00545057"/>
    <w:rsid w:val="0054532B"/>
    <w:rsid w:val="00546AC9"/>
    <w:rsid w:val="00547CFB"/>
    <w:rsid w:val="00551FFC"/>
    <w:rsid w:val="00555836"/>
    <w:rsid w:val="0055734C"/>
    <w:rsid w:val="00561D78"/>
    <w:rsid w:val="00563DD7"/>
    <w:rsid w:val="005725DB"/>
    <w:rsid w:val="00574403"/>
    <w:rsid w:val="0057600B"/>
    <w:rsid w:val="005772AC"/>
    <w:rsid w:val="005773EC"/>
    <w:rsid w:val="005804B0"/>
    <w:rsid w:val="005815EF"/>
    <w:rsid w:val="00583706"/>
    <w:rsid w:val="00587085"/>
    <w:rsid w:val="005923AC"/>
    <w:rsid w:val="00592A6C"/>
    <w:rsid w:val="005966C1"/>
    <w:rsid w:val="00596A30"/>
    <w:rsid w:val="00596CC3"/>
    <w:rsid w:val="00597062"/>
    <w:rsid w:val="005A19E2"/>
    <w:rsid w:val="005A7541"/>
    <w:rsid w:val="005B1989"/>
    <w:rsid w:val="005B5B7E"/>
    <w:rsid w:val="005B6C19"/>
    <w:rsid w:val="005B6F8B"/>
    <w:rsid w:val="005C2562"/>
    <w:rsid w:val="005C3A5B"/>
    <w:rsid w:val="005C618D"/>
    <w:rsid w:val="005C7A9C"/>
    <w:rsid w:val="005D2F0B"/>
    <w:rsid w:val="005D5578"/>
    <w:rsid w:val="005E0597"/>
    <w:rsid w:val="005E0A69"/>
    <w:rsid w:val="005E6C66"/>
    <w:rsid w:val="005F1DDB"/>
    <w:rsid w:val="005F296F"/>
    <w:rsid w:val="005F5131"/>
    <w:rsid w:val="005F7A9D"/>
    <w:rsid w:val="006014D8"/>
    <w:rsid w:val="00603A53"/>
    <w:rsid w:val="00603FBF"/>
    <w:rsid w:val="00606458"/>
    <w:rsid w:val="00610178"/>
    <w:rsid w:val="00611D83"/>
    <w:rsid w:val="00611DCA"/>
    <w:rsid w:val="00614DAB"/>
    <w:rsid w:val="00617D7E"/>
    <w:rsid w:val="0062350F"/>
    <w:rsid w:val="006276BA"/>
    <w:rsid w:val="006328A3"/>
    <w:rsid w:val="0064186F"/>
    <w:rsid w:val="00645257"/>
    <w:rsid w:val="00645802"/>
    <w:rsid w:val="00650DBE"/>
    <w:rsid w:val="00652908"/>
    <w:rsid w:val="006562DE"/>
    <w:rsid w:val="00657086"/>
    <w:rsid w:val="006714D2"/>
    <w:rsid w:val="006715C9"/>
    <w:rsid w:val="0067199D"/>
    <w:rsid w:val="006739B2"/>
    <w:rsid w:val="0067692C"/>
    <w:rsid w:val="00676F5E"/>
    <w:rsid w:val="00682270"/>
    <w:rsid w:val="00684C9F"/>
    <w:rsid w:val="00685089"/>
    <w:rsid w:val="0068539D"/>
    <w:rsid w:val="006900B0"/>
    <w:rsid w:val="006900B6"/>
    <w:rsid w:val="00695A64"/>
    <w:rsid w:val="00696623"/>
    <w:rsid w:val="006A2F82"/>
    <w:rsid w:val="006A78AF"/>
    <w:rsid w:val="006B00FC"/>
    <w:rsid w:val="006B4732"/>
    <w:rsid w:val="006B6B56"/>
    <w:rsid w:val="006C1418"/>
    <w:rsid w:val="006C1EA9"/>
    <w:rsid w:val="006C4569"/>
    <w:rsid w:val="006C5167"/>
    <w:rsid w:val="006D31AC"/>
    <w:rsid w:val="006D51FE"/>
    <w:rsid w:val="006D6AE8"/>
    <w:rsid w:val="006E0A89"/>
    <w:rsid w:val="006E0AB0"/>
    <w:rsid w:val="006E1EF0"/>
    <w:rsid w:val="006E67B5"/>
    <w:rsid w:val="006F3002"/>
    <w:rsid w:val="006F3425"/>
    <w:rsid w:val="006F3C25"/>
    <w:rsid w:val="00700827"/>
    <w:rsid w:val="00700DE6"/>
    <w:rsid w:val="00701A19"/>
    <w:rsid w:val="007032D7"/>
    <w:rsid w:val="00704B0C"/>
    <w:rsid w:val="00711B3F"/>
    <w:rsid w:val="0071412F"/>
    <w:rsid w:val="0071445C"/>
    <w:rsid w:val="00716E81"/>
    <w:rsid w:val="00720CFA"/>
    <w:rsid w:val="0072322F"/>
    <w:rsid w:val="00730E52"/>
    <w:rsid w:val="007425B2"/>
    <w:rsid w:val="00742A54"/>
    <w:rsid w:val="00751894"/>
    <w:rsid w:val="00751F4A"/>
    <w:rsid w:val="00756017"/>
    <w:rsid w:val="00756A97"/>
    <w:rsid w:val="00756DF2"/>
    <w:rsid w:val="007600E5"/>
    <w:rsid w:val="007601AA"/>
    <w:rsid w:val="00762E6B"/>
    <w:rsid w:val="007634B3"/>
    <w:rsid w:val="00765942"/>
    <w:rsid w:val="00772FD8"/>
    <w:rsid w:val="00773C14"/>
    <w:rsid w:val="007769C1"/>
    <w:rsid w:val="00777BEC"/>
    <w:rsid w:val="0078645A"/>
    <w:rsid w:val="00790A1E"/>
    <w:rsid w:val="007979AA"/>
    <w:rsid w:val="007979C5"/>
    <w:rsid w:val="007A206F"/>
    <w:rsid w:val="007A5A99"/>
    <w:rsid w:val="007A6227"/>
    <w:rsid w:val="007B6DF9"/>
    <w:rsid w:val="007C29B9"/>
    <w:rsid w:val="007D236C"/>
    <w:rsid w:val="007D4FBB"/>
    <w:rsid w:val="007E1DFE"/>
    <w:rsid w:val="007E3D3B"/>
    <w:rsid w:val="007E7BCC"/>
    <w:rsid w:val="007F0BC4"/>
    <w:rsid w:val="007F2894"/>
    <w:rsid w:val="007F2C65"/>
    <w:rsid w:val="007F3E6A"/>
    <w:rsid w:val="007F6FED"/>
    <w:rsid w:val="00800240"/>
    <w:rsid w:val="00800D46"/>
    <w:rsid w:val="008054FD"/>
    <w:rsid w:val="008065FD"/>
    <w:rsid w:val="00806DB0"/>
    <w:rsid w:val="00810923"/>
    <w:rsid w:val="0081137A"/>
    <w:rsid w:val="00815B8A"/>
    <w:rsid w:val="00817DCB"/>
    <w:rsid w:val="008258E7"/>
    <w:rsid w:val="008300A5"/>
    <w:rsid w:val="00830520"/>
    <w:rsid w:val="00831F0C"/>
    <w:rsid w:val="00834091"/>
    <w:rsid w:val="008357CC"/>
    <w:rsid w:val="008426EC"/>
    <w:rsid w:val="008439D7"/>
    <w:rsid w:val="008472F0"/>
    <w:rsid w:val="0084787B"/>
    <w:rsid w:val="0085023F"/>
    <w:rsid w:val="00851D65"/>
    <w:rsid w:val="00856372"/>
    <w:rsid w:val="00856661"/>
    <w:rsid w:val="008574ED"/>
    <w:rsid w:val="0086110D"/>
    <w:rsid w:val="00861C64"/>
    <w:rsid w:val="00863764"/>
    <w:rsid w:val="00866E76"/>
    <w:rsid w:val="0086784F"/>
    <w:rsid w:val="00871038"/>
    <w:rsid w:val="00872456"/>
    <w:rsid w:val="00876C3E"/>
    <w:rsid w:val="00880243"/>
    <w:rsid w:val="00885FCB"/>
    <w:rsid w:val="008944E0"/>
    <w:rsid w:val="00896DAB"/>
    <w:rsid w:val="00897AB6"/>
    <w:rsid w:val="008A4E67"/>
    <w:rsid w:val="008A61BE"/>
    <w:rsid w:val="008A6D76"/>
    <w:rsid w:val="008B312A"/>
    <w:rsid w:val="008B651B"/>
    <w:rsid w:val="008C0AED"/>
    <w:rsid w:val="008C1DB2"/>
    <w:rsid w:val="008C63DC"/>
    <w:rsid w:val="008C6F6E"/>
    <w:rsid w:val="008D1A86"/>
    <w:rsid w:val="008D1C3F"/>
    <w:rsid w:val="008D2AEA"/>
    <w:rsid w:val="008D2E16"/>
    <w:rsid w:val="008D3E4E"/>
    <w:rsid w:val="008E04F7"/>
    <w:rsid w:val="008E0F0B"/>
    <w:rsid w:val="008E1C21"/>
    <w:rsid w:val="008E1E94"/>
    <w:rsid w:val="008E2601"/>
    <w:rsid w:val="008E4978"/>
    <w:rsid w:val="008E5F79"/>
    <w:rsid w:val="008E7451"/>
    <w:rsid w:val="008E7BB5"/>
    <w:rsid w:val="008F4842"/>
    <w:rsid w:val="008F49A3"/>
    <w:rsid w:val="00902B7C"/>
    <w:rsid w:val="009057C4"/>
    <w:rsid w:val="0091110A"/>
    <w:rsid w:val="00911595"/>
    <w:rsid w:val="00915491"/>
    <w:rsid w:val="00920565"/>
    <w:rsid w:val="00921940"/>
    <w:rsid w:val="00927BF9"/>
    <w:rsid w:val="00930402"/>
    <w:rsid w:val="00931A92"/>
    <w:rsid w:val="00932739"/>
    <w:rsid w:val="00932A3C"/>
    <w:rsid w:val="00933B8B"/>
    <w:rsid w:val="00934AD9"/>
    <w:rsid w:val="0094068B"/>
    <w:rsid w:val="009424F8"/>
    <w:rsid w:val="0095001F"/>
    <w:rsid w:val="009511E5"/>
    <w:rsid w:val="00953619"/>
    <w:rsid w:val="00953984"/>
    <w:rsid w:val="00953C39"/>
    <w:rsid w:val="00956735"/>
    <w:rsid w:val="009608F8"/>
    <w:rsid w:val="00962AFA"/>
    <w:rsid w:val="00964AAF"/>
    <w:rsid w:val="00965967"/>
    <w:rsid w:val="00967FBA"/>
    <w:rsid w:val="00970ABC"/>
    <w:rsid w:val="00971100"/>
    <w:rsid w:val="00971B43"/>
    <w:rsid w:val="00973BC9"/>
    <w:rsid w:val="0098054D"/>
    <w:rsid w:val="00984324"/>
    <w:rsid w:val="00985B2D"/>
    <w:rsid w:val="00990272"/>
    <w:rsid w:val="00992D11"/>
    <w:rsid w:val="00993049"/>
    <w:rsid w:val="0099325F"/>
    <w:rsid w:val="00993ACD"/>
    <w:rsid w:val="00993CE3"/>
    <w:rsid w:val="00994502"/>
    <w:rsid w:val="009960E5"/>
    <w:rsid w:val="009A4E2A"/>
    <w:rsid w:val="009A5F23"/>
    <w:rsid w:val="009A672F"/>
    <w:rsid w:val="009A73BC"/>
    <w:rsid w:val="009B0BE2"/>
    <w:rsid w:val="009B15C1"/>
    <w:rsid w:val="009B21C7"/>
    <w:rsid w:val="009B5014"/>
    <w:rsid w:val="009B5E3B"/>
    <w:rsid w:val="009B74A7"/>
    <w:rsid w:val="009C5251"/>
    <w:rsid w:val="009C5E50"/>
    <w:rsid w:val="009C7C8C"/>
    <w:rsid w:val="009D1F92"/>
    <w:rsid w:val="009D21F9"/>
    <w:rsid w:val="009D23AB"/>
    <w:rsid w:val="009D5216"/>
    <w:rsid w:val="009D53D3"/>
    <w:rsid w:val="009D57F4"/>
    <w:rsid w:val="009D6244"/>
    <w:rsid w:val="009D777D"/>
    <w:rsid w:val="009E0D10"/>
    <w:rsid w:val="009E523A"/>
    <w:rsid w:val="009E52E7"/>
    <w:rsid w:val="009F0C27"/>
    <w:rsid w:val="009F1617"/>
    <w:rsid w:val="009F19AE"/>
    <w:rsid w:val="009F6B52"/>
    <w:rsid w:val="009F78AA"/>
    <w:rsid w:val="00A018B8"/>
    <w:rsid w:val="00A01C80"/>
    <w:rsid w:val="00A04191"/>
    <w:rsid w:val="00A069AB"/>
    <w:rsid w:val="00A10219"/>
    <w:rsid w:val="00A12533"/>
    <w:rsid w:val="00A14DE9"/>
    <w:rsid w:val="00A14EE2"/>
    <w:rsid w:val="00A14FEA"/>
    <w:rsid w:val="00A15FC5"/>
    <w:rsid w:val="00A20146"/>
    <w:rsid w:val="00A2041F"/>
    <w:rsid w:val="00A31490"/>
    <w:rsid w:val="00A316D9"/>
    <w:rsid w:val="00A3228D"/>
    <w:rsid w:val="00A32EB1"/>
    <w:rsid w:val="00A3682E"/>
    <w:rsid w:val="00A435E2"/>
    <w:rsid w:val="00A451F6"/>
    <w:rsid w:val="00A46AA4"/>
    <w:rsid w:val="00A51171"/>
    <w:rsid w:val="00A553C3"/>
    <w:rsid w:val="00A567C8"/>
    <w:rsid w:val="00A56DCF"/>
    <w:rsid w:val="00A5714B"/>
    <w:rsid w:val="00A60021"/>
    <w:rsid w:val="00A6355D"/>
    <w:rsid w:val="00A646D1"/>
    <w:rsid w:val="00A65446"/>
    <w:rsid w:val="00A678B7"/>
    <w:rsid w:val="00A7303E"/>
    <w:rsid w:val="00A77260"/>
    <w:rsid w:val="00A83CEA"/>
    <w:rsid w:val="00A85048"/>
    <w:rsid w:val="00A873F4"/>
    <w:rsid w:val="00A9069F"/>
    <w:rsid w:val="00A9092F"/>
    <w:rsid w:val="00A94D03"/>
    <w:rsid w:val="00A96F5D"/>
    <w:rsid w:val="00AA2A34"/>
    <w:rsid w:val="00AA2C7B"/>
    <w:rsid w:val="00AA5EED"/>
    <w:rsid w:val="00AB4336"/>
    <w:rsid w:val="00AB4766"/>
    <w:rsid w:val="00AC013F"/>
    <w:rsid w:val="00AC0B6E"/>
    <w:rsid w:val="00AC3B39"/>
    <w:rsid w:val="00AC6FCB"/>
    <w:rsid w:val="00AD02E4"/>
    <w:rsid w:val="00AD1016"/>
    <w:rsid w:val="00AD3014"/>
    <w:rsid w:val="00AD416B"/>
    <w:rsid w:val="00AD5262"/>
    <w:rsid w:val="00AE067A"/>
    <w:rsid w:val="00AE7254"/>
    <w:rsid w:val="00AF2863"/>
    <w:rsid w:val="00AF2E58"/>
    <w:rsid w:val="00AF3ECA"/>
    <w:rsid w:val="00AF5B28"/>
    <w:rsid w:val="00B032FE"/>
    <w:rsid w:val="00B1268F"/>
    <w:rsid w:val="00B154BF"/>
    <w:rsid w:val="00B161FA"/>
    <w:rsid w:val="00B17B73"/>
    <w:rsid w:val="00B17CEC"/>
    <w:rsid w:val="00B17DF4"/>
    <w:rsid w:val="00B2102D"/>
    <w:rsid w:val="00B22404"/>
    <w:rsid w:val="00B2344A"/>
    <w:rsid w:val="00B23723"/>
    <w:rsid w:val="00B27749"/>
    <w:rsid w:val="00B31ED8"/>
    <w:rsid w:val="00B3309F"/>
    <w:rsid w:val="00B3330B"/>
    <w:rsid w:val="00B3335E"/>
    <w:rsid w:val="00B41FE8"/>
    <w:rsid w:val="00B42723"/>
    <w:rsid w:val="00B45474"/>
    <w:rsid w:val="00B471CC"/>
    <w:rsid w:val="00B4730E"/>
    <w:rsid w:val="00B47643"/>
    <w:rsid w:val="00B50E07"/>
    <w:rsid w:val="00B53491"/>
    <w:rsid w:val="00B6007B"/>
    <w:rsid w:val="00B607C8"/>
    <w:rsid w:val="00B70DFE"/>
    <w:rsid w:val="00B7281D"/>
    <w:rsid w:val="00B72C98"/>
    <w:rsid w:val="00B74CF9"/>
    <w:rsid w:val="00B750DE"/>
    <w:rsid w:val="00B757DE"/>
    <w:rsid w:val="00B76B6A"/>
    <w:rsid w:val="00B76E21"/>
    <w:rsid w:val="00B80397"/>
    <w:rsid w:val="00B84D5A"/>
    <w:rsid w:val="00B922A3"/>
    <w:rsid w:val="00B9282C"/>
    <w:rsid w:val="00B93CCD"/>
    <w:rsid w:val="00B96334"/>
    <w:rsid w:val="00B97AF4"/>
    <w:rsid w:val="00BA16A9"/>
    <w:rsid w:val="00BA1DFC"/>
    <w:rsid w:val="00BA370B"/>
    <w:rsid w:val="00BA66C9"/>
    <w:rsid w:val="00BB453F"/>
    <w:rsid w:val="00BB7811"/>
    <w:rsid w:val="00BC0577"/>
    <w:rsid w:val="00BC1ACA"/>
    <w:rsid w:val="00BC1B1A"/>
    <w:rsid w:val="00BC2218"/>
    <w:rsid w:val="00BC4CCE"/>
    <w:rsid w:val="00BC5C2D"/>
    <w:rsid w:val="00BD5147"/>
    <w:rsid w:val="00BD64FC"/>
    <w:rsid w:val="00BE37C0"/>
    <w:rsid w:val="00BE629E"/>
    <w:rsid w:val="00BE7411"/>
    <w:rsid w:val="00BE77DA"/>
    <w:rsid w:val="00BE7A94"/>
    <w:rsid w:val="00BF0CBB"/>
    <w:rsid w:val="00BF2583"/>
    <w:rsid w:val="00BF4410"/>
    <w:rsid w:val="00BF5B57"/>
    <w:rsid w:val="00C0006E"/>
    <w:rsid w:val="00C03D75"/>
    <w:rsid w:val="00C050BA"/>
    <w:rsid w:val="00C07677"/>
    <w:rsid w:val="00C10576"/>
    <w:rsid w:val="00C10741"/>
    <w:rsid w:val="00C123EA"/>
    <w:rsid w:val="00C1347D"/>
    <w:rsid w:val="00C1540A"/>
    <w:rsid w:val="00C17708"/>
    <w:rsid w:val="00C22CFB"/>
    <w:rsid w:val="00C22EA1"/>
    <w:rsid w:val="00C248DE"/>
    <w:rsid w:val="00C25424"/>
    <w:rsid w:val="00C2561F"/>
    <w:rsid w:val="00C2747E"/>
    <w:rsid w:val="00C371EA"/>
    <w:rsid w:val="00C4017A"/>
    <w:rsid w:val="00C40528"/>
    <w:rsid w:val="00C426DD"/>
    <w:rsid w:val="00C44A73"/>
    <w:rsid w:val="00C450A5"/>
    <w:rsid w:val="00C46E48"/>
    <w:rsid w:val="00C50C92"/>
    <w:rsid w:val="00C52010"/>
    <w:rsid w:val="00C529FD"/>
    <w:rsid w:val="00C55B04"/>
    <w:rsid w:val="00C57273"/>
    <w:rsid w:val="00C574CD"/>
    <w:rsid w:val="00C57FFB"/>
    <w:rsid w:val="00C637B9"/>
    <w:rsid w:val="00C647BD"/>
    <w:rsid w:val="00C715A8"/>
    <w:rsid w:val="00C719D8"/>
    <w:rsid w:val="00C7230F"/>
    <w:rsid w:val="00C74FC2"/>
    <w:rsid w:val="00C760CA"/>
    <w:rsid w:val="00C766A1"/>
    <w:rsid w:val="00C76B98"/>
    <w:rsid w:val="00C85013"/>
    <w:rsid w:val="00C85993"/>
    <w:rsid w:val="00C90CE2"/>
    <w:rsid w:val="00C92DCD"/>
    <w:rsid w:val="00C94501"/>
    <w:rsid w:val="00C947A3"/>
    <w:rsid w:val="00C960B3"/>
    <w:rsid w:val="00C97591"/>
    <w:rsid w:val="00CA012B"/>
    <w:rsid w:val="00CA215A"/>
    <w:rsid w:val="00CA56C7"/>
    <w:rsid w:val="00CB037C"/>
    <w:rsid w:val="00CB10DD"/>
    <w:rsid w:val="00CB20A5"/>
    <w:rsid w:val="00CB21B1"/>
    <w:rsid w:val="00CB37B5"/>
    <w:rsid w:val="00CB4CDE"/>
    <w:rsid w:val="00CB54CB"/>
    <w:rsid w:val="00CB7BBF"/>
    <w:rsid w:val="00CC2D34"/>
    <w:rsid w:val="00CC2EF4"/>
    <w:rsid w:val="00CC76C6"/>
    <w:rsid w:val="00CD043D"/>
    <w:rsid w:val="00CD25BF"/>
    <w:rsid w:val="00CD2B1E"/>
    <w:rsid w:val="00CD375F"/>
    <w:rsid w:val="00CD3BD1"/>
    <w:rsid w:val="00CD543D"/>
    <w:rsid w:val="00CE079D"/>
    <w:rsid w:val="00CE0B2F"/>
    <w:rsid w:val="00CE0DFB"/>
    <w:rsid w:val="00CE2551"/>
    <w:rsid w:val="00CE288B"/>
    <w:rsid w:val="00CE2A64"/>
    <w:rsid w:val="00CE63F8"/>
    <w:rsid w:val="00CF23D0"/>
    <w:rsid w:val="00CF2650"/>
    <w:rsid w:val="00CF2DCE"/>
    <w:rsid w:val="00CF579B"/>
    <w:rsid w:val="00D0237E"/>
    <w:rsid w:val="00D03F4E"/>
    <w:rsid w:val="00D13CA1"/>
    <w:rsid w:val="00D14A88"/>
    <w:rsid w:val="00D25CDA"/>
    <w:rsid w:val="00D279CB"/>
    <w:rsid w:val="00D400E5"/>
    <w:rsid w:val="00D4059C"/>
    <w:rsid w:val="00D40829"/>
    <w:rsid w:val="00D40EAA"/>
    <w:rsid w:val="00D43CB4"/>
    <w:rsid w:val="00D47386"/>
    <w:rsid w:val="00D50E2A"/>
    <w:rsid w:val="00D52C7B"/>
    <w:rsid w:val="00D5534B"/>
    <w:rsid w:val="00D644AE"/>
    <w:rsid w:val="00D71030"/>
    <w:rsid w:val="00D72271"/>
    <w:rsid w:val="00D74234"/>
    <w:rsid w:val="00D801C9"/>
    <w:rsid w:val="00D81735"/>
    <w:rsid w:val="00D85758"/>
    <w:rsid w:val="00D870D7"/>
    <w:rsid w:val="00D915F3"/>
    <w:rsid w:val="00D915F6"/>
    <w:rsid w:val="00D91758"/>
    <w:rsid w:val="00D93FA1"/>
    <w:rsid w:val="00D94B03"/>
    <w:rsid w:val="00D94D3F"/>
    <w:rsid w:val="00DA0620"/>
    <w:rsid w:val="00DA0654"/>
    <w:rsid w:val="00DA124A"/>
    <w:rsid w:val="00DA1624"/>
    <w:rsid w:val="00DA1A94"/>
    <w:rsid w:val="00DA1F11"/>
    <w:rsid w:val="00DA24C1"/>
    <w:rsid w:val="00DA337A"/>
    <w:rsid w:val="00DA5F26"/>
    <w:rsid w:val="00DB0C05"/>
    <w:rsid w:val="00DB0DF6"/>
    <w:rsid w:val="00DB17BA"/>
    <w:rsid w:val="00DC095C"/>
    <w:rsid w:val="00DD0C79"/>
    <w:rsid w:val="00DD19DE"/>
    <w:rsid w:val="00DE3D40"/>
    <w:rsid w:val="00DE5AB1"/>
    <w:rsid w:val="00DE756F"/>
    <w:rsid w:val="00DF27AA"/>
    <w:rsid w:val="00DF4986"/>
    <w:rsid w:val="00DF5BC6"/>
    <w:rsid w:val="00E013DA"/>
    <w:rsid w:val="00E02AE8"/>
    <w:rsid w:val="00E04DA8"/>
    <w:rsid w:val="00E05145"/>
    <w:rsid w:val="00E0750A"/>
    <w:rsid w:val="00E116CB"/>
    <w:rsid w:val="00E14602"/>
    <w:rsid w:val="00E172DF"/>
    <w:rsid w:val="00E1777D"/>
    <w:rsid w:val="00E20141"/>
    <w:rsid w:val="00E20846"/>
    <w:rsid w:val="00E243F4"/>
    <w:rsid w:val="00E33CCB"/>
    <w:rsid w:val="00E34A69"/>
    <w:rsid w:val="00E35661"/>
    <w:rsid w:val="00E3628B"/>
    <w:rsid w:val="00E37C95"/>
    <w:rsid w:val="00E4417A"/>
    <w:rsid w:val="00E44B35"/>
    <w:rsid w:val="00E54706"/>
    <w:rsid w:val="00E54EBE"/>
    <w:rsid w:val="00E54EBF"/>
    <w:rsid w:val="00E56E16"/>
    <w:rsid w:val="00E57EA8"/>
    <w:rsid w:val="00E60374"/>
    <w:rsid w:val="00E6054E"/>
    <w:rsid w:val="00E6262A"/>
    <w:rsid w:val="00E63A65"/>
    <w:rsid w:val="00E63D9D"/>
    <w:rsid w:val="00E6486E"/>
    <w:rsid w:val="00E64E15"/>
    <w:rsid w:val="00E70583"/>
    <w:rsid w:val="00E70689"/>
    <w:rsid w:val="00E74983"/>
    <w:rsid w:val="00E75893"/>
    <w:rsid w:val="00E76808"/>
    <w:rsid w:val="00E777A7"/>
    <w:rsid w:val="00E810EA"/>
    <w:rsid w:val="00E84C6B"/>
    <w:rsid w:val="00E872F9"/>
    <w:rsid w:val="00E873C2"/>
    <w:rsid w:val="00E87710"/>
    <w:rsid w:val="00E91458"/>
    <w:rsid w:val="00E95947"/>
    <w:rsid w:val="00EA7785"/>
    <w:rsid w:val="00EA7B1A"/>
    <w:rsid w:val="00EB5434"/>
    <w:rsid w:val="00EC1B53"/>
    <w:rsid w:val="00EC1C8D"/>
    <w:rsid w:val="00EC4A6B"/>
    <w:rsid w:val="00EC53AA"/>
    <w:rsid w:val="00ED0EA9"/>
    <w:rsid w:val="00EE0B5A"/>
    <w:rsid w:val="00EE0FE6"/>
    <w:rsid w:val="00EE5CEE"/>
    <w:rsid w:val="00EF07C6"/>
    <w:rsid w:val="00EF3003"/>
    <w:rsid w:val="00EF393F"/>
    <w:rsid w:val="00EF3F3B"/>
    <w:rsid w:val="00EF4AF9"/>
    <w:rsid w:val="00F167B1"/>
    <w:rsid w:val="00F21344"/>
    <w:rsid w:val="00F21810"/>
    <w:rsid w:val="00F218A4"/>
    <w:rsid w:val="00F23F92"/>
    <w:rsid w:val="00F26038"/>
    <w:rsid w:val="00F2774C"/>
    <w:rsid w:val="00F3397E"/>
    <w:rsid w:val="00F33E19"/>
    <w:rsid w:val="00F36C9C"/>
    <w:rsid w:val="00F41319"/>
    <w:rsid w:val="00F427BB"/>
    <w:rsid w:val="00F4754E"/>
    <w:rsid w:val="00F50C0F"/>
    <w:rsid w:val="00F51E15"/>
    <w:rsid w:val="00F54646"/>
    <w:rsid w:val="00F55337"/>
    <w:rsid w:val="00F57A41"/>
    <w:rsid w:val="00F60F17"/>
    <w:rsid w:val="00F621E5"/>
    <w:rsid w:val="00F62361"/>
    <w:rsid w:val="00F660A6"/>
    <w:rsid w:val="00F66CB2"/>
    <w:rsid w:val="00F66E81"/>
    <w:rsid w:val="00F705B1"/>
    <w:rsid w:val="00F72926"/>
    <w:rsid w:val="00F72BCD"/>
    <w:rsid w:val="00F82105"/>
    <w:rsid w:val="00F83581"/>
    <w:rsid w:val="00F86E50"/>
    <w:rsid w:val="00F87579"/>
    <w:rsid w:val="00F92CBD"/>
    <w:rsid w:val="00F95BDE"/>
    <w:rsid w:val="00F97ADA"/>
    <w:rsid w:val="00FA22CA"/>
    <w:rsid w:val="00FA5864"/>
    <w:rsid w:val="00FA633F"/>
    <w:rsid w:val="00FA79D8"/>
    <w:rsid w:val="00FA7E66"/>
    <w:rsid w:val="00FB023E"/>
    <w:rsid w:val="00FB04B7"/>
    <w:rsid w:val="00FB1163"/>
    <w:rsid w:val="00FB3890"/>
    <w:rsid w:val="00FB603C"/>
    <w:rsid w:val="00FC15AA"/>
    <w:rsid w:val="00FC2D62"/>
    <w:rsid w:val="00FC5A0B"/>
    <w:rsid w:val="00FC6EB2"/>
    <w:rsid w:val="00FD27E4"/>
    <w:rsid w:val="00FD30A3"/>
    <w:rsid w:val="00FE358C"/>
    <w:rsid w:val="00FE3B0B"/>
    <w:rsid w:val="00FE4D18"/>
    <w:rsid w:val="00FE7856"/>
    <w:rsid w:val="00FF73FA"/>
  </w:rsids>
  <m:mathPr>
    <m:mathFont m:val="Cambria Math"/>
    <m:brkBin m:val="before"/>
    <m:brkBinSub m:val="--"/>
    <m:smallFrac m:val="0"/>
    <m:dispDef/>
    <m:lMargin m:val="0"/>
    <m:rMargin m:val="0"/>
    <m:defJc m:val="centerGroup"/>
    <m:wrapIndent m:val="1440"/>
    <m:intLim m:val="subSup"/>
    <m:naryLim m:val="undOvr"/>
  </m:mathPr>
  <w:themeFontLang w:val="en-AU"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106CF3"/>
  <w14:defaultImageDpi w14:val="32767"/>
  <w15:chartTrackingRefBased/>
  <w15:docId w15:val="{AB481DEC-A2A9-4F3B-8517-D0246841D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B3F"/>
  </w:style>
  <w:style w:type="paragraph" w:styleId="Heading1">
    <w:name w:val="heading 1"/>
    <w:basedOn w:val="Normal"/>
    <w:next w:val="Normal"/>
    <w:link w:val="Heading1Char"/>
    <w:uiPriority w:val="9"/>
    <w:qFormat/>
    <w:rsid w:val="00072071"/>
    <w:pPr>
      <w:keepNext/>
      <w:keepLines/>
      <w:spacing w:before="240" w:after="120"/>
      <w:contextualSpacing/>
      <w:outlineLvl w:val="0"/>
    </w:pPr>
    <w:rPr>
      <w:rFonts w:asciiTheme="majorHAnsi" w:eastAsiaTheme="majorEastAsia" w:hAnsiTheme="majorHAnsi" w:cstheme="majorBidi"/>
      <w:b/>
      <w:bCs/>
      <w:caps/>
      <w:color w:val="0E5AAB"/>
      <w:sz w:val="44"/>
      <w:szCs w:val="44"/>
    </w:rPr>
  </w:style>
  <w:style w:type="paragraph" w:styleId="Heading2">
    <w:name w:val="heading 2"/>
    <w:basedOn w:val="Normal"/>
    <w:next w:val="Normal"/>
    <w:link w:val="Heading2Char"/>
    <w:uiPriority w:val="9"/>
    <w:unhideWhenUsed/>
    <w:qFormat/>
    <w:rsid w:val="00072071"/>
    <w:pPr>
      <w:keepNext/>
      <w:keepLines/>
      <w:spacing w:before="40" w:after="120"/>
      <w:outlineLvl w:val="1"/>
    </w:pPr>
    <w:rPr>
      <w:rFonts w:asciiTheme="majorHAnsi" w:eastAsiaTheme="majorEastAsia" w:hAnsiTheme="majorHAnsi" w:cstheme="majorBidi"/>
      <w:b/>
      <w:bCs/>
      <w:caps/>
      <w:color w:val="E87A25"/>
      <w:sz w:val="36"/>
      <w:szCs w:val="36"/>
    </w:rPr>
  </w:style>
  <w:style w:type="paragraph" w:styleId="Heading3">
    <w:name w:val="heading 3"/>
    <w:basedOn w:val="Normal"/>
    <w:next w:val="Normal"/>
    <w:link w:val="Heading3Char"/>
    <w:uiPriority w:val="9"/>
    <w:unhideWhenUsed/>
    <w:qFormat/>
    <w:rsid w:val="004572C0"/>
    <w:pPr>
      <w:keepNext/>
      <w:keepLines/>
      <w:spacing w:before="40" w:after="120"/>
      <w:outlineLvl w:val="2"/>
    </w:pPr>
    <w:rPr>
      <w:rFonts w:asciiTheme="majorHAnsi" w:eastAsiaTheme="majorEastAsia" w:hAnsiTheme="majorHAnsi" w:cstheme="majorBidi"/>
      <w:b/>
      <w:bCs/>
      <w:caps/>
      <w:color w:val="000000" w:themeColor="text1"/>
      <w:sz w:val="28"/>
      <w:szCs w:val="28"/>
    </w:rPr>
  </w:style>
  <w:style w:type="paragraph" w:styleId="Heading4">
    <w:name w:val="heading 4"/>
    <w:basedOn w:val="Normal"/>
    <w:next w:val="Normal"/>
    <w:link w:val="Heading4Char"/>
    <w:uiPriority w:val="9"/>
    <w:semiHidden/>
    <w:unhideWhenUsed/>
    <w:qFormat/>
    <w:rsid w:val="00973BC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FC15A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C15AA"/>
    <w:rPr>
      <w:i/>
      <w:iCs/>
      <w:color w:val="404040" w:themeColor="text1" w:themeTint="BF"/>
    </w:rPr>
  </w:style>
  <w:style w:type="character" w:customStyle="1" w:styleId="Heading1Char">
    <w:name w:val="Heading 1 Char"/>
    <w:basedOn w:val="DefaultParagraphFont"/>
    <w:link w:val="Heading1"/>
    <w:uiPriority w:val="9"/>
    <w:rsid w:val="00072071"/>
    <w:rPr>
      <w:rFonts w:asciiTheme="majorHAnsi" w:eastAsiaTheme="majorEastAsia" w:hAnsiTheme="majorHAnsi" w:cstheme="majorBidi"/>
      <w:b/>
      <w:bCs/>
      <w:caps/>
      <w:color w:val="0E5AAB"/>
      <w:sz w:val="44"/>
      <w:szCs w:val="44"/>
    </w:rPr>
  </w:style>
  <w:style w:type="paragraph" w:styleId="Header">
    <w:name w:val="header"/>
    <w:basedOn w:val="Normal"/>
    <w:link w:val="HeaderChar"/>
    <w:uiPriority w:val="99"/>
    <w:unhideWhenUsed/>
    <w:rsid w:val="001D73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7385"/>
  </w:style>
  <w:style w:type="paragraph" w:styleId="Footer">
    <w:name w:val="footer"/>
    <w:basedOn w:val="Normal"/>
    <w:link w:val="FooterChar"/>
    <w:uiPriority w:val="99"/>
    <w:unhideWhenUsed/>
    <w:rsid w:val="005120D4"/>
    <w:pPr>
      <w:tabs>
        <w:tab w:val="center" w:pos="4513"/>
        <w:tab w:val="right" w:pos="9026"/>
      </w:tabs>
      <w:spacing w:after="0" w:line="240" w:lineRule="auto"/>
      <w:ind w:left="-567"/>
    </w:pPr>
    <w:rPr>
      <w:b/>
      <w:color w:val="FFFFFF" w:themeColor="background1"/>
    </w:rPr>
  </w:style>
  <w:style w:type="character" w:customStyle="1" w:styleId="FooterChar">
    <w:name w:val="Footer Char"/>
    <w:basedOn w:val="DefaultParagraphFont"/>
    <w:link w:val="Footer"/>
    <w:uiPriority w:val="99"/>
    <w:rsid w:val="005120D4"/>
    <w:rPr>
      <w:b/>
      <w:color w:val="FFFFFF" w:themeColor="background1"/>
    </w:rPr>
  </w:style>
  <w:style w:type="character" w:customStyle="1" w:styleId="Heading2Char">
    <w:name w:val="Heading 2 Char"/>
    <w:basedOn w:val="DefaultParagraphFont"/>
    <w:link w:val="Heading2"/>
    <w:uiPriority w:val="9"/>
    <w:rsid w:val="00072071"/>
    <w:rPr>
      <w:rFonts w:asciiTheme="majorHAnsi" w:eastAsiaTheme="majorEastAsia" w:hAnsiTheme="majorHAnsi" w:cstheme="majorBidi"/>
      <w:b/>
      <w:bCs/>
      <w:caps/>
      <w:color w:val="E87A25"/>
      <w:sz w:val="36"/>
      <w:szCs w:val="36"/>
    </w:rPr>
  </w:style>
  <w:style w:type="paragraph" w:styleId="ListParagraph">
    <w:name w:val="List Paragraph"/>
    <w:basedOn w:val="Normal"/>
    <w:uiPriority w:val="34"/>
    <w:qFormat/>
    <w:rsid w:val="005120D4"/>
    <w:pPr>
      <w:ind w:left="720"/>
      <w:contextualSpacing/>
    </w:pPr>
  </w:style>
  <w:style w:type="paragraph" w:styleId="Title">
    <w:name w:val="Title"/>
    <w:basedOn w:val="Normal"/>
    <w:next w:val="Normal"/>
    <w:link w:val="TitleChar"/>
    <w:uiPriority w:val="10"/>
    <w:qFormat/>
    <w:rsid w:val="004572C0"/>
    <w:pPr>
      <w:spacing w:after="0" w:line="240" w:lineRule="auto"/>
      <w:contextualSpacing/>
      <w:jc w:val="center"/>
    </w:pPr>
    <w:rPr>
      <w:rFonts w:asciiTheme="majorHAnsi" w:eastAsiaTheme="majorEastAsia" w:hAnsiTheme="majorHAnsi" w:cstheme="majorBidi"/>
      <w:b/>
      <w:bCs/>
      <w:caps/>
      <w:color w:val="FFFFFF" w:themeColor="background1"/>
      <w:spacing w:val="-10"/>
      <w:kern w:val="28"/>
      <w:sz w:val="120"/>
      <w:szCs w:val="120"/>
    </w:rPr>
  </w:style>
  <w:style w:type="character" w:customStyle="1" w:styleId="TitleChar">
    <w:name w:val="Title Char"/>
    <w:basedOn w:val="DefaultParagraphFont"/>
    <w:link w:val="Title"/>
    <w:uiPriority w:val="10"/>
    <w:rsid w:val="004572C0"/>
    <w:rPr>
      <w:rFonts w:asciiTheme="majorHAnsi" w:eastAsiaTheme="majorEastAsia" w:hAnsiTheme="majorHAnsi" w:cstheme="majorBidi"/>
      <w:b/>
      <w:bCs/>
      <w:caps/>
      <w:color w:val="FFFFFF" w:themeColor="background1"/>
      <w:spacing w:val="-10"/>
      <w:kern w:val="28"/>
      <w:sz w:val="120"/>
      <w:szCs w:val="120"/>
    </w:rPr>
  </w:style>
  <w:style w:type="paragraph" w:styleId="Subtitle">
    <w:name w:val="Subtitle"/>
    <w:basedOn w:val="Normal"/>
    <w:next w:val="Normal"/>
    <w:link w:val="SubtitleChar"/>
    <w:uiPriority w:val="11"/>
    <w:qFormat/>
    <w:rsid w:val="00BA1DFC"/>
    <w:pPr>
      <w:numPr>
        <w:ilvl w:val="1"/>
      </w:numPr>
      <w:jc w:val="center"/>
    </w:pPr>
    <w:rPr>
      <w:rFonts w:eastAsiaTheme="minorEastAsia"/>
      <w:i/>
      <w:iCs/>
      <w:color w:val="FFFFFF" w:themeColor="background1"/>
      <w:spacing w:val="15"/>
      <w:sz w:val="56"/>
      <w:szCs w:val="56"/>
    </w:rPr>
  </w:style>
  <w:style w:type="character" w:customStyle="1" w:styleId="SubtitleChar">
    <w:name w:val="Subtitle Char"/>
    <w:basedOn w:val="DefaultParagraphFont"/>
    <w:link w:val="Subtitle"/>
    <w:uiPriority w:val="11"/>
    <w:rsid w:val="00BA1DFC"/>
    <w:rPr>
      <w:rFonts w:eastAsiaTheme="minorEastAsia"/>
      <w:i/>
      <w:iCs/>
      <w:color w:val="FFFFFF" w:themeColor="background1"/>
      <w:spacing w:val="15"/>
      <w:sz w:val="56"/>
      <w:szCs w:val="56"/>
    </w:rPr>
  </w:style>
  <w:style w:type="paragraph" w:customStyle="1" w:styleId="AuthorName">
    <w:name w:val="Author Name"/>
    <w:qFormat/>
    <w:rsid w:val="004572C0"/>
    <w:pPr>
      <w:jc w:val="right"/>
    </w:pPr>
    <w:rPr>
      <w:rFonts w:ascii="Segoe UI" w:hAnsi="Segoe UI"/>
      <w:b/>
      <w:bCs/>
      <w:caps/>
      <w:color w:val="FFFFFF" w:themeColor="background1"/>
      <w:sz w:val="44"/>
      <w:szCs w:val="44"/>
      <w:lang w:val="en-PH"/>
    </w:rPr>
  </w:style>
  <w:style w:type="character" w:customStyle="1" w:styleId="Heading3Char">
    <w:name w:val="Heading 3 Char"/>
    <w:basedOn w:val="DefaultParagraphFont"/>
    <w:link w:val="Heading3"/>
    <w:uiPriority w:val="9"/>
    <w:rsid w:val="004572C0"/>
    <w:rPr>
      <w:rFonts w:asciiTheme="majorHAnsi" w:eastAsiaTheme="majorEastAsia" w:hAnsiTheme="majorHAnsi" w:cstheme="majorBidi"/>
      <w:b/>
      <w:bCs/>
      <w:caps/>
      <w:color w:val="000000" w:themeColor="text1"/>
      <w:sz w:val="28"/>
      <w:szCs w:val="28"/>
    </w:rPr>
  </w:style>
  <w:style w:type="paragraph" w:customStyle="1" w:styleId="BulletPoints-OrangeArrow">
    <w:name w:val="Bullet Points - Orange Arrow"/>
    <w:basedOn w:val="ListParagraph"/>
    <w:qFormat/>
    <w:rsid w:val="00B2102D"/>
    <w:pPr>
      <w:numPr>
        <w:numId w:val="1"/>
      </w:numPr>
      <w:spacing w:after="0"/>
      <w:ind w:left="851" w:hanging="425"/>
    </w:pPr>
    <w:rPr>
      <w:rFonts w:ascii="Segoe UI" w:hAnsi="Segoe UI"/>
      <w:color w:val="000000" w:themeColor="text1"/>
      <w:lang w:val="en-PH"/>
    </w:rPr>
  </w:style>
  <w:style w:type="table" w:styleId="TableGrid">
    <w:name w:val="Table Grid"/>
    <w:basedOn w:val="TableNormal"/>
    <w:uiPriority w:val="39"/>
    <w:rsid w:val="00574403"/>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EmailText">
    <w:name w:val="Email Text"/>
    <w:basedOn w:val="Normal"/>
    <w:qFormat/>
    <w:rsid w:val="004572C0"/>
    <w:pPr>
      <w:spacing w:after="0" w:line="240" w:lineRule="auto"/>
      <w:ind w:left="57"/>
    </w:pPr>
    <w:rPr>
      <w:rFonts w:ascii="Segoe UI" w:hAnsi="Segoe UI" w:cs="Segoe UI"/>
      <w:color w:val="FFFFFF" w:themeColor="background1"/>
      <w:sz w:val="26"/>
      <w:szCs w:val="26"/>
      <w:lang w:val="en-PH"/>
    </w:rPr>
  </w:style>
  <w:style w:type="paragraph" w:customStyle="1" w:styleId="EmailHeading">
    <w:name w:val="Email Heading"/>
    <w:basedOn w:val="Normal"/>
    <w:qFormat/>
    <w:rsid w:val="00AC013F"/>
    <w:pPr>
      <w:spacing w:after="0" w:line="240" w:lineRule="auto"/>
    </w:pPr>
    <w:rPr>
      <w:rFonts w:ascii="Segoe UI" w:hAnsi="Segoe UI"/>
      <w:b/>
      <w:caps/>
      <w:color w:val="0E5AAB"/>
      <w:sz w:val="28"/>
      <w:lang w:val="en-PH"/>
    </w:rPr>
  </w:style>
  <w:style w:type="paragraph" w:customStyle="1" w:styleId="BulletPointsOrangeArrowBlueText">
    <w:name w:val="Bullet Points Orange Arrow Blue Text"/>
    <w:basedOn w:val="BulletPoints-OrangeArrow"/>
    <w:qFormat/>
    <w:rsid w:val="00B2102D"/>
    <w:rPr>
      <w:b/>
      <w:color w:val="0481B6"/>
    </w:rPr>
  </w:style>
  <w:style w:type="paragraph" w:customStyle="1" w:styleId="TableHeader">
    <w:name w:val="Table Header"/>
    <w:basedOn w:val="Normal"/>
    <w:qFormat/>
    <w:rsid w:val="004572C0"/>
    <w:pPr>
      <w:spacing w:after="0" w:line="240" w:lineRule="auto"/>
      <w:jc w:val="center"/>
    </w:pPr>
    <w:rPr>
      <w:b/>
      <w:bCs/>
      <w:caps/>
      <w:color w:val="FFFFFF" w:themeColor="background1"/>
      <w:lang w:val="en-PH"/>
    </w:rPr>
  </w:style>
  <w:style w:type="paragraph" w:customStyle="1" w:styleId="TableText">
    <w:name w:val="Table Text"/>
    <w:basedOn w:val="Normal"/>
    <w:qFormat/>
    <w:rsid w:val="00762E6B"/>
    <w:pPr>
      <w:spacing w:after="0" w:line="240" w:lineRule="auto"/>
    </w:pPr>
    <w:rPr>
      <w:color w:val="FFFFFF" w:themeColor="background1"/>
      <w:lang w:val="en-PH"/>
    </w:rPr>
  </w:style>
  <w:style w:type="paragraph" w:customStyle="1" w:styleId="TableSubheading">
    <w:name w:val="Table Subheading"/>
    <w:basedOn w:val="Normal"/>
    <w:qFormat/>
    <w:rsid w:val="009E0D10"/>
    <w:pPr>
      <w:spacing w:before="160" w:line="360" w:lineRule="auto"/>
      <w:jc w:val="center"/>
    </w:pPr>
    <w:rPr>
      <w:b/>
      <w:bCs/>
      <w:caps/>
      <w:color w:val="FFFFFF" w:themeColor="background1"/>
      <w:lang w:val="en-PH"/>
    </w:rPr>
  </w:style>
  <w:style w:type="character" w:customStyle="1" w:styleId="BlueCheckbox">
    <w:name w:val="Blue Checkbox"/>
    <w:basedOn w:val="DefaultParagraphFont"/>
    <w:uiPriority w:val="1"/>
    <w:qFormat/>
    <w:rsid w:val="00AC013F"/>
    <w:rPr>
      <w:rFonts w:ascii="Arial" w:hAnsi="Arial" w:cs="Arial"/>
      <w:color w:val="0E5AAB"/>
      <w:sz w:val="72"/>
      <w:szCs w:val="72"/>
      <w:lang w:val="en-PH"/>
    </w:rPr>
  </w:style>
  <w:style w:type="paragraph" w:customStyle="1" w:styleId="BulletPoints-Tick">
    <w:name w:val="Bullet Points - Tick"/>
    <w:basedOn w:val="ListParagraph"/>
    <w:qFormat/>
    <w:rsid w:val="00C371EA"/>
    <w:pPr>
      <w:numPr>
        <w:numId w:val="2"/>
      </w:numPr>
      <w:ind w:left="851" w:hanging="425"/>
    </w:pPr>
    <w:rPr>
      <w:lang w:val="en-PH"/>
    </w:rPr>
  </w:style>
  <w:style w:type="character" w:customStyle="1" w:styleId="BoldItalic">
    <w:name w:val="Bold Italic"/>
    <w:basedOn w:val="DefaultParagraphFont"/>
    <w:uiPriority w:val="1"/>
    <w:qFormat/>
    <w:rsid w:val="00C371EA"/>
    <w:rPr>
      <w:b/>
      <w:bCs/>
      <w:i/>
      <w:iCs/>
    </w:rPr>
  </w:style>
  <w:style w:type="character" w:customStyle="1" w:styleId="Bold">
    <w:name w:val="Bold"/>
    <w:basedOn w:val="BoldItalic"/>
    <w:uiPriority w:val="1"/>
    <w:qFormat/>
    <w:rsid w:val="00C371EA"/>
    <w:rPr>
      <w:b/>
      <w:bCs/>
      <w:i w:val="0"/>
      <w:iCs/>
    </w:rPr>
  </w:style>
  <w:style w:type="character" w:customStyle="1" w:styleId="Italic">
    <w:name w:val="Italic"/>
    <w:basedOn w:val="DefaultParagraphFont"/>
    <w:uiPriority w:val="1"/>
    <w:qFormat/>
    <w:rsid w:val="00C371EA"/>
    <w:rPr>
      <w:i/>
      <w:iCs/>
    </w:rPr>
  </w:style>
  <w:style w:type="character" w:customStyle="1" w:styleId="BoldBlue">
    <w:name w:val="Bold Blue"/>
    <w:basedOn w:val="DefaultParagraphFont"/>
    <w:uiPriority w:val="1"/>
    <w:qFormat/>
    <w:rsid w:val="00C371EA"/>
    <w:rPr>
      <w:b/>
      <w:bCs/>
      <w:color w:val="0481B6"/>
    </w:rPr>
  </w:style>
  <w:style w:type="character" w:customStyle="1" w:styleId="BoldUnderline">
    <w:name w:val="Bold Underline"/>
    <w:basedOn w:val="DefaultParagraphFont"/>
    <w:uiPriority w:val="1"/>
    <w:qFormat/>
    <w:rsid w:val="00C371EA"/>
    <w:rPr>
      <w:b/>
      <w:bCs/>
      <w:u w:val="single"/>
    </w:rPr>
  </w:style>
  <w:style w:type="paragraph" w:customStyle="1" w:styleId="BulletPoints-OrangeDots">
    <w:name w:val="Bullet Points - Orange Dots"/>
    <w:basedOn w:val="ListParagraph"/>
    <w:qFormat/>
    <w:rsid w:val="00C371EA"/>
    <w:pPr>
      <w:numPr>
        <w:numId w:val="8"/>
      </w:numPr>
    </w:pPr>
    <w:rPr>
      <w:lang w:val="en-PH"/>
    </w:rPr>
  </w:style>
  <w:style w:type="paragraph" w:customStyle="1" w:styleId="BulletPoints-BlueDots">
    <w:name w:val="Bullet Points - Blue Dots"/>
    <w:basedOn w:val="BulletPoints-OrangeDots"/>
    <w:qFormat/>
    <w:rsid w:val="00C371EA"/>
    <w:pPr>
      <w:numPr>
        <w:numId w:val="3"/>
      </w:numPr>
    </w:pPr>
  </w:style>
  <w:style w:type="paragraph" w:customStyle="1" w:styleId="SectionNumber">
    <w:name w:val="Section Number"/>
    <w:basedOn w:val="Title"/>
    <w:qFormat/>
    <w:rsid w:val="00C371EA"/>
    <w:pPr>
      <w:jc w:val="right"/>
    </w:pPr>
    <w:rPr>
      <w:sz w:val="96"/>
      <w:szCs w:val="96"/>
    </w:rPr>
  </w:style>
  <w:style w:type="paragraph" w:customStyle="1" w:styleId="NumberedList-Blue">
    <w:name w:val="Numbered List - Blue"/>
    <w:qFormat/>
    <w:rsid w:val="00C371EA"/>
    <w:pPr>
      <w:numPr>
        <w:numId w:val="4"/>
      </w:numPr>
      <w:spacing w:after="60"/>
    </w:pPr>
    <w:rPr>
      <w:lang w:val="en-PH"/>
    </w:rPr>
  </w:style>
  <w:style w:type="paragraph" w:customStyle="1" w:styleId="NumberedList-Orange">
    <w:name w:val="Numbered List - Orange"/>
    <w:basedOn w:val="NumberedList-Blue"/>
    <w:qFormat/>
    <w:rsid w:val="00C371EA"/>
    <w:pPr>
      <w:numPr>
        <w:numId w:val="5"/>
      </w:numPr>
    </w:pPr>
  </w:style>
  <w:style w:type="character" w:styleId="SubtleEmphasis">
    <w:name w:val="Subtle Emphasis"/>
    <w:basedOn w:val="DefaultParagraphFont"/>
    <w:uiPriority w:val="19"/>
    <w:qFormat/>
    <w:rsid w:val="00FC15AA"/>
    <w:rPr>
      <w:i/>
      <w:iCs/>
      <w:color w:val="404040" w:themeColor="text1" w:themeTint="BF"/>
    </w:rPr>
  </w:style>
  <w:style w:type="character" w:styleId="Hyperlink">
    <w:name w:val="Hyperlink"/>
    <w:basedOn w:val="DefaultParagraphFont"/>
    <w:uiPriority w:val="99"/>
    <w:unhideWhenUsed/>
    <w:rsid w:val="001641F2"/>
    <w:rPr>
      <w:color w:val="E87A25"/>
      <w:u w:val="single"/>
    </w:rPr>
  </w:style>
  <w:style w:type="character" w:styleId="UnresolvedMention">
    <w:name w:val="Unresolved Mention"/>
    <w:basedOn w:val="DefaultParagraphFont"/>
    <w:uiPriority w:val="99"/>
    <w:semiHidden/>
    <w:unhideWhenUsed/>
    <w:rsid w:val="00FC15AA"/>
    <w:rPr>
      <w:color w:val="605E5C"/>
      <w:shd w:val="clear" w:color="auto" w:fill="E1DFDD"/>
    </w:rPr>
  </w:style>
  <w:style w:type="character" w:customStyle="1" w:styleId="OrangeOutline">
    <w:name w:val="Orange Outline"/>
    <w:basedOn w:val="DefaultParagraphFont"/>
    <w:uiPriority w:val="1"/>
    <w:qFormat/>
    <w:rsid w:val="00FC15AA"/>
    <w:rPr>
      <w:caps/>
      <w:smallCaps w:val="0"/>
      <w:color w:val="FFFFFF" w:themeColor="background1"/>
      <w14:shadow w14:blurRad="0" w14:dist="38100" w14:dir="2700000" w14:sx="100000" w14:sy="100000" w14:kx="0" w14:ky="0" w14:algn="tl">
        <w14:schemeClr w14:val="accent2"/>
      </w14:shadow>
      <w14:textOutline w14:w="3175" w14:cap="rnd" w14:cmpd="sng" w14:algn="ctr">
        <w14:solidFill>
          <w14:schemeClr w14:val="accent2"/>
        </w14:solidFill>
        <w14:prstDash w14:val="solid"/>
        <w14:bevel/>
      </w14:textOutline>
    </w:rPr>
  </w:style>
  <w:style w:type="character" w:customStyle="1" w:styleId="BlueOutline">
    <w:name w:val="Blue Outline"/>
    <w:basedOn w:val="OrangeOutline"/>
    <w:uiPriority w:val="1"/>
    <w:qFormat/>
    <w:rsid w:val="00FC15AA"/>
    <w:rPr>
      <w:caps/>
      <w:smallCaps w:val="0"/>
      <w:color w:val="FFFFFF" w:themeColor="background1"/>
      <w14:shadow w14:blurRad="0" w14:dist="38100" w14:dir="2700000" w14:sx="100000" w14:sy="100000" w14:kx="0" w14:ky="0" w14:algn="tl">
        <w14:srgbClr w14:val="0481B6"/>
      </w14:shadow>
      <w14:textOutline w14:w="3175" w14:cap="rnd" w14:cmpd="sng" w14:algn="ctr">
        <w14:solidFill>
          <w14:srgbClr w14:val="0481B6"/>
        </w14:solidFill>
        <w14:prstDash w14:val="solid"/>
        <w14:bevel/>
      </w14:textOutline>
    </w:rPr>
  </w:style>
  <w:style w:type="paragraph" w:customStyle="1" w:styleId="PulloutBoxText">
    <w:name w:val="Pullout Box Text"/>
    <w:basedOn w:val="Normal"/>
    <w:qFormat/>
    <w:rsid w:val="00F33E19"/>
    <w:pPr>
      <w:spacing w:after="0" w:line="240" w:lineRule="auto"/>
    </w:pPr>
    <w:rPr>
      <w:i/>
      <w:iCs/>
      <w:color w:val="FFFFFF" w:themeColor="background1"/>
      <w:sz w:val="26"/>
      <w:szCs w:val="26"/>
      <w:lang w:val="en-PH"/>
    </w:rPr>
  </w:style>
  <w:style w:type="paragraph" w:customStyle="1" w:styleId="Importantnote">
    <w:name w:val="Important note"/>
    <w:basedOn w:val="TableHeader"/>
    <w:qFormat/>
    <w:rsid w:val="00B2102D"/>
    <w:rPr>
      <w:sz w:val="28"/>
    </w:rPr>
  </w:style>
  <w:style w:type="paragraph" w:customStyle="1" w:styleId="VeryImportantNoteText">
    <w:name w:val="Very Important Note Text"/>
    <w:basedOn w:val="PulloutBoxText"/>
    <w:qFormat/>
    <w:rsid w:val="00B2102D"/>
    <w:rPr>
      <w:i w:val="0"/>
      <w:iCs w:val="0"/>
    </w:rPr>
  </w:style>
  <w:style w:type="paragraph" w:customStyle="1" w:styleId="BigQuote">
    <w:name w:val="Big Quote"/>
    <w:basedOn w:val="Normal"/>
    <w:qFormat/>
    <w:rsid w:val="00F62361"/>
    <w:pPr>
      <w:spacing w:after="240" w:line="1200" w:lineRule="exact"/>
      <w:ind w:left="851" w:right="95"/>
    </w:pPr>
    <w:rPr>
      <w:noProof/>
      <w:sz w:val="72"/>
      <w:szCs w:val="72"/>
    </w:rPr>
  </w:style>
  <w:style w:type="character" w:customStyle="1" w:styleId="BigQuoteBold">
    <w:name w:val="Big Quote Bold"/>
    <w:basedOn w:val="DefaultParagraphFont"/>
    <w:uiPriority w:val="1"/>
    <w:qFormat/>
    <w:rsid w:val="00F62361"/>
    <w:rPr>
      <w:b/>
      <w:bCs/>
      <w:caps/>
      <w:smallCaps w:val="0"/>
      <w:sz w:val="96"/>
      <w:szCs w:val="96"/>
    </w:rPr>
  </w:style>
  <w:style w:type="character" w:customStyle="1" w:styleId="BigQuoteMarks">
    <w:name w:val="Big Quote Marks"/>
    <w:basedOn w:val="DefaultParagraphFont"/>
    <w:uiPriority w:val="1"/>
    <w:qFormat/>
    <w:rsid w:val="00AC013F"/>
    <w:rPr>
      <w:rFonts w:ascii="Montserrat ExtraBold" w:hAnsi="Montserrat ExtraBold"/>
      <w:color w:val="0E5AAB"/>
      <w:sz w:val="180"/>
      <w:szCs w:val="160"/>
    </w:rPr>
  </w:style>
  <w:style w:type="paragraph" w:customStyle="1" w:styleId="BigQuoteAuthor">
    <w:name w:val="Big Quote Author"/>
    <w:basedOn w:val="BigQuote"/>
    <w:qFormat/>
    <w:rsid w:val="00F62361"/>
    <w:pPr>
      <w:ind w:left="1145"/>
      <w:jc w:val="right"/>
    </w:pPr>
    <w:rPr>
      <w:i/>
      <w:iCs/>
      <w:sz w:val="56"/>
      <w:szCs w:val="56"/>
    </w:rPr>
  </w:style>
  <w:style w:type="paragraph" w:styleId="TOCHeading">
    <w:name w:val="TOC Heading"/>
    <w:basedOn w:val="Heading1"/>
    <w:next w:val="Normal"/>
    <w:uiPriority w:val="39"/>
    <w:unhideWhenUsed/>
    <w:qFormat/>
    <w:rsid w:val="009D5216"/>
    <w:pPr>
      <w:spacing w:after="0"/>
      <w:contextualSpacing w:val="0"/>
      <w:outlineLvl w:val="9"/>
    </w:pPr>
    <w:rPr>
      <w:b w:val="0"/>
      <w:bCs w:val="0"/>
      <w:color w:val="2F5496" w:themeColor="accent1" w:themeShade="BF"/>
      <w:sz w:val="32"/>
      <w:szCs w:val="32"/>
      <w:lang w:val="en-US"/>
    </w:rPr>
  </w:style>
  <w:style w:type="paragraph" w:styleId="TOC1">
    <w:name w:val="toc 1"/>
    <w:basedOn w:val="Normal"/>
    <w:next w:val="Normal"/>
    <w:autoRedefine/>
    <w:uiPriority w:val="39"/>
    <w:unhideWhenUsed/>
    <w:rsid w:val="009D5216"/>
    <w:pPr>
      <w:spacing w:after="100"/>
    </w:pPr>
    <w:rPr>
      <w:b/>
      <w:caps/>
    </w:rPr>
  </w:style>
  <w:style w:type="paragraph" w:styleId="TOC2">
    <w:name w:val="toc 2"/>
    <w:basedOn w:val="Normal"/>
    <w:next w:val="Normal"/>
    <w:autoRedefine/>
    <w:uiPriority w:val="39"/>
    <w:unhideWhenUsed/>
    <w:rsid w:val="009D5216"/>
    <w:pPr>
      <w:tabs>
        <w:tab w:val="right" w:leader="dot" w:pos="9016"/>
      </w:tabs>
      <w:spacing w:after="100"/>
      <w:ind w:left="220"/>
    </w:pPr>
    <w:rPr>
      <w:b/>
      <w:caps/>
      <w:noProof/>
    </w:rPr>
  </w:style>
  <w:style w:type="paragraph" w:styleId="TOC3">
    <w:name w:val="toc 3"/>
    <w:basedOn w:val="Normal"/>
    <w:next w:val="Normal"/>
    <w:autoRedefine/>
    <w:uiPriority w:val="39"/>
    <w:unhideWhenUsed/>
    <w:rsid w:val="009D5216"/>
    <w:pPr>
      <w:tabs>
        <w:tab w:val="right" w:leader="dot" w:pos="9016"/>
      </w:tabs>
      <w:spacing w:after="100"/>
      <w:ind w:left="440"/>
    </w:pPr>
    <w:rPr>
      <w:b/>
      <w:caps/>
      <w:noProof/>
    </w:rPr>
  </w:style>
  <w:style w:type="character" w:customStyle="1" w:styleId="BoldOrange">
    <w:name w:val="Bold Orange"/>
    <w:basedOn w:val="BoldBlue"/>
    <w:uiPriority w:val="1"/>
    <w:qFormat/>
    <w:rsid w:val="0011626E"/>
    <w:rPr>
      <w:b/>
      <w:bCs/>
      <w:color w:val="E87A25"/>
    </w:rPr>
  </w:style>
  <w:style w:type="paragraph" w:customStyle="1" w:styleId="BulletPoints-Whitetext">
    <w:name w:val="Bullet Points - White text"/>
    <w:basedOn w:val="BulletPoints-Tick"/>
    <w:qFormat/>
    <w:rsid w:val="008E5F79"/>
    <w:pPr>
      <w:numPr>
        <w:numId w:val="6"/>
      </w:numPr>
      <w:spacing w:before="120" w:after="0" w:line="240" w:lineRule="auto"/>
      <w:ind w:left="911" w:hanging="357"/>
    </w:pPr>
    <w:rPr>
      <w:color w:val="FFFFFF" w:themeColor="background1"/>
    </w:rPr>
  </w:style>
  <w:style w:type="paragraph" w:styleId="BalloonText">
    <w:name w:val="Balloon Text"/>
    <w:basedOn w:val="Normal"/>
    <w:link w:val="BalloonTextChar"/>
    <w:uiPriority w:val="99"/>
    <w:semiHidden/>
    <w:unhideWhenUsed/>
    <w:rsid w:val="0098432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324"/>
    <w:rPr>
      <w:rFonts w:ascii="Segoe UI" w:hAnsi="Segoe UI" w:cs="Segoe UI"/>
      <w:sz w:val="18"/>
      <w:szCs w:val="18"/>
    </w:rPr>
  </w:style>
  <w:style w:type="paragraph" w:styleId="NormalWeb">
    <w:name w:val="Normal (Web)"/>
    <w:basedOn w:val="Normal"/>
    <w:uiPriority w:val="99"/>
    <w:unhideWhenUsed/>
    <w:rsid w:val="00217BD6"/>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customStyle="1" w:styleId="Heading4Char">
    <w:name w:val="Heading 4 Char"/>
    <w:basedOn w:val="DefaultParagraphFont"/>
    <w:link w:val="Heading4"/>
    <w:uiPriority w:val="9"/>
    <w:semiHidden/>
    <w:rsid w:val="00973BC9"/>
    <w:rPr>
      <w:rFonts w:asciiTheme="majorHAnsi" w:eastAsiaTheme="majorEastAsia" w:hAnsiTheme="majorHAnsi" w:cstheme="majorBidi"/>
      <w:i/>
      <w:iCs/>
      <w:color w:val="2F5496" w:themeColor="accent1" w:themeShade="BF"/>
    </w:rPr>
  </w:style>
  <w:style w:type="paragraph" w:customStyle="1" w:styleId="BLOG-H2">
    <w:name w:val="BLOG - H2"/>
    <w:basedOn w:val="Normal"/>
    <w:link w:val="BLOG-H2Char"/>
    <w:qFormat/>
    <w:rsid w:val="004B2C6B"/>
    <w:rPr>
      <w:b/>
      <w:bCs/>
      <w:sz w:val="28"/>
      <w:szCs w:val="28"/>
      <w:lang w:val="en-PH"/>
    </w:rPr>
  </w:style>
  <w:style w:type="paragraph" w:customStyle="1" w:styleId="BLOG-H3">
    <w:name w:val="BLOG - H3"/>
    <w:basedOn w:val="Normal"/>
    <w:link w:val="BLOG-H3Char"/>
    <w:qFormat/>
    <w:rsid w:val="004B2C6B"/>
    <w:rPr>
      <w:b/>
      <w:bCs/>
      <w:sz w:val="24"/>
      <w:szCs w:val="24"/>
      <w:lang w:val="en-PH" w:eastAsia="en-PH"/>
    </w:rPr>
  </w:style>
  <w:style w:type="character" w:customStyle="1" w:styleId="BLOG-H2Char">
    <w:name w:val="BLOG - H2 Char"/>
    <w:basedOn w:val="DefaultParagraphFont"/>
    <w:link w:val="BLOG-H2"/>
    <w:rsid w:val="004B2C6B"/>
    <w:rPr>
      <w:b/>
      <w:bCs/>
      <w:sz w:val="28"/>
      <w:szCs w:val="28"/>
      <w:lang w:val="en-PH"/>
    </w:rPr>
  </w:style>
  <w:style w:type="paragraph" w:customStyle="1" w:styleId="BLOG-H1">
    <w:name w:val="BLOG - H1"/>
    <w:basedOn w:val="BLOG-H2"/>
    <w:link w:val="BLOG-H1Char"/>
    <w:qFormat/>
    <w:rsid w:val="00546AC9"/>
    <w:rPr>
      <w:sz w:val="32"/>
    </w:rPr>
  </w:style>
  <w:style w:type="character" w:customStyle="1" w:styleId="BLOG-H3Char">
    <w:name w:val="BLOG - H3 Char"/>
    <w:basedOn w:val="DefaultParagraphFont"/>
    <w:link w:val="BLOG-H3"/>
    <w:rsid w:val="004B2C6B"/>
    <w:rPr>
      <w:b/>
      <w:bCs/>
      <w:sz w:val="24"/>
      <w:szCs w:val="24"/>
      <w:lang w:val="en-PH" w:eastAsia="en-PH"/>
    </w:rPr>
  </w:style>
  <w:style w:type="character" w:customStyle="1" w:styleId="BLOG-H1Char">
    <w:name w:val="BLOG - H1 Char"/>
    <w:basedOn w:val="BLOG-H2Char"/>
    <w:link w:val="BLOG-H1"/>
    <w:rsid w:val="00546AC9"/>
    <w:rPr>
      <w:b/>
      <w:bCs/>
      <w:sz w:val="32"/>
      <w:szCs w:val="28"/>
      <w:lang w:val="en-PH"/>
    </w:rPr>
  </w:style>
  <w:style w:type="character" w:styleId="FollowedHyperlink">
    <w:name w:val="FollowedHyperlink"/>
    <w:basedOn w:val="DefaultParagraphFont"/>
    <w:uiPriority w:val="99"/>
    <w:semiHidden/>
    <w:unhideWhenUsed/>
    <w:rsid w:val="00D74234"/>
    <w:rPr>
      <w:color w:val="954F72" w:themeColor="followedHyperlink"/>
      <w:u w:val="single"/>
    </w:rPr>
  </w:style>
  <w:style w:type="table" w:customStyle="1" w:styleId="TableGrid1">
    <w:name w:val="Table Grid1"/>
    <w:basedOn w:val="TableNormal"/>
    <w:next w:val="TableGrid"/>
    <w:uiPriority w:val="39"/>
    <w:rsid w:val="005431B4"/>
    <w:pPr>
      <w:spacing w:after="240" w:line="240" w:lineRule="auto"/>
    </w:pPr>
    <w:rPr>
      <w:rFonts w:ascii="Segoe UI" w:eastAsia="Segoe UI" w:hAnsi="Segoe UI" w:cs="DaunPenh"/>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styleId="NoSpacing">
    <w:name w:val="No Spacing"/>
    <w:uiPriority w:val="1"/>
    <w:qFormat/>
    <w:rsid w:val="009511E5"/>
    <w:pPr>
      <w:spacing w:after="0" w:line="240" w:lineRule="auto"/>
    </w:pPr>
  </w:style>
  <w:style w:type="table" w:customStyle="1" w:styleId="TableGrid2">
    <w:name w:val="Table Grid2"/>
    <w:basedOn w:val="TableNormal"/>
    <w:next w:val="TableGrid"/>
    <w:uiPriority w:val="39"/>
    <w:rsid w:val="008C6F6E"/>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eading11">
    <w:name w:val="Heading 11"/>
    <w:next w:val="Normal"/>
    <w:rsid w:val="009D1F92"/>
    <w:pPr>
      <w:keepNext/>
      <w:keepLines/>
      <w:spacing w:before="480" w:after="0" w:line="240" w:lineRule="auto"/>
      <w:outlineLvl w:val="0"/>
    </w:pPr>
    <w:rPr>
      <w:rFonts w:ascii="Calibri Bold" w:eastAsia="ヒラギノ角ゴ Pro W3" w:hAnsi="Calibri Bold" w:cs="Times New Roman"/>
      <w:color w:val="1E3462"/>
      <w:sz w:val="32"/>
      <w:szCs w:val="20"/>
      <w:lang w:val="en-US"/>
    </w:rPr>
  </w:style>
  <w:style w:type="table" w:customStyle="1" w:styleId="TableGrid3">
    <w:name w:val="Table Grid3"/>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31">
    <w:name w:val="Table Grid31"/>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table" w:customStyle="1" w:styleId="TableGrid4">
    <w:name w:val="Table Grid4"/>
    <w:basedOn w:val="TableNormal"/>
    <w:next w:val="TableGrid"/>
    <w:uiPriority w:val="39"/>
    <w:rsid w:val="00A646D1"/>
    <w:pPr>
      <w:spacing w:after="24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tblCellMar>
    </w:tblPr>
  </w:style>
  <w:style w:type="paragraph" w:customStyle="1" w:styleId="H2">
    <w:name w:val="H2"/>
    <w:basedOn w:val="Normal"/>
    <w:link w:val="H2Char"/>
    <w:qFormat/>
    <w:rsid w:val="00E116CB"/>
    <w:pPr>
      <w:spacing w:after="0" w:line="240" w:lineRule="auto"/>
    </w:pPr>
    <w:rPr>
      <w:rFonts w:ascii="Helvetica" w:eastAsia="ヒラギノ角ゴ Pro W3" w:hAnsi="Helvetica" w:cs="Times New Roman"/>
      <w:b/>
      <w:bCs/>
      <w:color w:val="000000"/>
      <w:sz w:val="24"/>
      <w:szCs w:val="24"/>
      <w:lang w:val="en-US"/>
    </w:rPr>
  </w:style>
  <w:style w:type="character" w:customStyle="1" w:styleId="H2Char">
    <w:name w:val="H2 Char"/>
    <w:basedOn w:val="DefaultParagraphFont"/>
    <w:link w:val="H2"/>
    <w:rsid w:val="00E116CB"/>
    <w:rPr>
      <w:rFonts w:ascii="Helvetica" w:eastAsia="ヒラギノ角ゴ Pro W3" w:hAnsi="Helvetica" w:cs="Times New Roman"/>
      <w:b/>
      <w:bCs/>
      <w:color w:val="000000"/>
      <w:sz w:val="24"/>
      <w:szCs w:val="24"/>
      <w:lang w:val="en-US"/>
    </w:rPr>
  </w:style>
  <w:style w:type="paragraph" w:customStyle="1" w:styleId="TTTBody">
    <w:name w:val="TTT Body"/>
    <w:rsid w:val="00A60021"/>
    <w:pPr>
      <w:spacing w:after="100"/>
    </w:pPr>
    <w:rPr>
      <w:rFonts w:ascii="Arial" w:eastAsiaTheme="minorEastAsia" w:hAnsi="Arial"/>
      <w:color w:val="000000"/>
      <w:lang w:val="en-US"/>
    </w:rPr>
  </w:style>
  <w:style w:type="paragraph" w:styleId="ListBullet">
    <w:name w:val="List Bullet"/>
    <w:basedOn w:val="Normal"/>
    <w:uiPriority w:val="99"/>
    <w:unhideWhenUsed/>
    <w:rsid w:val="00EF3F3B"/>
    <w:pPr>
      <w:numPr>
        <w:numId w:val="14"/>
      </w:numPr>
      <w:spacing w:after="100"/>
      <w:contextualSpacing/>
    </w:pPr>
    <w:rPr>
      <w:rFonts w:ascii="Arial" w:eastAsiaTheme="minorEastAsia" w:hAnsi="Arial"/>
      <w:color w:val="000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6945">
      <w:bodyDiv w:val="1"/>
      <w:marLeft w:val="0"/>
      <w:marRight w:val="0"/>
      <w:marTop w:val="0"/>
      <w:marBottom w:val="0"/>
      <w:divBdr>
        <w:top w:val="none" w:sz="0" w:space="0" w:color="auto"/>
        <w:left w:val="none" w:sz="0" w:space="0" w:color="auto"/>
        <w:bottom w:val="none" w:sz="0" w:space="0" w:color="auto"/>
        <w:right w:val="none" w:sz="0" w:space="0" w:color="auto"/>
      </w:divBdr>
    </w:div>
    <w:div w:id="9845640">
      <w:bodyDiv w:val="1"/>
      <w:marLeft w:val="0"/>
      <w:marRight w:val="0"/>
      <w:marTop w:val="0"/>
      <w:marBottom w:val="0"/>
      <w:divBdr>
        <w:top w:val="none" w:sz="0" w:space="0" w:color="auto"/>
        <w:left w:val="none" w:sz="0" w:space="0" w:color="auto"/>
        <w:bottom w:val="none" w:sz="0" w:space="0" w:color="auto"/>
        <w:right w:val="none" w:sz="0" w:space="0" w:color="auto"/>
      </w:divBdr>
    </w:div>
    <w:div w:id="21244307">
      <w:bodyDiv w:val="1"/>
      <w:marLeft w:val="0"/>
      <w:marRight w:val="0"/>
      <w:marTop w:val="0"/>
      <w:marBottom w:val="0"/>
      <w:divBdr>
        <w:top w:val="none" w:sz="0" w:space="0" w:color="auto"/>
        <w:left w:val="none" w:sz="0" w:space="0" w:color="auto"/>
        <w:bottom w:val="none" w:sz="0" w:space="0" w:color="auto"/>
        <w:right w:val="none" w:sz="0" w:space="0" w:color="auto"/>
      </w:divBdr>
    </w:div>
    <w:div w:id="42943634">
      <w:bodyDiv w:val="1"/>
      <w:marLeft w:val="0"/>
      <w:marRight w:val="0"/>
      <w:marTop w:val="0"/>
      <w:marBottom w:val="0"/>
      <w:divBdr>
        <w:top w:val="none" w:sz="0" w:space="0" w:color="auto"/>
        <w:left w:val="none" w:sz="0" w:space="0" w:color="auto"/>
        <w:bottom w:val="none" w:sz="0" w:space="0" w:color="auto"/>
        <w:right w:val="none" w:sz="0" w:space="0" w:color="auto"/>
      </w:divBdr>
    </w:div>
    <w:div w:id="59523846">
      <w:bodyDiv w:val="1"/>
      <w:marLeft w:val="0"/>
      <w:marRight w:val="0"/>
      <w:marTop w:val="0"/>
      <w:marBottom w:val="0"/>
      <w:divBdr>
        <w:top w:val="none" w:sz="0" w:space="0" w:color="auto"/>
        <w:left w:val="none" w:sz="0" w:space="0" w:color="auto"/>
        <w:bottom w:val="none" w:sz="0" w:space="0" w:color="auto"/>
        <w:right w:val="none" w:sz="0" w:space="0" w:color="auto"/>
      </w:divBdr>
    </w:div>
    <w:div w:id="71129678">
      <w:bodyDiv w:val="1"/>
      <w:marLeft w:val="0"/>
      <w:marRight w:val="0"/>
      <w:marTop w:val="0"/>
      <w:marBottom w:val="0"/>
      <w:divBdr>
        <w:top w:val="none" w:sz="0" w:space="0" w:color="auto"/>
        <w:left w:val="none" w:sz="0" w:space="0" w:color="auto"/>
        <w:bottom w:val="none" w:sz="0" w:space="0" w:color="auto"/>
        <w:right w:val="none" w:sz="0" w:space="0" w:color="auto"/>
      </w:divBdr>
    </w:div>
    <w:div w:id="84233186">
      <w:bodyDiv w:val="1"/>
      <w:marLeft w:val="0"/>
      <w:marRight w:val="0"/>
      <w:marTop w:val="0"/>
      <w:marBottom w:val="0"/>
      <w:divBdr>
        <w:top w:val="none" w:sz="0" w:space="0" w:color="auto"/>
        <w:left w:val="none" w:sz="0" w:space="0" w:color="auto"/>
        <w:bottom w:val="none" w:sz="0" w:space="0" w:color="auto"/>
        <w:right w:val="none" w:sz="0" w:space="0" w:color="auto"/>
      </w:divBdr>
    </w:div>
    <w:div w:id="113721210">
      <w:bodyDiv w:val="1"/>
      <w:marLeft w:val="0"/>
      <w:marRight w:val="0"/>
      <w:marTop w:val="0"/>
      <w:marBottom w:val="0"/>
      <w:divBdr>
        <w:top w:val="none" w:sz="0" w:space="0" w:color="auto"/>
        <w:left w:val="none" w:sz="0" w:space="0" w:color="auto"/>
        <w:bottom w:val="none" w:sz="0" w:space="0" w:color="auto"/>
        <w:right w:val="none" w:sz="0" w:space="0" w:color="auto"/>
      </w:divBdr>
    </w:div>
    <w:div w:id="133908488">
      <w:bodyDiv w:val="1"/>
      <w:marLeft w:val="0"/>
      <w:marRight w:val="0"/>
      <w:marTop w:val="0"/>
      <w:marBottom w:val="0"/>
      <w:divBdr>
        <w:top w:val="none" w:sz="0" w:space="0" w:color="auto"/>
        <w:left w:val="none" w:sz="0" w:space="0" w:color="auto"/>
        <w:bottom w:val="none" w:sz="0" w:space="0" w:color="auto"/>
        <w:right w:val="none" w:sz="0" w:space="0" w:color="auto"/>
      </w:divBdr>
    </w:div>
    <w:div w:id="156389512">
      <w:bodyDiv w:val="1"/>
      <w:marLeft w:val="0"/>
      <w:marRight w:val="0"/>
      <w:marTop w:val="0"/>
      <w:marBottom w:val="0"/>
      <w:divBdr>
        <w:top w:val="none" w:sz="0" w:space="0" w:color="auto"/>
        <w:left w:val="none" w:sz="0" w:space="0" w:color="auto"/>
        <w:bottom w:val="none" w:sz="0" w:space="0" w:color="auto"/>
        <w:right w:val="none" w:sz="0" w:space="0" w:color="auto"/>
      </w:divBdr>
    </w:div>
    <w:div w:id="157313894">
      <w:bodyDiv w:val="1"/>
      <w:marLeft w:val="0"/>
      <w:marRight w:val="0"/>
      <w:marTop w:val="0"/>
      <w:marBottom w:val="0"/>
      <w:divBdr>
        <w:top w:val="none" w:sz="0" w:space="0" w:color="auto"/>
        <w:left w:val="none" w:sz="0" w:space="0" w:color="auto"/>
        <w:bottom w:val="none" w:sz="0" w:space="0" w:color="auto"/>
        <w:right w:val="none" w:sz="0" w:space="0" w:color="auto"/>
      </w:divBdr>
    </w:div>
    <w:div w:id="174417510">
      <w:bodyDiv w:val="1"/>
      <w:marLeft w:val="0"/>
      <w:marRight w:val="0"/>
      <w:marTop w:val="0"/>
      <w:marBottom w:val="0"/>
      <w:divBdr>
        <w:top w:val="none" w:sz="0" w:space="0" w:color="auto"/>
        <w:left w:val="none" w:sz="0" w:space="0" w:color="auto"/>
        <w:bottom w:val="none" w:sz="0" w:space="0" w:color="auto"/>
        <w:right w:val="none" w:sz="0" w:space="0" w:color="auto"/>
      </w:divBdr>
    </w:div>
    <w:div w:id="214119539">
      <w:bodyDiv w:val="1"/>
      <w:marLeft w:val="0"/>
      <w:marRight w:val="0"/>
      <w:marTop w:val="0"/>
      <w:marBottom w:val="0"/>
      <w:divBdr>
        <w:top w:val="none" w:sz="0" w:space="0" w:color="auto"/>
        <w:left w:val="none" w:sz="0" w:space="0" w:color="auto"/>
        <w:bottom w:val="none" w:sz="0" w:space="0" w:color="auto"/>
        <w:right w:val="none" w:sz="0" w:space="0" w:color="auto"/>
      </w:divBdr>
    </w:div>
    <w:div w:id="223805849">
      <w:bodyDiv w:val="1"/>
      <w:marLeft w:val="0"/>
      <w:marRight w:val="0"/>
      <w:marTop w:val="0"/>
      <w:marBottom w:val="0"/>
      <w:divBdr>
        <w:top w:val="none" w:sz="0" w:space="0" w:color="auto"/>
        <w:left w:val="none" w:sz="0" w:space="0" w:color="auto"/>
        <w:bottom w:val="none" w:sz="0" w:space="0" w:color="auto"/>
        <w:right w:val="none" w:sz="0" w:space="0" w:color="auto"/>
      </w:divBdr>
    </w:div>
    <w:div w:id="242378332">
      <w:bodyDiv w:val="1"/>
      <w:marLeft w:val="0"/>
      <w:marRight w:val="0"/>
      <w:marTop w:val="0"/>
      <w:marBottom w:val="0"/>
      <w:divBdr>
        <w:top w:val="none" w:sz="0" w:space="0" w:color="auto"/>
        <w:left w:val="none" w:sz="0" w:space="0" w:color="auto"/>
        <w:bottom w:val="none" w:sz="0" w:space="0" w:color="auto"/>
        <w:right w:val="none" w:sz="0" w:space="0" w:color="auto"/>
      </w:divBdr>
    </w:div>
    <w:div w:id="245920166">
      <w:bodyDiv w:val="1"/>
      <w:marLeft w:val="0"/>
      <w:marRight w:val="0"/>
      <w:marTop w:val="0"/>
      <w:marBottom w:val="0"/>
      <w:divBdr>
        <w:top w:val="none" w:sz="0" w:space="0" w:color="auto"/>
        <w:left w:val="none" w:sz="0" w:space="0" w:color="auto"/>
        <w:bottom w:val="none" w:sz="0" w:space="0" w:color="auto"/>
        <w:right w:val="none" w:sz="0" w:space="0" w:color="auto"/>
      </w:divBdr>
    </w:div>
    <w:div w:id="255287923">
      <w:bodyDiv w:val="1"/>
      <w:marLeft w:val="0"/>
      <w:marRight w:val="0"/>
      <w:marTop w:val="0"/>
      <w:marBottom w:val="0"/>
      <w:divBdr>
        <w:top w:val="none" w:sz="0" w:space="0" w:color="auto"/>
        <w:left w:val="none" w:sz="0" w:space="0" w:color="auto"/>
        <w:bottom w:val="none" w:sz="0" w:space="0" w:color="auto"/>
        <w:right w:val="none" w:sz="0" w:space="0" w:color="auto"/>
      </w:divBdr>
    </w:div>
    <w:div w:id="262225541">
      <w:bodyDiv w:val="1"/>
      <w:marLeft w:val="0"/>
      <w:marRight w:val="0"/>
      <w:marTop w:val="0"/>
      <w:marBottom w:val="0"/>
      <w:divBdr>
        <w:top w:val="none" w:sz="0" w:space="0" w:color="auto"/>
        <w:left w:val="none" w:sz="0" w:space="0" w:color="auto"/>
        <w:bottom w:val="none" w:sz="0" w:space="0" w:color="auto"/>
        <w:right w:val="none" w:sz="0" w:space="0" w:color="auto"/>
      </w:divBdr>
    </w:div>
    <w:div w:id="271061554">
      <w:bodyDiv w:val="1"/>
      <w:marLeft w:val="0"/>
      <w:marRight w:val="0"/>
      <w:marTop w:val="0"/>
      <w:marBottom w:val="0"/>
      <w:divBdr>
        <w:top w:val="none" w:sz="0" w:space="0" w:color="auto"/>
        <w:left w:val="none" w:sz="0" w:space="0" w:color="auto"/>
        <w:bottom w:val="none" w:sz="0" w:space="0" w:color="auto"/>
        <w:right w:val="none" w:sz="0" w:space="0" w:color="auto"/>
      </w:divBdr>
    </w:div>
    <w:div w:id="288127929">
      <w:bodyDiv w:val="1"/>
      <w:marLeft w:val="0"/>
      <w:marRight w:val="0"/>
      <w:marTop w:val="0"/>
      <w:marBottom w:val="0"/>
      <w:divBdr>
        <w:top w:val="none" w:sz="0" w:space="0" w:color="auto"/>
        <w:left w:val="none" w:sz="0" w:space="0" w:color="auto"/>
        <w:bottom w:val="none" w:sz="0" w:space="0" w:color="auto"/>
        <w:right w:val="none" w:sz="0" w:space="0" w:color="auto"/>
      </w:divBdr>
    </w:div>
    <w:div w:id="289673701">
      <w:bodyDiv w:val="1"/>
      <w:marLeft w:val="0"/>
      <w:marRight w:val="0"/>
      <w:marTop w:val="0"/>
      <w:marBottom w:val="0"/>
      <w:divBdr>
        <w:top w:val="none" w:sz="0" w:space="0" w:color="auto"/>
        <w:left w:val="none" w:sz="0" w:space="0" w:color="auto"/>
        <w:bottom w:val="none" w:sz="0" w:space="0" w:color="auto"/>
        <w:right w:val="none" w:sz="0" w:space="0" w:color="auto"/>
      </w:divBdr>
    </w:div>
    <w:div w:id="293367370">
      <w:bodyDiv w:val="1"/>
      <w:marLeft w:val="0"/>
      <w:marRight w:val="0"/>
      <w:marTop w:val="0"/>
      <w:marBottom w:val="0"/>
      <w:divBdr>
        <w:top w:val="none" w:sz="0" w:space="0" w:color="auto"/>
        <w:left w:val="none" w:sz="0" w:space="0" w:color="auto"/>
        <w:bottom w:val="none" w:sz="0" w:space="0" w:color="auto"/>
        <w:right w:val="none" w:sz="0" w:space="0" w:color="auto"/>
      </w:divBdr>
    </w:div>
    <w:div w:id="309797678">
      <w:bodyDiv w:val="1"/>
      <w:marLeft w:val="0"/>
      <w:marRight w:val="0"/>
      <w:marTop w:val="0"/>
      <w:marBottom w:val="0"/>
      <w:divBdr>
        <w:top w:val="none" w:sz="0" w:space="0" w:color="auto"/>
        <w:left w:val="none" w:sz="0" w:space="0" w:color="auto"/>
        <w:bottom w:val="none" w:sz="0" w:space="0" w:color="auto"/>
        <w:right w:val="none" w:sz="0" w:space="0" w:color="auto"/>
      </w:divBdr>
    </w:div>
    <w:div w:id="310719925">
      <w:bodyDiv w:val="1"/>
      <w:marLeft w:val="0"/>
      <w:marRight w:val="0"/>
      <w:marTop w:val="0"/>
      <w:marBottom w:val="0"/>
      <w:divBdr>
        <w:top w:val="none" w:sz="0" w:space="0" w:color="auto"/>
        <w:left w:val="none" w:sz="0" w:space="0" w:color="auto"/>
        <w:bottom w:val="none" w:sz="0" w:space="0" w:color="auto"/>
        <w:right w:val="none" w:sz="0" w:space="0" w:color="auto"/>
      </w:divBdr>
    </w:div>
    <w:div w:id="326788476">
      <w:bodyDiv w:val="1"/>
      <w:marLeft w:val="0"/>
      <w:marRight w:val="0"/>
      <w:marTop w:val="0"/>
      <w:marBottom w:val="0"/>
      <w:divBdr>
        <w:top w:val="none" w:sz="0" w:space="0" w:color="auto"/>
        <w:left w:val="none" w:sz="0" w:space="0" w:color="auto"/>
        <w:bottom w:val="none" w:sz="0" w:space="0" w:color="auto"/>
        <w:right w:val="none" w:sz="0" w:space="0" w:color="auto"/>
      </w:divBdr>
    </w:div>
    <w:div w:id="331690922">
      <w:bodyDiv w:val="1"/>
      <w:marLeft w:val="0"/>
      <w:marRight w:val="0"/>
      <w:marTop w:val="0"/>
      <w:marBottom w:val="0"/>
      <w:divBdr>
        <w:top w:val="none" w:sz="0" w:space="0" w:color="auto"/>
        <w:left w:val="none" w:sz="0" w:space="0" w:color="auto"/>
        <w:bottom w:val="none" w:sz="0" w:space="0" w:color="auto"/>
        <w:right w:val="none" w:sz="0" w:space="0" w:color="auto"/>
      </w:divBdr>
    </w:div>
    <w:div w:id="346910790">
      <w:bodyDiv w:val="1"/>
      <w:marLeft w:val="0"/>
      <w:marRight w:val="0"/>
      <w:marTop w:val="0"/>
      <w:marBottom w:val="0"/>
      <w:divBdr>
        <w:top w:val="none" w:sz="0" w:space="0" w:color="auto"/>
        <w:left w:val="none" w:sz="0" w:space="0" w:color="auto"/>
        <w:bottom w:val="none" w:sz="0" w:space="0" w:color="auto"/>
        <w:right w:val="none" w:sz="0" w:space="0" w:color="auto"/>
      </w:divBdr>
    </w:div>
    <w:div w:id="371656179">
      <w:bodyDiv w:val="1"/>
      <w:marLeft w:val="0"/>
      <w:marRight w:val="0"/>
      <w:marTop w:val="0"/>
      <w:marBottom w:val="0"/>
      <w:divBdr>
        <w:top w:val="none" w:sz="0" w:space="0" w:color="auto"/>
        <w:left w:val="none" w:sz="0" w:space="0" w:color="auto"/>
        <w:bottom w:val="none" w:sz="0" w:space="0" w:color="auto"/>
        <w:right w:val="none" w:sz="0" w:space="0" w:color="auto"/>
      </w:divBdr>
    </w:div>
    <w:div w:id="377317870">
      <w:bodyDiv w:val="1"/>
      <w:marLeft w:val="0"/>
      <w:marRight w:val="0"/>
      <w:marTop w:val="0"/>
      <w:marBottom w:val="0"/>
      <w:divBdr>
        <w:top w:val="none" w:sz="0" w:space="0" w:color="auto"/>
        <w:left w:val="none" w:sz="0" w:space="0" w:color="auto"/>
        <w:bottom w:val="none" w:sz="0" w:space="0" w:color="auto"/>
        <w:right w:val="none" w:sz="0" w:space="0" w:color="auto"/>
      </w:divBdr>
    </w:div>
    <w:div w:id="401177937">
      <w:bodyDiv w:val="1"/>
      <w:marLeft w:val="0"/>
      <w:marRight w:val="0"/>
      <w:marTop w:val="0"/>
      <w:marBottom w:val="0"/>
      <w:divBdr>
        <w:top w:val="none" w:sz="0" w:space="0" w:color="auto"/>
        <w:left w:val="none" w:sz="0" w:space="0" w:color="auto"/>
        <w:bottom w:val="none" w:sz="0" w:space="0" w:color="auto"/>
        <w:right w:val="none" w:sz="0" w:space="0" w:color="auto"/>
      </w:divBdr>
    </w:div>
    <w:div w:id="408775841">
      <w:bodyDiv w:val="1"/>
      <w:marLeft w:val="0"/>
      <w:marRight w:val="0"/>
      <w:marTop w:val="0"/>
      <w:marBottom w:val="0"/>
      <w:divBdr>
        <w:top w:val="none" w:sz="0" w:space="0" w:color="auto"/>
        <w:left w:val="none" w:sz="0" w:space="0" w:color="auto"/>
        <w:bottom w:val="none" w:sz="0" w:space="0" w:color="auto"/>
        <w:right w:val="none" w:sz="0" w:space="0" w:color="auto"/>
      </w:divBdr>
    </w:div>
    <w:div w:id="416364460">
      <w:bodyDiv w:val="1"/>
      <w:marLeft w:val="0"/>
      <w:marRight w:val="0"/>
      <w:marTop w:val="0"/>
      <w:marBottom w:val="0"/>
      <w:divBdr>
        <w:top w:val="none" w:sz="0" w:space="0" w:color="auto"/>
        <w:left w:val="none" w:sz="0" w:space="0" w:color="auto"/>
        <w:bottom w:val="none" w:sz="0" w:space="0" w:color="auto"/>
        <w:right w:val="none" w:sz="0" w:space="0" w:color="auto"/>
      </w:divBdr>
    </w:div>
    <w:div w:id="423697044">
      <w:bodyDiv w:val="1"/>
      <w:marLeft w:val="0"/>
      <w:marRight w:val="0"/>
      <w:marTop w:val="0"/>
      <w:marBottom w:val="0"/>
      <w:divBdr>
        <w:top w:val="none" w:sz="0" w:space="0" w:color="auto"/>
        <w:left w:val="none" w:sz="0" w:space="0" w:color="auto"/>
        <w:bottom w:val="none" w:sz="0" w:space="0" w:color="auto"/>
        <w:right w:val="none" w:sz="0" w:space="0" w:color="auto"/>
      </w:divBdr>
    </w:div>
    <w:div w:id="425539423">
      <w:bodyDiv w:val="1"/>
      <w:marLeft w:val="0"/>
      <w:marRight w:val="0"/>
      <w:marTop w:val="0"/>
      <w:marBottom w:val="0"/>
      <w:divBdr>
        <w:top w:val="none" w:sz="0" w:space="0" w:color="auto"/>
        <w:left w:val="none" w:sz="0" w:space="0" w:color="auto"/>
        <w:bottom w:val="none" w:sz="0" w:space="0" w:color="auto"/>
        <w:right w:val="none" w:sz="0" w:space="0" w:color="auto"/>
      </w:divBdr>
    </w:div>
    <w:div w:id="426734170">
      <w:bodyDiv w:val="1"/>
      <w:marLeft w:val="0"/>
      <w:marRight w:val="0"/>
      <w:marTop w:val="0"/>
      <w:marBottom w:val="0"/>
      <w:divBdr>
        <w:top w:val="none" w:sz="0" w:space="0" w:color="auto"/>
        <w:left w:val="none" w:sz="0" w:space="0" w:color="auto"/>
        <w:bottom w:val="none" w:sz="0" w:space="0" w:color="auto"/>
        <w:right w:val="none" w:sz="0" w:space="0" w:color="auto"/>
      </w:divBdr>
    </w:div>
    <w:div w:id="448667834">
      <w:bodyDiv w:val="1"/>
      <w:marLeft w:val="0"/>
      <w:marRight w:val="0"/>
      <w:marTop w:val="0"/>
      <w:marBottom w:val="0"/>
      <w:divBdr>
        <w:top w:val="none" w:sz="0" w:space="0" w:color="auto"/>
        <w:left w:val="none" w:sz="0" w:space="0" w:color="auto"/>
        <w:bottom w:val="none" w:sz="0" w:space="0" w:color="auto"/>
        <w:right w:val="none" w:sz="0" w:space="0" w:color="auto"/>
      </w:divBdr>
    </w:div>
    <w:div w:id="459958982">
      <w:bodyDiv w:val="1"/>
      <w:marLeft w:val="0"/>
      <w:marRight w:val="0"/>
      <w:marTop w:val="0"/>
      <w:marBottom w:val="0"/>
      <w:divBdr>
        <w:top w:val="none" w:sz="0" w:space="0" w:color="auto"/>
        <w:left w:val="none" w:sz="0" w:space="0" w:color="auto"/>
        <w:bottom w:val="none" w:sz="0" w:space="0" w:color="auto"/>
        <w:right w:val="none" w:sz="0" w:space="0" w:color="auto"/>
      </w:divBdr>
    </w:div>
    <w:div w:id="460880247">
      <w:bodyDiv w:val="1"/>
      <w:marLeft w:val="0"/>
      <w:marRight w:val="0"/>
      <w:marTop w:val="0"/>
      <w:marBottom w:val="0"/>
      <w:divBdr>
        <w:top w:val="none" w:sz="0" w:space="0" w:color="auto"/>
        <w:left w:val="none" w:sz="0" w:space="0" w:color="auto"/>
        <w:bottom w:val="none" w:sz="0" w:space="0" w:color="auto"/>
        <w:right w:val="none" w:sz="0" w:space="0" w:color="auto"/>
      </w:divBdr>
    </w:div>
    <w:div w:id="463349029">
      <w:bodyDiv w:val="1"/>
      <w:marLeft w:val="0"/>
      <w:marRight w:val="0"/>
      <w:marTop w:val="0"/>
      <w:marBottom w:val="0"/>
      <w:divBdr>
        <w:top w:val="none" w:sz="0" w:space="0" w:color="auto"/>
        <w:left w:val="none" w:sz="0" w:space="0" w:color="auto"/>
        <w:bottom w:val="none" w:sz="0" w:space="0" w:color="auto"/>
        <w:right w:val="none" w:sz="0" w:space="0" w:color="auto"/>
      </w:divBdr>
    </w:div>
    <w:div w:id="463426734">
      <w:bodyDiv w:val="1"/>
      <w:marLeft w:val="0"/>
      <w:marRight w:val="0"/>
      <w:marTop w:val="0"/>
      <w:marBottom w:val="0"/>
      <w:divBdr>
        <w:top w:val="none" w:sz="0" w:space="0" w:color="auto"/>
        <w:left w:val="none" w:sz="0" w:space="0" w:color="auto"/>
        <w:bottom w:val="none" w:sz="0" w:space="0" w:color="auto"/>
        <w:right w:val="none" w:sz="0" w:space="0" w:color="auto"/>
      </w:divBdr>
    </w:div>
    <w:div w:id="464271595">
      <w:bodyDiv w:val="1"/>
      <w:marLeft w:val="0"/>
      <w:marRight w:val="0"/>
      <w:marTop w:val="0"/>
      <w:marBottom w:val="0"/>
      <w:divBdr>
        <w:top w:val="none" w:sz="0" w:space="0" w:color="auto"/>
        <w:left w:val="none" w:sz="0" w:space="0" w:color="auto"/>
        <w:bottom w:val="none" w:sz="0" w:space="0" w:color="auto"/>
        <w:right w:val="none" w:sz="0" w:space="0" w:color="auto"/>
      </w:divBdr>
    </w:div>
    <w:div w:id="493228546">
      <w:bodyDiv w:val="1"/>
      <w:marLeft w:val="0"/>
      <w:marRight w:val="0"/>
      <w:marTop w:val="0"/>
      <w:marBottom w:val="0"/>
      <w:divBdr>
        <w:top w:val="none" w:sz="0" w:space="0" w:color="auto"/>
        <w:left w:val="none" w:sz="0" w:space="0" w:color="auto"/>
        <w:bottom w:val="none" w:sz="0" w:space="0" w:color="auto"/>
        <w:right w:val="none" w:sz="0" w:space="0" w:color="auto"/>
      </w:divBdr>
    </w:div>
    <w:div w:id="534083217">
      <w:bodyDiv w:val="1"/>
      <w:marLeft w:val="0"/>
      <w:marRight w:val="0"/>
      <w:marTop w:val="0"/>
      <w:marBottom w:val="0"/>
      <w:divBdr>
        <w:top w:val="none" w:sz="0" w:space="0" w:color="auto"/>
        <w:left w:val="none" w:sz="0" w:space="0" w:color="auto"/>
        <w:bottom w:val="none" w:sz="0" w:space="0" w:color="auto"/>
        <w:right w:val="none" w:sz="0" w:space="0" w:color="auto"/>
      </w:divBdr>
    </w:div>
    <w:div w:id="544221854">
      <w:bodyDiv w:val="1"/>
      <w:marLeft w:val="0"/>
      <w:marRight w:val="0"/>
      <w:marTop w:val="0"/>
      <w:marBottom w:val="0"/>
      <w:divBdr>
        <w:top w:val="none" w:sz="0" w:space="0" w:color="auto"/>
        <w:left w:val="none" w:sz="0" w:space="0" w:color="auto"/>
        <w:bottom w:val="none" w:sz="0" w:space="0" w:color="auto"/>
        <w:right w:val="none" w:sz="0" w:space="0" w:color="auto"/>
      </w:divBdr>
    </w:div>
    <w:div w:id="547381230">
      <w:bodyDiv w:val="1"/>
      <w:marLeft w:val="0"/>
      <w:marRight w:val="0"/>
      <w:marTop w:val="0"/>
      <w:marBottom w:val="0"/>
      <w:divBdr>
        <w:top w:val="none" w:sz="0" w:space="0" w:color="auto"/>
        <w:left w:val="none" w:sz="0" w:space="0" w:color="auto"/>
        <w:bottom w:val="none" w:sz="0" w:space="0" w:color="auto"/>
        <w:right w:val="none" w:sz="0" w:space="0" w:color="auto"/>
      </w:divBdr>
    </w:div>
    <w:div w:id="555625716">
      <w:bodyDiv w:val="1"/>
      <w:marLeft w:val="0"/>
      <w:marRight w:val="0"/>
      <w:marTop w:val="0"/>
      <w:marBottom w:val="0"/>
      <w:divBdr>
        <w:top w:val="none" w:sz="0" w:space="0" w:color="auto"/>
        <w:left w:val="none" w:sz="0" w:space="0" w:color="auto"/>
        <w:bottom w:val="none" w:sz="0" w:space="0" w:color="auto"/>
        <w:right w:val="none" w:sz="0" w:space="0" w:color="auto"/>
      </w:divBdr>
    </w:div>
    <w:div w:id="558831457">
      <w:bodyDiv w:val="1"/>
      <w:marLeft w:val="0"/>
      <w:marRight w:val="0"/>
      <w:marTop w:val="0"/>
      <w:marBottom w:val="0"/>
      <w:divBdr>
        <w:top w:val="none" w:sz="0" w:space="0" w:color="auto"/>
        <w:left w:val="none" w:sz="0" w:space="0" w:color="auto"/>
        <w:bottom w:val="none" w:sz="0" w:space="0" w:color="auto"/>
        <w:right w:val="none" w:sz="0" w:space="0" w:color="auto"/>
      </w:divBdr>
    </w:div>
    <w:div w:id="559294795">
      <w:bodyDiv w:val="1"/>
      <w:marLeft w:val="0"/>
      <w:marRight w:val="0"/>
      <w:marTop w:val="0"/>
      <w:marBottom w:val="0"/>
      <w:divBdr>
        <w:top w:val="none" w:sz="0" w:space="0" w:color="auto"/>
        <w:left w:val="none" w:sz="0" w:space="0" w:color="auto"/>
        <w:bottom w:val="none" w:sz="0" w:space="0" w:color="auto"/>
        <w:right w:val="none" w:sz="0" w:space="0" w:color="auto"/>
      </w:divBdr>
    </w:div>
    <w:div w:id="561717110">
      <w:bodyDiv w:val="1"/>
      <w:marLeft w:val="0"/>
      <w:marRight w:val="0"/>
      <w:marTop w:val="0"/>
      <w:marBottom w:val="0"/>
      <w:divBdr>
        <w:top w:val="none" w:sz="0" w:space="0" w:color="auto"/>
        <w:left w:val="none" w:sz="0" w:space="0" w:color="auto"/>
        <w:bottom w:val="none" w:sz="0" w:space="0" w:color="auto"/>
        <w:right w:val="none" w:sz="0" w:space="0" w:color="auto"/>
      </w:divBdr>
    </w:div>
    <w:div w:id="578565783">
      <w:bodyDiv w:val="1"/>
      <w:marLeft w:val="0"/>
      <w:marRight w:val="0"/>
      <w:marTop w:val="0"/>
      <w:marBottom w:val="0"/>
      <w:divBdr>
        <w:top w:val="none" w:sz="0" w:space="0" w:color="auto"/>
        <w:left w:val="none" w:sz="0" w:space="0" w:color="auto"/>
        <w:bottom w:val="none" w:sz="0" w:space="0" w:color="auto"/>
        <w:right w:val="none" w:sz="0" w:space="0" w:color="auto"/>
      </w:divBdr>
    </w:div>
    <w:div w:id="581304550">
      <w:bodyDiv w:val="1"/>
      <w:marLeft w:val="0"/>
      <w:marRight w:val="0"/>
      <w:marTop w:val="0"/>
      <w:marBottom w:val="0"/>
      <w:divBdr>
        <w:top w:val="none" w:sz="0" w:space="0" w:color="auto"/>
        <w:left w:val="none" w:sz="0" w:space="0" w:color="auto"/>
        <w:bottom w:val="none" w:sz="0" w:space="0" w:color="auto"/>
        <w:right w:val="none" w:sz="0" w:space="0" w:color="auto"/>
      </w:divBdr>
    </w:div>
    <w:div w:id="585580166">
      <w:bodyDiv w:val="1"/>
      <w:marLeft w:val="0"/>
      <w:marRight w:val="0"/>
      <w:marTop w:val="0"/>
      <w:marBottom w:val="0"/>
      <w:divBdr>
        <w:top w:val="none" w:sz="0" w:space="0" w:color="auto"/>
        <w:left w:val="none" w:sz="0" w:space="0" w:color="auto"/>
        <w:bottom w:val="none" w:sz="0" w:space="0" w:color="auto"/>
        <w:right w:val="none" w:sz="0" w:space="0" w:color="auto"/>
      </w:divBdr>
    </w:div>
    <w:div w:id="613755301">
      <w:bodyDiv w:val="1"/>
      <w:marLeft w:val="0"/>
      <w:marRight w:val="0"/>
      <w:marTop w:val="0"/>
      <w:marBottom w:val="0"/>
      <w:divBdr>
        <w:top w:val="none" w:sz="0" w:space="0" w:color="auto"/>
        <w:left w:val="none" w:sz="0" w:space="0" w:color="auto"/>
        <w:bottom w:val="none" w:sz="0" w:space="0" w:color="auto"/>
        <w:right w:val="none" w:sz="0" w:space="0" w:color="auto"/>
      </w:divBdr>
    </w:div>
    <w:div w:id="623193204">
      <w:bodyDiv w:val="1"/>
      <w:marLeft w:val="0"/>
      <w:marRight w:val="0"/>
      <w:marTop w:val="0"/>
      <w:marBottom w:val="0"/>
      <w:divBdr>
        <w:top w:val="none" w:sz="0" w:space="0" w:color="auto"/>
        <w:left w:val="none" w:sz="0" w:space="0" w:color="auto"/>
        <w:bottom w:val="none" w:sz="0" w:space="0" w:color="auto"/>
        <w:right w:val="none" w:sz="0" w:space="0" w:color="auto"/>
      </w:divBdr>
    </w:div>
    <w:div w:id="645285293">
      <w:bodyDiv w:val="1"/>
      <w:marLeft w:val="0"/>
      <w:marRight w:val="0"/>
      <w:marTop w:val="0"/>
      <w:marBottom w:val="0"/>
      <w:divBdr>
        <w:top w:val="none" w:sz="0" w:space="0" w:color="auto"/>
        <w:left w:val="none" w:sz="0" w:space="0" w:color="auto"/>
        <w:bottom w:val="none" w:sz="0" w:space="0" w:color="auto"/>
        <w:right w:val="none" w:sz="0" w:space="0" w:color="auto"/>
      </w:divBdr>
    </w:div>
    <w:div w:id="647710631">
      <w:bodyDiv w:val="1"/>
      <w:marLeft w:val="0"/>
      <w:marRight w:val="0"/>
      <w:marTop w:val="0"/>
      <w:marBottom w:val="0"/>
      <w:divBdr>
        <w:top w:val="none" w:sz="0" w:space="0" w:color="auto"/>
        <w:left w:val="none" w:sz="0" w:space="0" w:color="auto"/>
        <w:bottom w:val="none" w:sz="0" w:space="0" w:color="auto"/>
        <w:right w:val="none" w:sz="0" w:space="0" w:color="auto"/>
      </w:divBdr>
    </w:div>
    <w:div w:id="689450215">
      <w:bodyDiv w:val="1"/>
      <w:marLeft w:val="0"/>
      <w:marRight w:val="0"/>
      <w:marTop w:val="0"/>
      <w:marBottom w:val="0"/>
      <w:divBdr>
        <w:top w:val="none" w:sz="0" w:space="0" w:color="auto"/>
        <w:left w:val="none" w:sz="0" w:space="0" w:color="auto"/>
        <w:bottom w:val="none" w:sz="0" w:space="0" w:color="auto"/>
        <w:right w:val="none" w:sz="0" w:space="0" w:color="auto"/>
      </w:divBdr>
    </w:div>
    <w:div w:id="700128608">
      <w:bodyDiv w:val="1"/>
      <w:marLeft w:val="0"/>
      <w:marRight w:val="0"/>
      <w:marTop w:val="0"/>
      <w:marBottom w:val="0"/>
      <w:divBdr>
        <w:top w:val="none" w:sz="0" w:space="0" w:color="auto"/>
        <w:left w:val="none" w:sz="0" w:space="0" w:color="auto"/>
        <w:bottom w:val="none" w:sz="0" w:space="0" w:color="auto"/>
        <w:right w:val="none" w:sz="0" w:space="0" w:color="auto"/>
      </w:divBdr>
    </w:div>
    <w:div w:id="731854743">
      <w:bodyDiv w:val="1"/>
      <w:marLeft w:val="0"/>
      <w:marRight w:val="0"/>
      <w:marTop w:val="0"/>
      <w:marBottom w:val="0"/>
      <w:divBdr>
        <w:top w:val="none" w:sz="0" w:space="0" w:color="auto"/>
        <w:left w:val="none" w:sz="0" w:space="0" w:color="auto"/>
        <w:bottom w:val="none" w:sz="0" w:space="0" w:color="auto"/>
        <w:right w:val="none" w:sz="0" w:space="0" w:color="auto"/>
      </w:divBdr>
    </w:div>
    <w:div w:id="748573241">
      <w:bodyDiv w:val="1"/>
      <w:marLeft w:val="0"/>
      <w:marRight w:val="0"/>
      <w:marTop w:val="0"/>
      <w:marBottom w:val="0"/>
      <w:divBdr>
        <w:top w:val="none" w:sz="0" w:space="0" w:color="auto"/>
        <w:left w:val="none" w:sz="0" w:space="0" w:color="auto"/>
        <w:bottom w:val="none" w:sz="0" w:space="0" w:color="auto"/>
        <w:right w:val="none" w:sz="0" w:space="0" w:color="auto"/>
      </w:divBdr>
    </w:div>
    <w:div w:id="749040439">
      <w:bodyDiv w:val="1"/>
      <w:marLeft w:val="0"/>
      <w:marRight w:val="0"/>
      <w:marTop w:val="0"/>
      <w:marBottom w:val="0"/>
      <w:divBdr>
        <w:top w:val="none" w:sz="0" w:space="0" w:color="auto"/>
        <w:left w:val="none" w:sz="0" w:space="0" w:color="auto"/>
        <w:bottom w:val="none" w:sz="0" w:space="0" w:color="auto"/>
        <w:right w:val="none" w:sz="0" w:space="0" w:color="auto"/>
      </w:divBdr>
    </w:div>
    <w:div w:id="780882281">
      <w:bodyDiv w:val="1"/>
      <w:marLeft w:val="0"/>
      <w:marRight w:val="0"/>
      <w:marTop w:val="0"/>
      <w:marBottom w:val="0"/>
      <w:divBdr>
        <w:top w:val="none" w:sz="0" w:space="0" w:color="auto"/>
        <w:left w:val="none" w:sz="0" w:space="0" w:color="auto"/>
        <w:bottom w:val="none" w:sz="0" w:space="0" w:color="auto"/>
        <w:right w:val="none" w:sz="0" w:space="0" w:color="auto"/>
      </w:divBdr>
    </w:div>
    <w:div w:id="783109238">
      <w:bodyDiv w:val="1"/>
      <w:marLeft w:val="0"/>
      <w:marRight w:val="0"/>
      <w:marTop w:val="0"/>
      <w:marBottom w:val="0"/>
      <w:divBdr>
        <w:top w:val="none" w:sz="0" w:space="0" w:color="auto"/>
        <w:left w:val="none" w:sz="0" w:space="0" w:color="auto"/>
        <w:bottom w:val="none" w:sz="0" w:space="0" w:color="auto"/>
        <w:right w:val="none" w:sz="0" w:space="0" w:color="auto"/>
      </w:divBdr>
    </w:div>
    <w:div w:id="783155660">
      <w:bodyDiv w:val="1"/>
      <w:marLeft w:val="0"/>
      <w:marRight w:val="0"/>
      <w:marTop w:val="0"/>
      <w:marBottom w:val="0"/>
      <w:divBdr>
        <w:top w:val="none" w:sz="0" w:space="0" w:color="auto"/>
        <w:left w:val="none" w:sz="0" w:space="0" w:color="auto"/>
        <w:bottom w:val="none" w:sz="0" w:space="0" w:color="auto"/>
        <w:right w:val="none" w:sz="0" w:space="0" w:color="auto"/>
      </w:divBdr>
    </w:div>
    <w:div w:id="789713724">
      <w:bodyDiv w:val="1"/>
      <w:marLeft w:val="0"/>
      <w:marRight w:val="0"/>
      <w:marTop w:val="0"/>
      <w:marBottom w:val="0"/>
      <w:divBdr>
        <w:top w:val="none" w:sz="0" w:space="0" w:color="auto"/>
        <w:left w:val="none" w:sz="0" w:space="0" w:color="auto"/>
        <w:bottom w:val="none" w:sz="0" w:space="0" w:color="auto"/>
        <w:right w:val="none" w:sz="0" w:space="0" w:color="auto"/>
      </w:divBdr>
    </w:div>
    <w:div w:id="792673262">
      <w:bodyDiv w:val="1"/>
      <w:marLeft w:val="0"/>
      <w:marRight w:val="0"/>
      <w:marTop w:val="0"/>
      <w:marBottom w:val="0"/>
      <w:divBdr>
        <w:top w:val="none" w:sz="0" w:space="0" w:color="auto"/>
        <w:left w:val="none" w:sz="0" w:space="0" w:color="auto"/>
        <w:bottom w:val="none" w:sz="0" w:space="0" w:color="auto"/>
        <w:right w:val="none" w:sz="0" w:space="0" w:color="auto"/>
      </w:divBdr>
    </w:div>
    <w:div w:id="825434680">
      <w:bodyDiv w:val="1"/>
      <w:marLeft w:val="0"/>
      <w:marRight w:val="0"/>
      <w:marTop w:val="0"/>
      <w:marBottom w:val="0"/>
      <w:divBdr>
        <w:top w:val="none" w:sz="0" w:space="0" w:color="auto"/>
        <w:left w:val="none" w:sz="0" w:space="0" w:color="auto"/>
        <w:bottom w:val="none" w:sz="0" w:space="0" w:color="auto"/>
        <w:right w:val="none" w:sz="0" w:space="0" w:color="auto"/>
      </w:divBdr>
    </w:div>
    <w:div w:id="839663334">
      <w:bodyDiv w:val="1"/>
      <w:marLeft w:val="0"/>
      <w:marRight w:val="0"/>
      <w:marTop w:val="0"/>
      <w:marBottom w:val="0"/>
      <w:divBdr>
        <w:top w:val="none" w:sz="0" w:space="0" w:color="auto"/>
        <w:left w:val="none" w:sz="0" w:space="0" w:color="auto"/>
        <w:bottom w:val="none" w:sz="0" w:space="0" w:color="auto"/>
        <w:right w:val="none" w:sz="0" w:space="0" w:color="auto"/>
      </w:divBdr>
    </w:div>
    <w:div w:id="864101371">
      <w:bodyDiv w:val="1"/>
      <w:marLeft w:val="0"/>
      <w:marRight w:val="0"/>
      <w:marTop w:val="0"/>
      <w:marBottom w:val="0"/>
      <w:divBdr>
        <w:top w:val="none" w:sz="0" w:space="0" w:color="auto"/>
        <w:left w:val="none" w:sz="0" w:space="0" w:color="auto"/>
        <w:bottom w:val="none" w:sz="0" w:space="0" w:color="auto"/>
        <w:right w:val="none" w:sz="0" w:space="0" w:color="auto"/>
      </w:divBdr>
    </w:div>
    <w:div w:id="864561757">
      <w:bodyDiv w:val="1"/>
      <w:marLeft w:val="0"/>
      <w:marRight w:val="0"/>
      <w:marTop w:val="0"/>
      <w:marBottom w:val="0"/>
      <w:divBdr>
        <w:top w:val="none" w:sz="0" w:space="0" w:color="auto"/>
        <w:left w:val="none" w:sz="0" w:space="0" w:color="auto"/>
        <w:bottom w:val="none" w:sz="0" w:space="0" w:color="auto"/>
        <w:right w:val="none" w:sz="0" w:space="0" w:color="auto"/>
      </w:divBdr>
    </w:div>
    <w:div w:id="871266306">
      <w:bodyDiv w:val="1"/>
      <w:marLeft w:val="0"/>
      <w:marRight w:val="0"/>
      <w:marTop w:val="0"/>
      <w:marBottom w:val="0"/>
      <w:divBdr>
        <w:top w:val="none" w:sz="0" w:space="0" w:color="auto"/>
        <w:left w:val="none" w:sz="0" w:space="0" w:color="auto"/>
        <w:bottom w:val="none" w:sz="0" w:space="0" w:color="auto"/>
        <w:right w:val="none" w:sz="0" w:space="0" w:color="auto"/>
      </w:divBdr>
    </w:div>
    <w:div w:id="887643968">
      <w:bodyDiv w:val="1"/>
      <w:marLeft w:val="0"/>
      <w:marRight w:val="0"/>
      <w:marTop w:val="0"/>
      <w:marBottom w:val="0"/>
      <w:divBdr>
        <w:top w:val="none" w:sz="0" w:space="0" w:color="auto"/>
        <w:left w:val="none" w:sz="0" w:space="0" w:color="auto"/>
        <w:bottom w:val="none" w:sz="0" w:space="0" w:color="auto"/>
        <w:right w:val="none" w:sz="0" w:space="0" w:color="auto"/>
      </w:divBdr>
    </w:div>
    <w:div w:id="889729953">
      <w:bodyDiv w:val="1"/>
      <w:marLeft w:val="0"/>
      <w:marRight w:val="0"/>
      <w:marTop w:val="0"/>
      <w:marBottom w:val="0"/>
      <w:divBdr>
        <w:top w:val="none" w:sz="0" w:space="0" w:color="auto"/>
        <w:left w:val="none" w:sz="0" w:space="0" w:color="auto"/>
        <w:bottom w:val="none" w:sz="0" w:space="0" w:color="auto"/>
        <w:right w:val="none" w:sz="0" w:space="0" w:color="auto"/>
      </w:divBdr>
    </w:div>
    <w:div w:id="906109190">
      <w:bodyDiv w:val="1"/>
      <w:marLeft w:val="0"/>
      <w:marRight w:val="0"/>
      <w:marTop w:val="0"/>
      <w:marBottom w:val="0"/>
      <w:divBdr>
        <w:top w:val="none" w:sz="0" w:space="0" w:color="auto"/>
        <w:left w:val="none" w:sz="0" w:space="0" w:color="auto"/>
        <w:bottom w:val="none" w:sz="0" w:space="0" w:color="auto"/>
        <w:right w:val="none" w:sz="0" w:space="0" w:color="auto"/>
      </w:divBdr>
    </w:div>
    <w:div w:id="920795928">
      <w:bodyDiv w:val="1"/>
      <w:marLeft w:val="0"/>
      <w:marRight w:val="0"/>
      <w:marTop w:val="0"/>
      <w:marBottom w:val="0"/>
      <w:divBdr>
        <w:top w:val="none" w:sz="0" w:space="0" w:color="auto"/>
        <w:left w:val="none" w:sz="0" w:space="0" w:color="auto"/>
        <w:bottom w:val="none" w:sz="0" w:space="0" w:color="auto"/>
        <w:right w:val="none" w:sz="0" w:space="0" w:color="auto"/>
      </w:divBdr>
    </w:div>
    <w:div w:id="922832520">
      <w:bodyDiv w:val="1"/>
      <w:marLeft w:val="0"/>
      <w:marRight w:val="0"/>
      <w:marTop w:val="0"/>
      <w:marBottom w:val="0"/>
      <w:divBdr>
        <w:top w:val="none" w:sz="0" w:space="0" w:color="auto"/>
        <w:left w:val="none" w:sz="0" w:space="0" w:color="auto"/>
        <w:bottom w:val="none" w:sz="0" w:space="0" w:color="auto"/>
        <w:right w:val="none" w:sz="0" w:space="0" w:color="auto"/>
      </w:divBdr>
    </w:div>
    <w:div w:id="949313155">
      <w:bodyDiv w:val="1"/>
      <w:marLeft w:val="0"/>
      <w:marRight w:val="0"/>
      <w:marTop w:val="0"/>
      <w:marBottom w:val="0"/>
      <w:divBdr>
        <w:top w:val="none" w:sz="0" w:space="0" w:color="auto"/>
        <w:left w:val="none" w:sz="0" w:space="0" w:color="auto"/>
        <w:bottom w:val="none" w:sz="0" w:space="0" w:color="auto"/>
        <w:right w:val="none" w:sz="0" w:space="0" w:color="auto"/>
      </w:divBdr>
    </w:div>
    <w:div w:id="963270094">
      <w:bodyDiv w:val="1"/>
      <w:marLeft w:val="0"/>
      <w:marRight w:val="0"/>
      <w:marTop w:val="0"/>
      <w:marBottom w:val="0"/>
      <w:divBdr>
        <w:top w:val="none" w:sz="0" w:space="0" w:color="auto"/>
        <w:left w:val="none" w:sz="0" w:space="0" w:color="auto"/>
        <w:bottom w:val="none" w:sz="0" w:space="0" w:color="auto"/>
        <w:right w:val="none" w:sz="0" w:space="0" w:color="auto"/>
      </w:divBdr>
    </w:div>
    <w:div w:id="975181880">
      <w:bodyDiv w:val="1"/>
      <w:marLeft w:val="0"/>
      <w:marRight w:val="0"/>
      <w:marTop w:val="0"/>
      <w:marBottom w:val="0"/>
      <w:divBdr>
        <w:top w:val="none" w:sz="0" w:space="0" w:color="auto"/>
        <w:left w:val="none" w:sz="0" w:space="0" w:color="auto"/>
        <w:bottom w:val="none" w:sz="0" w:space="0" w:color="auto"/>
        <w:right w:val="none" w:sz="0" w:space="0" w:color="auto"/>
      </w:divBdr>
    </w:div>
    <w:div w:id="992756475">
      <w:bodyDiv w:val="1"/>
      <w:marLeft w:val="0"/>
      <w:marRight w:val="0"/>
      <w:marTop w:val="0"/>
      <w:marBottom w:val="0"/>
      <w:divBdr>
        <w:top w:val="none" w:sz="0" w:space="0" w:color="auto"/>
        <w:left w:val="none" w:sz="0" w:space="0" w:color="auto"/>
        <w:bottom w:val="none" w:sz="0" w:space="0" w:color="auto"/>
        <w:right w:val="none" w:sz="0" w:space="0" w:color="auto"/>
      </w:divBdr>
    </w:div>
    <w:div w:id="994189894">
      <w:bodyDiv w:val="1"/>
      <w:marLeft w:val="0"/>
      <w:marRight w:val="0"/>
      <w:marTop w:val="0"/>
      <w:marBottom w:val="0"/>
      <w:divBdr>
        <w:top w:val="none" w:sz="0" w:space="0" w:color="auto"/>
        <w:left w:val="none" w:sz="0" w:space="0" w:color="auto"/>
        <w:bottom w:val="none" w:sz="0" w:space="0" w:color="auto"/>
        <w:right w:val="none" w:sz="0" w:space="0" w:color="auto"/>
      </w:divBdr>
    </w:div>
    <w:div w:id="1007829872">
      <w:bodyDiv w:val="1"/>
      <w:marLeft w:val="0"/>
      <w:marRight w:val="0"/>
      <w:marTop w:val="0"/>
      <w:marBottom w:val="0"/>
      <w:divBdr>
        <w:top w:val="none" w:sz="0" w:space="0" w:color="auto"/>
        <w:left w:val="none" w:sz="0" w:space="0" w:color="auto"/>
        <w:bottom w:val="none" w:sz="0" w:space="0" w:color="auto"/>
        <w:right w:val="none" w:sz="0" w:space="0" w:color="auto"/>
      </w:divBdr>
    </w:div>
    <w:div w:id="1015377208">
      <w:bodyDiv w:val="1"/>
      <w:marLeft w:val="0"/>
      <w:marRight w:val="0"/>
      <w:marTop w:val="0"/>
      <w:marBottom w:val="0"/>
      <w:divBdr>
        <w:top w:val="none" w:sz="0" w:space="0" w:color="auto"/>
        <w:left w:val="none" w:sz="0" w:space="0" w:color="auto"/>
        <w:bottom w:val="none" w:sz="0" w:space="0" w:color="auto"/>
        <w:right w:val="none" w:sz="0" w:space="0" w:color="auto"/>
      </w:divBdr>
    </w:div>
    <w:div w:id="1030953933">
      <w:bodyDiv w:val="1"/>
      <w:marLeft w:val="0"/>
      <w:marRight w:val="0"/>
      <w:marTop w:val="0"/>
      <w:marBottom w:val="0"/>
      <w:divBdr>
        <w:top w:val="none" w:sz="0" w:space="0" w:color="auto"/>
        <w:left w:val="none" w:sz="0" w:space="0" w:color="auto"/>
        <w:bottom w:val="none" w:sz="0" w:space="0" w:color="auto"/>
        <w:right w:val="none" w:sz="0" w:space="0" w:color="auto"/>
      </w:divBdr>
    </w:div>
    <w:div w:id="1035231112">
      <w:bodyDiv w:val="1"/>
      <w:marLeft w:val="0"/>
      <w:marRight w:val="0"/>
      <w:marTop w:val="0"/>
      <w:marBottom w:val="0"/>
      <w:divBdr>
        <w:top w:val="none" w:sz="0" w:space="0" w:color="auto"/>
        <w:left w:val="none" w:sz="0" w:space="0" w:color="auto"/>
        <w:bottom w:val="none" w:sz="0" w:space="0" w:color="auto"/>
        <w:right w:val="none" w:sz="0" w:space="0" w:color="auto"/>
      </w:divBdr>
    </w:div>
    <w:div w:id="1058362366">
      <w:bodyDiv w:val="1"/>
      <w:marLeft w:val="0"/>
      <w:marRight w:val="0"/>
      <w:marTop w:val="0"/>
      <w:marBottom w:val="0"/>
      <w:divBdr>
        <w:top w:val="none" w:sz="0" w:space="0" w:color="auto"/>
        <w:left w:val="none" w:sz="0" w:space="0" w:color="auto"/>
        <w:bottom w:val="none" w:sz="0" w:space="0" w:color="auto"/>
        <w:right w:val="none" w:sz="0" w:space="0" w:color="auto"/>
      </w:divBdr>
    </w:div>
    <w:div w:id="1061946893">
      <w:bodyDiv w:val="1"/>
      <w:marLeft w:val="0"/>
      <w:marRight w:val="0"/>
      <w:marTop w:val="0"/>
      <w:marBottom w:val="0"/>
      <w:divBdr>
        <w:top w:val="none" w:sz="0" w:space="0" w:color="auto"/>
        <w:left w:val="none" w:sz="0" w:space="0" w:color="auto"/>
        <w:bottom w:val="none" w:sz="0" w:space="0" w:color="auto"/>
        <w:right w:val="none" w:sz="0" w:space="0" w:color="auto"/>
      </w:divBdr>
    </w:div>
    <w:div w:id="1064986502">
      <w:bodyDiv w:val="1"/>
      <w:marLeft w:val="0"/>
      <w:marRight w:val="0"/>
      <w:marTop w:val="0"/>
      <w:marBottom w:val="0"/>
      <w:divBdr>
        <w:top w:val="none" w:sz="0" w:space="0" w:color="auto"/>
        <w:left w:val="none" w:sz="0" w:space="0" w:color="auto"/>
        <w:bottom w:val="none" w:sz="0" w:space="0" w:color="auto"/>
        <w:right w:val="none" w:sz="0" w:space="0" w:color="auto"/>
      </w:divBdr>
    </w:div>
    <w:div w:id="1093281384">
      <w:bodyDiv w:val="1"/>
      <w:marLeft w:val="0"/>
      <w:marRight w:val="0"/>
      <w:marTop w:val="0"/>
      <w:marBottom w:val="0"/>
      <w:divBdr>
        <w:top w:val="none" w:sz="0" w:space="0" w:color="auto"/>
        <w:left w:val="none" w:sz="0" w:space="0" w:color="auto"/>
        <w:bottom w:val="none" w:sz="0" w:space="0" w:color="auto"/>
        <w:right w:val="none" w:sz="0" w:space="0" w:color="auto"/>
      </w:divBdr>
    </w:div>
    <w:div w:id="1094058118">
      <w:bodyDiv w:val="1"/>
      <w:marLeft w:val="0"/>
      <w:marRight w:val="0"/>
      <w:marTop w:val="0"/>
      <w:marBottom w:val="0"/>
      <w:divBdr>
        <w:top w:val="none" w:sz="0" w:space="0" w:color="auto"/>
        <w:left w:val="none" w:sz="0" w:space="0" w:color="auto"/>
        <w:bottom w:val="none" w:sz="0" w:space="0" w:color="auto"/>
        <w:right w:val="none" w:sz="0" w:space="0" w:color="auto"/>
      </w:divBdr>
    </w:div>
    <w:div w:id="1096563530">
      <w:bodyDiv w:val="1"/>
      <w:marLeft w:val="0"/>
      <w:marRight w:val="0"/>
      <w:marTop w:val="0"/>
      <w:marBottom w:val="0"/>
      <w:divBdr>
        <w:top w:val="none" w:sz="0" w:space="0" w:color="auto"/>
        <w:left w:val="none" w:sz="0" w:space="0" w:color="auto"/>
        <w:bottom w:val="none" w:sz="0" w:space="0" w:color="auto"/>
        <w:right w:val="none" w:sz="0" w:space="0" w:color="auto"/>
      </w:divBdr>
    </w:div>
    <w:div w:id="1097092902">
      <w:bodyDiv w:val="1"/>
      <w:marLeft w:val="0"/>
      <w:marRight w:val="0"/>
      <w:marTop w:val="0"/>
      <w:marBottom w:val="0"/>
      <w:divBdr>
        <w:top w:val="none" w:sz="0" w:space="0" w:color="auto"/>
        <w:left w:val="none" w:sz="0" w:space="0" w:color="auto"/>
        <w:bottom w:val="none" w:sz="0" w:space="0" w:color="auto"/>
        <w:right w:val="none" w:sz="0" w:space="0" w:color="auto"/>
      </w:divBdr>
    </w:div>
    <w:div w:id="1123306079">
      <w:bodyDiv w:val="1"/>
      <w:marLeft w:val="0"/>
      <w:marRight w:val="0"/>
      <w:marTop w:val="0"/>
      <w:marBottom w:val="0"/>
      <w:divBdr>
        <w:top w:val="none" w:sz="0" w:space="0" w:color="auto"/>
        <w:left w:val="none" w:sz="0" w:space="0" w:color="auto"/>
        <w:bottom w:val="none" w:sz="0" w:space="0" w:color="auto"/>
        <w:right w:val="none" w:sz="0" w:space="0" w:color="auto"/>
      </w:divBdr>
    </w:div>
    <w:div w:id="1143545162">
      <w:bodyDiv w:val="1"/>
      <w:marLeft w:val="0"/>
      <w:marRight w:val="0"/>
      <w:marTop w:val="0"/>
      <w:marBottom w:val="0"/>
      <w:divBdr>
        <w:top w:val="none" w:sz="0" w:space="0" w:color="auto"/>
        <w:left w:val="none" w:sz="0" w:space="0" w:color="auto"/>
        <w:bottom w:val="none" w:sz="0" w:space="0" w:color="auto"/>
        <w:right w:val="none" w:sz="0" w:space="0" w:color="auto"/>
      </w:divBdr>
    </w:div>
    <w:div w:id="1150093076">
      <w:bodyDiv w:val="1"/>
      <w:marLeft w:val="0"/>
      <w:marRight w:val="0"/>
      <w:marTop w:val="0"/>
      <w:marBottom w:val="0"/>
      <w:divBdr>
        <w:top w:val="none" w:sz="0" w:space="0" w:color="auto"/>
        <w:left w:val="none" w:sz="0" w:space="0" w:color="auto"/>
        <w:bottom w:val="none" w:sz="0" w:space="0" w:color="auto"/>
        <w:right w:val="none" w:sz="0" w:space="0" w:color="auto"/>
      </w:divBdr>
    </w:div>
    <w:div w:id="1151944611">
      <w:bodyDiv w:val="1"/>
      <w:marLeft w:val="0"/>
      <w:marRight w:val="0"/>
      <w:marTop w:val="0"/>
      <w:marBottom w:val="0"/>
      <w:divBdr>
        <w:top w:val="none" w:sz="0" w:space="0" w:color="auto"/>
        <w:left w:val="none" w:sz="0" w:space="0" w:color="auto"/>
        <w:bottom w:val="none" w:sz="0" w:space="0" w:color="auto"/>
        <w:right w:val="none" w:sz="0" w:space="0" w:color="auto"/>
      </w:divBdr>
    </w:div>
    <w:div w:id="1160462546">
      <w:bodyDiv w:val="1"/>
      <w:marLeft w:val="0"/>
      <w:marRight w:val="0"/>
      <w:marTop w:val="0"/>
      <w:marBottom w:val="0"/>
      <w:divBdr>
        <w:top w:val="none" w:sz="0" w:space="0" w:color="auto"/>
        <w:left w:val="none" w:sz="0" w:space="0" w:color="auto"/>
        <w:bottom w:val="none" w:sz="0" w:space="0" w:color="auto"/>
        <w:right w:val="none" w:sz="0" w:space="0" w:color="auto"/>
      </w:divBdr>
    </w:div>
    <w:div w:id="1165167808">
      <w:bodyDiv w:val="1"/>
      <w:marLeft w:val="0"/>
      <w:marRight w:val="0"/>
      <w:marTop w:val="0"/>
      <w:marBottom w:val="0"/>
      <w:divBdr>
        <w:top w:val="none" w:sz="0" w:space="0" w:color="auto"/>
        <w:left w:val="none" w:sz="0" w:space="0" w:color="auto"/>
        <w:bottom w:val="none" w:sz="0" w:space="0" w:color="auto"/>
        <w:right w:val="none" w:sz="0" w:space="0" w:color="auto"/>
      </w:divBdr>
    </w:div>
    <w:div w:id="1199780807">
      <w:bodyDiv w:val="1"/>
      <w:marLeft w:val="0"/>
      <w:marRight w:val="0"/>
      <w:marTop w:val="0"/>
      <w:marBottom w:val="0"/>
      <w:divBdr>
        <w:top w:val="none" w:sz="0" w:space="0" w:color="auto"/>
        <w:left w:val="none" w:sz="0" w:space="0" w:color="auto"/>
        <w:bottom w:val="none" w:sz="0" w:space="0" w:color="auto"/>
        <w:right w:val="none" w:sz="0" w:space="0" w:color="auto"/>
      </w:divBdr>
    </w:div>
    <w:div w:id="1208488695">
      <w:bodyDiv w:val="1"/>
      <w:marLeft w:val="0"/>
      <w:marRight w:val="0"/>
      <w:marTop w:val="0"/>
      <w:marBottom w:val="0"/>
      <w:divBdr>
        <w:top w:val="none" w:sz="0" w:space="0" w:color="auto"/>
        <w:left w:val="none" w:sz="0" w:space="0" w:color="auto"/>
        <w:bottom w:val="none" w:sz="0" w:space="0" w:color="auto"/>
        <w:right w:val="none" w:sz="0" w:space="0" w:color="auto"/>
      </w:divBdr>
    </w:div>
    <w:div w:id="1258171835">
      <w:bodyDiv w:val="1"/>
      <w:marLeft w:val="0"/>
      <w:marRight w:val="0"/>
      <w:marTop w:val="0"/>
      <w:marBottom w:val="0"/>
      <w:divBdr>
        <w:top w:val="none" w:sz="0" w:space="0" w:color="auto"/>
        <w:left w:val="none" w:sz="0" w:space="0" w:color="auto"/>
        <w:bottom w:val="none" w:sz="0" w:space="0" w:color="auto"/>
        <w:right w:val="none" w:sz="0" w:space="0" w:color="auto"/>
      </w:divBdr>
    </w:div>
    <w:div w:id="1262907903">
      <w:bodyDiv w:val="1"/>
      <w:marLeft w:val="0"/>
      <w:marRight w:val="0"/>
      <w:marTop w:val="0"/>
      <w:marBottom w:val="0"/>
      <w:divBdr>
        <w:top w:val="none" w:sz="0" w:space="0" w:color="auto"/>
        <w:left w:val="none" w:sz="0" w:space="0" w:color="auto"/>
        <w:bottom w:val="none" w:sz="0" w:space="0" w:color="auto"/>
        <w:right w:val="none" w:sz="0" w:space="0" w:color="auto"/>
      </w:divBdr>
    </w:div>
    <w:div w:id="1266425095">
      <w:bodyDiv w:val="1"/>
      <w:marLeft w:val="0"/>
      <w:marRight w:val="0"/>
      <w:marTop w:val="0"/>
      <w:marBottom w:val="0"/>
      <w:divBdr>
        <w:top w:val="none" w:sz="0" w:space="0" w:color="auto"/>
        <w:left w:val="none" w:sz="0" w:space="0" w:color="auto"/>
        <w:bottom w:val="none" w:sz="0" w:space="0" w:color="auto"/>
        <w:right w:val="none" w:sz="0" w:space="0" w:color="auto"/>
      </w:divBdr>
    </w:div>
    <w:div w:id="1268611530">
      <w:bodyDiv w:val="1"/>
      <w:marLeft w:val="0"/>
      <w:marRight w:val="0"/>
      <w:marTop w:val="0"/>
      <w:marBottom w:val="0"/>
      <w:divBdr>
        <w:top w:val="none" w:sz="0" w:space="0" w:color="auto"/>
        <w:left w:val="none" w:sz="0" w:space="0" w:color="auto"/>
        <w:bottom w:val="none" w:sz="0" w:space="0" w:color="auto"/>
        <w:right w:val="none" w:sz="0" w:space="0" w:color="auto"/>
      </w:divBdr>
    </w:div>
    <w:div w:id="1269972734">
      <w:bodyDiv w:val="1"/>
      <w:marLeft w:val="0"/>
      <w:marRight w:val="0"/>
      <w:marTop w:val="0"/>
      <w:marBottom w:val="0"/>
      <w:divBdr>
        <w:top w:val="none" w:sz="0" w:space="0" w:color="auto"/>
        <w:left w:val="none" w:sz="0" w:space="0" w:color="auto"/>
        <w:bottom w:val="none" w:sz="0" w:space="0" w:color="auto"/>
        <w:right w:val="none" w:sz="0" w:space="0" w:color="auto"/>
      </w:divBdr>
    </w:div>
    <w:div w:id="1270162586">
      <w:bodyDiv w:val="1"/>
      <w:marLeft w:val="0"/>
      <w:marRight w:val="0"/>
      <w:marTop w:val="0"/>
      <w:marBottom w:val="0"/>
      <w:divBdr>
        <w:top w:val="none" w:sz="0" w:space="0" w:color="auto"/>
        <w:left w:val="none" w:sz="0" w:space="0" w:color="auto"/>
        <w:bottom w:val="none" w:sz="0" w:space="0" w:color="auto"/>
        <w:right w:val="none" w:sz="0" w:space="0" w:color="auto"/>
      </w:divBdr>
    </w:div>
    <w:div w:id="1279221081">
      <w:bodyDiv w:val="1"/>
      <w:marLeft w:val="0"/>
      <w:marRight w:val="0"/>
      <w:marTop w:val="0"/>
      <w:marBottom w:val="0"/>
      <w:divBdr>
        <w:top w:val="none" w:sz="0" w:space="0" w:color="auto"/>
        <w:left w:val="none" w:sz="0" w:space="0" w:color="auto"/>
        <w:bottom w:val="none" w:sz="0" w:space="0" w:color="auto"/>
        <w:right w:val="none" w:sz="0" w:space="0" w:color="auto"/>
      </w:divBdr>
    </w:div>
    <w:div w:id="1281915897">
      <w:bodyDiv w:val="1"/>
      <w:marLeft w:val="0"/>
      <w:marRight w:val="0"/>
      <w:marTop w:val="0"/>
      <w:marBottom w:val="0"/>
      <w:divBdr>
        <w:top w:val="none" w:sz="0" w:space="0" w:color="auto"/>
        <w:left w:val="none" w:sz="0" w:space="0" w:color="auto"/>
        <w:bottom w:val="none" w:sz="0" w:space="0" w:color="auto"/>
        <w:right w:val="none" w:sz="0" w:space="0" w:color="auto"/>
      </w:divBdr>
    </w:div>
    <w:div w:id="1283464734">
      <w:bodyDiv w:val="1"/>
      <w:marLeft w:val="0"/>
      <w:marRight w:val="0"/>
      <w:marTop w:val="0"/>
      <w:marBottom w:val="0"/>
      <w:divBdr>
        <w:top w:val="none" w:sz="0" w:space="0" w:color="auto"/>
        <w:left w:val="none" w:sz="0" w:space="0" w:color="auto"/>
        <w:bottom w:val="none" w:sz="0" w:space="0" w:color="auto"/>
        <w:right w:val="none" w:sz="0" w:space="0" w:color="auto"/>
      </w:divBdr>
    </w:div>
    <w:div w:id="1296837997">
      <w:bodyDiv w:val="1"/>
      <w:marLeft w:val="0"/>
      <w:marRight w:val="0"/>
      <w:marTop w:val="0"/>
      <w:marBottom w:val="0"/>
      <w:divBdr>
        <w:top w:val="none" w:sz="0" w:space="0" w:color="auto"/>
        <w:left w:val="none" w:sz="0" w:space="0" w:color="auto"/>
        <w:bottom w:val="none" w:sz="0" w:space="0" w:color="auto"/>
        <w:right w:val="none" w:sz="0" w:space="0" w:color="auto"/>
      </w:divBdr>
    </w:div>
    <w:div w:id="1299645548">
      <w:bodyDiv w:val="1"/>
      <w:marLeft w:val="0"/>
      <w:marRight w:val="0"/>
      <w:marTop w:val="0"/>
      <w:marBottom w:val="0"/>
      <w:divBdr>
        <w:top w:val="none" w:sz="0" w:space="0" w:color="auto"/>
        <w:left w:val="none" w:sz="0" w:space="0" w:color="auto"/>
        <w:bottom w:val="none" w:sz="0" w:space="0" w:color="auto"/>
        <w:right w:val="none" w:sz="0" w:space="0" w:color="auto"/>
      </w:divBdr>
    </w:div>
    <w:div w:id="1329284951">
      <w:bodyDiv w:val="1"/>
      <w:marLeft w:val="0"/>
      <w:marRight w:val="0"/>
      <w:marTop w:val="0"/>
      <w:marBottom w:val="0"/>
      <w:divBdr>
        <w:top w:val="none" w:sz="0" w:space="0" w:color="auto"/>
        <w:left w:val="none" w:sz="0" w:space="0" w:color="auto"/>
        <w:bottom w:val="none" w:sz="0" w:space="0" w:color="auto"/>
        <w:right w:val="none" w:sz="0" w:space="0" w:color="auto"/>
      </w:divBdr>
    </w:div>
    <w:div w:id="1332952588">
      <w:bodyDiv w:val="1"/>
      <w:marLeft w:val="0"/>
      <w:marRight w:val="0"/>
      <w:marTop w:val="0"/>
      <w:marBottom w:val="0"/>
      <w:divBdr>
        <w:top w:val="none" w:sz="0" w:space="0" w:color="auto"/>
        <w:left w:val="none" w:sz="0" w:space="0" w:color="auto"/>
        <w:bottom w:val="none" w:sz="0" w:space="0" w:color="auto"/>
        <w:right w:val="none" w:sz="0" w:space="0" w:color="auto"/>
      </w:divBdr>
    </w:div>
    <w:div w:id="1366367947">
      <w:bodyDiv w:val="1"/>
      <w:marLeft w:val="0"/>
      <w:marRight w:val="0"/>
      <w:marTop w:val="0"/>
      <w:marBottom w:val="0"/>
      <w:divBdr>
        <w:top w:val="none" w:sz="0" w:space="0" w:color="auto"/>
        <w:left w:val="none" w:sz="0" w:space="0" w:color="auto"/>
        <w:bottom w:val="none" w:sz="0" w:space="0" w:color="auto"/>
        <w:right w:val="none" w:sz="0" w:space="0" w:color="auto"/>
      </w:divBdr>
    </w:div>
    <w:div w:id="1403870805">
      <w:bodyDiv w:val="1"/>
      <w:marLeft w:val="0"/>
      <w:marRight w:val="0"/>
      <w:marTop w:val="0"/>
      <w:marBottom w:val="0"/>
      <w:divBdr>
        <w:top w:val="none" w:sz="0" w:space="0" w:color="auto"/>
        <w:left w:val="none" w:sz="0" w:space="0" w:color="auto"/>
        <w:bottom w:val="none" w:sz="0" w:space="0" w:color="auto"/>
        <w:right w:val="none" w:sz="0" w:space="0" w:color="auto"/>
      </w:divBdr>
    </w:div>
    <w:div w:id="1406881145">
      <w:bodyDiv w:val="1"/>
      <w:marLeft w:val="0"/>
      <w:marRight w:val="0"/>
      <w:marTop w:val="0"/>
      <w:marBottom w:val="0"/>
      <w:divBdr>
        <w:top w:val="none" w:sz="0" w:space="0" w:color="auto"/>
        <w:left w:val="none" w:sz="0" w:space="0" w:color="auto"/>
        <w:bottom w:val="none" w:sz="0" w:space="0" w:color="auto"/>
        <w:right w:val="none" w:sz="0" w:space="0" w:color="auto"/>
      </w:divBdr>
    </w:div>
    <w:div w:id="1429815145">
      <w:bodyDiv w:val="1"/>
      <w:marLeft w:val="0"/>
      <w:marRight w:val="0"/>
      <w:marTop w:val="0"/>
      <w:marBottom w:val="0"/>
      <w:divBdr>
        <w:top w:val="none" w:sz="0" w:space="0" w:color="auto"/>
        <w:left w:val="none" w:sz="0" w:space="0" w:color="auto"/>
        <w:bottom w:val="none" w:sz="0" w:space="0" w:color="auto"/>
        <w:right w:val="none" w:sz="0" w:space="0" w:color="auto"/>
      </w:divBdr>
    </w:div>
    <w:div w:id="1457719158">
      <w:bodyDiv w:val="1"/>
      <w:marLeft w:val="0"/>
      <w:marRight w:val="0"/>
      <w:marTop w:val="0"/>
      <w:marBottom w:val="0"/>
      <w:divBdr>
        <w:top w:val="none" w:sz="0" w:space="0" w:color="auto"/>
        <w:left w:val="none" w:sz="0" w:space="0" w:color="auto"/>
        <w:bottom w:val="none" w:sz="0" w:space="0" w:color="auto"/>
        <w:right w:val="none" w:sz="0" w:space="0" w:color="auto"/>
      </w:divBdr>
    </w:div>
    <w:div w:id="1458450480">
      <w:bodyDiv w:val="1"/>
      <w:marLeft w:val="0"/>
      <w:marRight w:val="0"/>
      <w:marTop w:val="0"/>
      <w:marBottom w:val="0"/>
      <w:divBdr>
        <w:top w:val="none" w:sz="0" w:space="0" w:color="auto"/>
        <w:left w:val="none" w:sz="0" w:space="0" w:color="auto"/>
        <w:bottom w:val="none" w:sz="0" w:space="0" w:color="auto"/>
        <w:right w:val="none" w:sz="0" w:space="0" w:color="auto"/>
      </w:divBdr>
    </w:div>
    <w:div w:id="1464347858">
      <w:bodyDiv w:val="1"/>
      <w:marLeft w:val="0"/>
      <w:marRight w:val="0"/>
      <w:marTop w:val="0"/>
      <w:marBottom w:val="0"/>
      <w:divBdr>
        <w:top w:val="none" w:sz="0" w:space="0" w:color="auto"/>
        <w:left w:val="none" w:sz="0" w:space="0" w:color="auto"/>
        <w:bottom w:val="none" w:sz="0" w:space="0" w:color="auto"/>
        <w:right w:val="none" w:sz="0" w:space="0" w:color="auto"/>
      </w:divBdr>
    </w:div>
    <w:div w:id="1466695966">
      <w:bodyDiv w:val="1"/>
      <w:marLeft w:val="0"/>
      <w:marRight w:val="0"/>
      <w:marTop w:val="0"/>
      <w:marBottom w:val="0"/>
      <w:divBdr>
        <w:top w:val="none" w:sz="0" w:space="0" w:color="auto"/>
        <w:left w:val="none" w:sz="0" w:space="0" w:color="auto"/>
        <w:bottom w:val="none" w:sz="0" w:space="0" w:color="auto"/>
        <w:right w:val="none" w:sz="0" w:space="0" w:color="auto"/>
      </w:divBdr>
    </w:div>
    <w:div w:id="1475370706">
      <w:bodyDiv w:val="1"/>
      <w:marLeft w:val="0"/>
      <w:marRight w:val="0"/>
      <w:marTop w:val="0"/>
      <w:marBottom w:val="0"/>
      <w:divBdr>
        <w:top w:val="none" w:sz="0" w:space="0" w:color="auto"/>
        <w:left w:val="none" w:sz="0" w:space="0" w:color="auto"/>
        <w:bottom w:val="none" w:sz="0" w:space="0" w:color="auto"/>
        <w:right w:val="none" w:sz="0" w:space="0" w:color="auto"/>
      </w:divBdr>
    </w:div>
    <w:div w:id="1485585296">
      <w:bodyDiv w:val="1"/>
      <w:marLeft w:val="0"/>
      <w:marRight w:val="0"/>
      <w:marTop w:val="0"/>
      <w:marBottom w:val="0"/>
      <w:divBdr>
        <w:top w:val="none" w:sz="0" w:space="0" w:color="auto"/>
        <w:left w:val="none" w:sz="0" w:space="0" w:color="auto"/>
        <w:bottom w:val="none" w:sz="0" w:space="0" w:color="auto"/>
        <w:right w:val="none" w:sz="0" w:space="0" w:color="auto"/>
      </w:divBdr>
    </w:div>
    <w:div w:id="1499076859">
      <w:bodyDiv w:val="1"/>
      <w:marLeft w:val="0"/>
      <w:marRight w:val="0"/>
      <w:marTop w:val="0"/>
      <w:marBottom w:val="0"/>
      <w:divBdr>
        <w:top w:val="none" w:sz="0" w:space="0" w:color="auto"/>
        <w:left w:val="none" w:sz="0" w:space="0" w:color="auto"/>
        <w:bottom w:val="none" w:sz="0" w:space="0" w:color="auto"/>
        <w:right w:val="none" w:sz="0" w:space="0" w:color="auto"/>
      </w:divBdr>
    </w:div>
    <w:div w:id="1519267987">
      <w:bodyDiv w:val="1"/>
      <w:marLeft w:val="0"/>
      <w:marRight w:val="0"/>
      <w:marTop w:val="0"/>
      <w:marBottom w:val="0"/>
      <w:divBdr>
        <w:top w:val="none" w:sz="0" w:space="0" w:color="auto"/>
        <w:left w:val="none" w:sz="0" w:space="0" w:color="auto"/>
        <w:bottom w:val="none" w:sz="0" w:space="0" w:color="auto"/>
        <w:right w:val="none" w:sz="0" w:space="0" w:color="auto"/>
      </w:divBdr>
    </w:div>
    <w:div w:id="1523081554">
      <w:bodyDiv w:val="1"/>
      <w:marLeft w:val="0"/>
      <w:marRight w:val="0"/>
      <w:marTop w:val="0"/>
      <w:marBottom w:val="0"/>
      <w:divBdr>
        <w:top w:val="none" w:sz="0" w:space="0" w:color="auto"/>
        <w:left w:val="none" w:sz="0" w:space="0" w:color="auto"/>
        <w:bottom w:val="none" w:sz="0" w:space="0" w:color="auto"/>
        <w:right w:val="none" w:sz="0" w:space="0" w:color="auto"/>
      </w:divBdr>
    </w:div>
    <w:div w:id="1533569255">
      <w:bodyDiv w:val="1"/>
      <w:marLeft w:val="0"/>
      <w:marRight w:val="0"/>
      <w:marTop w:val="0"/>
      <w:marBottom w:val="0"/>
      <w:divBdr>
        <w:top w:val="none" w:sz="0" w:space="0" w:color="auto"/>
        <w:left w:val="none" w:sz="0" w:space="0" w:color="auto"/>
        <w:bottom w:val="none" w:sz="0" w:space="0" w:color="auto"/>
        <w:right w:val="none" w:sz="0" w:space="0" w:color="auto"/>
      </w:divBdr>
    </w:div>
    <w:div w:id="1538197390">
      <w:bodyDiv w:val="1"/>
      <w:marLeft w:val="0"/>
      <w:marRight w:val="0"/>
      <w:marTop w:val="0"/>
      <w:marBottom w:val="0"/>
      <w:divBdr>
        <w:top w:val="none" w:sz="0" w:space="0" w:color="auto"/>
        <w:left w:val="none" w:sz="0" w:space="0" w:color="auto"/>
        <w:bottom w:val="none" w:sz="0" w:space="0" w:color="auto"/>
        <w:right w:val="none" w:sz="0" w:space="0" w:color="auto"/>
      </w:divBdr>
    </w:div>
    <w:div w:id="1540971177">
      <w:bodyDiv w:val="1"/>
      <w:marLeft w:val="0"/>
      <w:marRight w:val="0"/>
      <w:marTop w:val="0"/>
      <w:marBottom w:val="0"/>
      <w:divBdr>
        <w:top w:val="none" w:sz="0" w:space="0" w:color="auto"/>
        <w:left w:val="none" w:sz="0" w:space="0" w:color="auto"/>
        <w:bottom w:val="none" w:sz="0" w:space="0" w:color="auto"/>
        <w:right w:val="none" w:sz="0" w:space="0" w:color="auto"/>
      </w:divBdr>
    </w:div>
    <w:div w:id="1541165970">
      <w:bodyDiv w:val="1"/>
      <w:marLeft w:val="0"/>
      <w:marRight w:val="0"/>
      <w:marTop w:val="0"/>
      <w:marBottom w:val="0"/>
      <w:divBdr>
        <w:top w:val="none" w:sz="0" w:space="0" w:color="auto"/>
        <w:left w:val="none" w:sz="0" w:space="0" w:color="auto"/>
        <w:bottom w:val="none" w:sz="0" w:space="0" w:color="auto"/>
        <w:right w:val="none" w:sz="0" w:space="0" w:color="auto"/>
      </w:divBdr>
    </w:div>
    <w:div w:id="1545142514">
      <w:bodyDiv w:val="1"/>
      <w:marLeft w:val="0"/>
      <w:marRight w:val="0"/>
      <w:marTop w:val="0"/>
      <w:marBottom w:val="0"/>
      <w:divBdr>
        <w:top w:val="none" w:sz="0" w:space="0" w:color="auto"/>
        <w:left w:val="none" w:sz="0" w:space="0" w:color="auto"/>
        <w:bottom w:val="none" w:sz="0" w:space="0" w:color="auto"/>
        <w:right w:val="none" w:sz="0" w:space="0" w:color="auto"/>
      </w:divBdr>
    </w:div>
    <w:div w:id="1548834617">
      <w:bodyDiv w:val="1"/>
      <w:marLeft w:val="0"/>
      <w:marRight w:val="0"/>
      <w:marTop w:val="0"/>
      <w:marBottom w:val="0"/>
      <w:divBdr>
        <w:top w:val="none" w:sz="0" w:space="0" w:color="auto"/>
        <w:left w:val="none" w:sz="0" w:space="0" w:color="auto"/>
        <w:bottom w:val="none" w:sz="0" w:space="0" w:color="auto"/>
        <w:right w:val="none" w:sz="0" w:space="0" w:color="auto"/>
      </w:divBdr>
    </w:div>
    <w:div w:id="1549759644">
      <w:bodyDiv w:val="1"/>
      <w:marLeft w:val="0"/>
      <w:marRight w:val="0"/>
      <w:marTop w:val="0"/>
      <w:marBottom w:val="0"/>
      <w:divBdr>
        <w:top w:val="none" w:sz="0" w:space="0" w:color="auto"/>
        <w:left w:val="none" w:sz="0" w:space="0" w:color="auto"/>
        <w:bottom w:val="none" w:sz="0" w:space="0" w:color="auto"/>
        <w:right w:val="none" w:sz="0" w:space="0" w:color="auto"/>
      </w:divBdr>
    </w:div>
    <w:div w:id="1579055487">
      <w:bodyDiv w:val="1"/>
      <w:marLeft w:val="0"/>
      <w:marRight w:val="0"/>
      <w:marTop w:val="0"/>
      <w:marBottom w:val="0"/>
      <w:divBdr>
        <w:top w:val="none" w:sz="0" w:space="0" w:color="auto"/>
        <w:left w:val="none" w:sz="0" w:space="0" w:color="auto"/>
        <w:bottom w:val="none" w:sz="0" w:space="0" w:color="auto"/>
        <w:right w:val="none" w:sz="0" w:space="0" w:color="auto"/>
      </w:divBdr>
    </w:div>
    <w:div w:id="1591816470">
      <w:bodyDiv w:val="1"/>
      <w:marLeft w:val="0"/>
      <w:marRight w:val="0"/>
      <w:marTop w:val="0"/>
      <w:marBottom w:val="0"/>
      <w:divBdr>
        <w:top w:val="none" w:sz="0" w:space="0" w:color="auto"/>
        <w:left w:val="none" w:sz="0" w:space="0" w:color="auto"/>
        <w:bottom w:val="none" w:sz="0" w:space="0" w:color="auto"/>
        <w:right w:val="none" w:sz="0" w:space="0" w:color="auto"/>
      </w:divBdr>
    </w:div>
    <w:div w:id="1600455378">
      <w:bodyDiv w:val="1"/>
      <w:marLeft w:val="0"/>
      <w:marRight w:val="0"/>
      <w:marTop w:val="0"/>
      <w:marBottom w:val="0"/>
      <w:divBdr>
        <w:top w:val="none" w:sz="0" w:space="0" w:color="auto"/>
        <w:left w:val="none" w:sz="0" w:space="0" w:color="auto"/>
        <w:bottom w:val="none" w:sz="0" w:space="0" w:color="auto"/>
        <w:right w:val="none" w:sz="0" w:space="0" w:color="auto"/>
      </w:divBdr>
    </w:div>
    <w:div w:id="1615404805">
      <w:bodyDiv w:val="1"/>
      <w:marLeft w:val="0"/>
      <w:marRight w:val="0"/>
      <w:marTop w:val="0"/>
      <w:marBottom w:val="0"/>
      <w:divBdr>
        <w:top w:val="none" w:sz="0" w:space="0" w:color="auto"/>
        <w:left w:val="none" w:sz="0" w:space="0" w:color="auto"/>
        <w:bottom w:val="none" w:sz="0" w:space="0" w:color="auto"/>
        <w:right w:val="none" w:sz="0" w:space="0" w:color="auto"/>
      </w:divBdr>
    </w:div>
    <w:div w:id="1647664634">
      <w:bodyDiv w:val="1"/>
      <w:marLeft w:val="0"/>
      <w:marRight w:val="0"/>
      <w:marTop w:val="0"/>
      <w:marBottom w:val="0"/>
      <w:divBdr>
        <w:top w:val="none" w:sz="0" w:space="0" w:color="auto"/>
        <w:left w:val="none" w:sz="0" w:space="0" w:color="auto"/>
        <w:bottom w:val="none" w:sz="0" w:space="0" w:color="auto"/>
        <w:right w:val="none" w:sz="0" w:space="0" w:color="auto"/>
      </w:divBdr>
    </w:div>
    <w:div w:id="1651522708">
      <w:bodyDiv w:val="1"/>
      <w:marLeft w:val="0"/>
      <w:marRight w:val="0"/>
      <w:marTop w:val="0"/>
      <w:marBottom w:val="0"/>
      <w:divBdr>
        <w:top w:val="none" w:sz="0" w:space="0" w:color="auto"/>
        <w:left w:val="none" w:sz="0" w:space="0" w:color="auto"/>
        <w:bottom w:val="none" w:sz="0" w:space="0" w:color="auto"/>
        <w:right w:val="none" w:sz="0" w:space="0" w:color="auto"/>
      </w:divBdr>
    </w:div>
    <w:div w:id="1664357105">
      <w:bodyDiv w:val="1"/>
      <w:marLeft w:val="0"/>
      <w:marRight w:val="0"/>
      <w:marTop w:val="0"/>
      <w:marBottom w:val="0"/>
      <w:divBdr>
        <w:top w:val="none" w:sz="0" w:space="0" w:color="auto"/>
        <w:left w:val="none" w:sz="0" w:space="0" w:color="auto"/>
        <w:bottom w:val="none" w:sz="0" w:space="0" w:color="auto"/>
        <w:right w:val="none" w:sz="0" w:space="0" w:color="auto"/>
      </w:divBdr>
    </w:div>
    <w:div w:id="1670520397">
      <w:bodyDiv w:val="1"/>
      <w:marLeft w:val="0"/>
      <w:marRight w:val="0"/>
      <w:marTop w:val="0"/>
      <w:marBottom w:val="0"/>
      <w:divBdr>
        <w:top w:val="none" w:sz="0" w:space="0" w:color="auto"/>
        <w:left w:val="none" w:sz="0" w:space="0" w:color="auto"/>
        <w:bottom w:val="none" w:sz="0" w:space="0" w:color="auto"/>
        <w:right w:val="none" w:sz="0" w:space="0" w:color="auto"/>
      </w:divBdr>
    </w:div>
    <w:div w:id="1675303552">
      <w:bodyDiv w:val="1"/>
      <w:marLeft w:val="0"/>
      <w:marRight w:val="0"/>
      <w:marTop w:val="0"/>
      <w:marBottom w:val="0"/>
      <w:divBdr>
        <w:top w:val="none" w:sz="0" w:space="0" w:color="auto"/>
        <w:left w:val="none" w:sz="0" w:space="0" w:color="auto"/>
        <w:bottom w:val="none" w:sz="0" w:space="0" w:color="auto"/>
        <w:right w:val="none" w:sz="0" w:space="0" w:color="auto"/>
      </w:divBdr>
    </w:div>
    <w:div w:id="1684161500">
      <w:bodyDiv w:val="1"/>
      <w:marLeft w:val="0"/>
      <w:marRight w:val="0"/>
      <w:marTop w:val="0"/>
      <w:marBottom w:val="0"/>
      <w:divBdr>
        <w:top w:val="none" w:sz="0" w:space="0" w:color="auto"/>
        <w:left w:val="none" w:sz="0" w:space="0" w:color="auto"/>
        <w:bottom w:val="none" w:sz="0" w:space="0" w:color="auto"/>
        <w:right w:val="none" w:sz="0" w:space="0" w:color="auto"/>
      </w:divBdr>
    </w:div>
    <w:div w:id="1700542059">
      <w:bodyDiv w:val="1"/>
      <w:marLeft w:val="0"/>
      <w:marRight w:val="0"/>
      <w:marTop w:val="0"/>
      <w:marBottom w:val="0"/>
      <w:divBdr>
        <w:top w:val="none" w:sz="0" w:space="0" w:color="auto"/>
        <w:left w:val="none" w:sz="0" w:space="0" w:color="auto"/>
        <w:bottom w:val="none" w:sz="0" w:space="0" w:color="auto"/>
        <w:right w:val="none" w:sz="0" w:space="0" w:color="auto"/>
      </w:divBdr>
    </w:div>
    <w:div w:id="1714033501">
      <w:bodyDiv w:val="1"/>
      <w:marLeft w:val="0"/>
      <w:marRight w:val="0"/>
      <w:marTop w:val="0"/>
      <w:marBottom w:val="0"/>
      <w:divBdr>
        <w:top w:val="none" w:sz="0" w:space="0" w:color="auto"/>
        <w:left w:val="none" w:sz="0" w:space="0" w:color="auto"/>
        <w:bottom w:val="none" w:sz="0" w:space="0" w:color="auto"/>
        <w:right w:val="none" w:sz="0" w:space="0" w:color="auto"/>
      </w:divBdr>
    </w:div>
    <w:div w:id="1719741525">
      <w:bodyDiv w:val="1"/>
      <w:marLeft w:val="0"/>
      <w:marRight w:val="0"/>
      <w:marTop w:val="0"/>
      <w:marBottom w:val="0"/>
      <w:divBdr>
        <w:top w:val="none" w:sz="0" w:space="0" w:color="auto"/>
        <w:left w:val="none" w:sz="0" w:space="0" w:color="auto"/>
        <w:bottom w:val="none" w:sz="0" w:space="0" w:color="auto"/>
        <w:right w:val="none" w:sz="0" w:space="0" w:color="auto"/>
      </w:divBdr>
    </w:div>
    <w:div w:id="1725330422">
      <w:bodyDiv w:val="1"/>
      <w:marLeft w:val="0"/>
      <w:marRight w:val="0"/>
      <w:marTop w:val="0"/>
      <w:marBottom w:val="0"/>
      <w:divBdr>
        <w:top w:val="none" w:sz="0" w:space="0" w:color="auto"/>
        <w:left w:val="none" w:sz="0" w:space="0" w:color="auto"/>
        <w:bottom w:val="none" w:sz="0" w:space="0" w:color="auto"/>
        <w:right w:val="none" w:sz="0" w:space="0" w:color="auto"/>
      </w:divBdr>
    </w:div>
    <w:div w:id="1746804970">
      <w:bodyDiv w:val="1"/>
      <w:marLeft w:val="0"/>
      <w:marRight w:val="0"/>
      <w:marTop w:val="0"/>
      <w:marBottom w:val="0"/>
      <w:divBdr>
        <w:top w:val="none" w:sz="0" w:space="0" w:color="auto"/>
        <w:left w:val="none" w:sz="0" w:space="0" w:color="auto"/>
        <w:bottom w:val="none" w:sz="0" w:space="0" w:color="auto"/>
        <w:right w:val="none" w:sz="0" w:space="0" w:color="auto"/>
      </w:divBdr>
    </w:div>
    <w:div w:id="1753549076">
      <w:bodyDiv w:val="1"/>
      <w:marLeft w:val="0"/>
      <w:marRight w:val="0"/>
      <w:marTop w:val="0"/>
      <w:marBottom w:val="0"/>
      <w:divBdr>
        <w:top w:val="none" w:sz="0" w:space="0" w:color="auto"/>
        <w:left w:val="none" w:sz="0" w:space="0" w:color="auto"/>
        <w:bottom w:val="none" w:sz="0" w:space="0" w:color="auto"/>
        <w:right w:val="none" w:sz="0" w:space="0" w:color="auto"/>
      </w:divBdr>
    </w:div>
    <w:div w:id="1765417683">
      <w:bodyDiv w:val="1"/>
      <w:marLeft w:val="0"/>
      <w:marRight w:val="0"/>
      <w:marTop w:val="0"/>
      <w:marBottom w:val="0"/>
      <w:divBdr>
        <w:top w:val="none" w:sz="0" w:space="0" w:color="auto"/>
        <w:left w:val="none" w:sz="0" w:space="0" w:color="auto"/>
        <w:bottom w:val="none" w:sz="0" w:space="0" w:color="auto"/>
        <w:right w:val="none" w:sz="0" w:space="0" w:color="auto"/>
      </w:divBdr>
    </w:div>
    <w:div w:id="1768378641">
      <w:bodyDiv w:val="1"/>
      <w:marLeft w:val="0"/>
      <w:marRight w:val="0"/>
      <w:marTop w:val="0"/>
      <w:marBottom w:val="0"/>
      <w:divBdr>
        <w:top w:val="none" w:sz="0" w:space="0" w:color="auto"/>
        <w:left w:val="none" w:sz="0" w:space="0" w:color="auto"/>
        <w:bottom w:val="none" w:sz="0" w:space="0" w:color="auto"/>
        <w:right w:val="none" w:sz="0" w:space="0" w:color="auto"/>
      </w:divBdr>
    </w:div>
    <w:div w:id="1770004323">
      <w:bodyDiv w:val="1"/>
      <w:marLeft w:val="0"/>
      <w:marRight w:val="0"/>
      <w:marTop w:val="0"/>
      <w:marBottom w:val="0"/>
      <w:divBdr>
        <w:top w:val="none" w:sz="0" w:space="0" w:color="auto"/>
        <w:left w:val="none" w:sz="0" w:space="0" w:color="auto"/>
        <w:bottom w:val="none" w:sz="0" w:space="0" w:color="auto"/>
        <w:right w:val="none" w:sz="0" w:space="0" w:color="auto"/>
      </w:divBdr>
    </w:div>
    <w:div w:id="1772971735">
      <w:bodyDiv w:val="1"/>
      <w:marLeft w:val="0"/>
      <w:marRight w:val="0"/>
      <w:marTop w:val="0"/>
      <w:marBottom w:val="0"/>
      <w:divBdr>
        <w:top w:val="none" w:sz="0" w:space="0" w:color="auto"/>
        <w:left w:val="none" w:sz="0" w:space="0" w:color="auto"/>
        <w:bottom w:val="none" w:sz="0" w:space="0" w:color="auto"/>
        <w:right w:val="none" w:sz="0" w:space="0" w:color="auto"/>
      </w:divBdr>
    </w:div>
    <w:div w:id="1794322739">
      <w:bodyDiv w:val="1"/>
      <w:marLeft w:val="0"/>
      <w:marRight w:val="0"/>
      <w:marTop w:val="0"/>
      <w:marBottom w:val="0"/>
      <w:divBdr>
        <w:top w:val="none" w:sz="0" w:space="0" w:color="auto"/>
        <w:left w:val="none" w:sz="0" w:space="0" w:color="auto"/>
        <w:bottom w:val="none" w:sz="0" w:space="0" w:color="auto"/>
        <w:right w:val="none" w:sz="0" w:space="0" w:color="auto"/>
      </w:divBdr>
    </w:div>
    <w:div w:id="1800610766">
      <w:bodyDiv w:val="1"/>
      <w:marLeft w:val="0"/>
      <w:marRight w:val="0"/>
      <w:marTop w:val="0"/>
      <w:marBottom w:val="0"/>
      <w:divBdr>
        <w:top w:val="none" w:sz="0" w:space="0" w:color="auto"/>
        <w:left w:val="none" w:sz="0" w:space="0" w:color="auto"/>
        <w:bottom w:val="none" w:sz="0" w:space="0" w:color="auto"/>
        <w:right w:val="none" w:sz="0" w:space="0" w:color="auto"/>
      </w:divBdr>
    </w:div>
    <w:div w:id="1813719287">
      <w:bodyDiv w:val="1"/>
      <w:marLeft w:val="0"/>
      <w:marRight w:val="0"/>
      <w:marTop w:val="0"/>
      <w:marBottom w:val="0"/>
      <w:divBdr>
        <w:top w:val="none" w:sz="0" w:space="0" w:color="auto"/>
        <w:left w:val="none" w:sz="0" w:space="0" w:color="auto"/>
        <w:bottom w:val="none" w:sz="0" w:space="0" w:color="auto"/>
        <w:right w:val="none" w:sz="0" w:space="0" w:color="auto"/>
      </w:divBdr>
    </w:div>
    <w:div w:id="1816750870">
      <w:bodyDiv w:val="1"/>
      <w:marLeft w:val="0"/>
      <w:marRight w:val="0"/>
      <w:marTop w:val="0"/>
      <w:marBottom w:val="0"/>
      <w:divBdr>
        <w:top w:val="none" w:sz="0" w:space="0" w:color="auto"/>
        <w:left w:val="none" w:sz="0" w:space="0" w:color="auto"/>
        <w:bottom w:val="none" w:sz="0" w:space="0" w:color="auto"/>
        <w:right w:val="none" w:sz="0" w:space="0" w:color="auto"/>
      </w:divBdr>
    </w:div>
    <w:div w:id="1821968624">
      <w:bodyDiv w:val="1"/>
      <w:marLeft w:val="0"/>
      <w:marRight w:val="0"/>
      <w:marTop w:val="0"/>
      <w:marBottom w:val="0"/>
      <w:divBdr>
        <w:top w:val="none" w:sz="0" w:space="0" w:color="auto"/>
        <w:left w:val="none" w:sz="0" w:space="0" w:color="auto"/>
        <w:bottom w:val="none" w:sz="0" w:space="0" w:color="auto"/>
        <w:right w:val="none" w:sz="0" w:space="0" w:color="auto"/>
      </w:divBdr>
    </w:div>
    <w:div w:id="1831293553">
      <w:bodyDiv w:val="1"/>
      <w:marLeft w:val="0"/>
      <w:marRight w:val="0"/>
      <w:marTop w:val="0"/>
      <w:marBottom w:val="0"/>
      <w:divBdr>
        <w:top w:val="none" w:sz="0" w:space="0" w:color="auto"/>
        <w:left w:val="none" w:sz="0" w:space="0" w:color="auto"/>
        <w:bottom w:val="none" w:sz="0" w:space="0" w:color="auto"/>
        <w:right w:val="none" w:sz="0" w:space="0" w:color="auto"/>
      </w:divBdr>
    </w:div>
    <w:div w:id="1862622242">
      <w:bodyDiv w:val="1"/>
      <w:marLeft w:val="0"/>
      <w:marRight w:val="0"/>
      <w:marTop w:val="0"/>
      <w:marBottom w:val="0"/>
      <w:divBdr>
        <w:top w:val="none" w:sz="0" w:space="0" w:color="auto"/>
        <w:left w:val="none" w:sz="0" w:space="0" w:color="auto"/>
        <w:bottom w:val="none" w:sz="0" w:space="0" w:color="auto"/>
        <w:right w:val="none" w:sz="0" w:space="0" w:color="auto"/>
      </w:divBdr>
    </w:div>
    <w:div w:id="1878349723">
      <w:bodyDiv w:val="1"/>
      <w:marLeft w:val="0"/>
      <w:marRight w:val="0"/>
      <w:marTop w:val="0"/>
      <w:marBottom w:val="0"/>
      <w:divBdr>
        <w:top w:val="none" w:sz="0" w:space="0" w:color="auto"/>
        <w:left w:val="none" w:sz="0" w:space="0" w:color="auto"/>
        <w:bottom w:val="none" w:sz="0" w:space="0" w:color="auto"/>
        <w:right w:val="none" w:sz="0" w:space="0" w:color="auto"/>
      </w:divBdr>
    </w:div>
    <w:div w:id="1884709735">
      <w:bodyDiv w:val="1"/>
      <w:marLeft w:val="0"/>
      <w:marRight w:val="0"/>
      <w:marTop w:val="0"/>
      <w:marBottom w:val="0"/>
      <w:divBdr>
        <w:top w:val="none" w:sz="0" w:space="0" w:color="auto"/>
        <w:left w:val="none" w:sz="0" w:space="0" w:color="auto"/>
        <w:bottom w:val="none" w:sz="0" w:space="0" w:color="auto"/>
        <w:right w:val="none" w:sz="0" w:space="0" w:color="auto"/>
      </w:divBdr>
    </w:div>
    <w:div w:id="1913004826">
      <w:bodyDiv w:val="1"/>
      <w:marLeft w:val="0"/>
      <w:marRight w:val="0"/>
      <w:marTop w:val="0"/>
      <w:marBottom w:val="0"/>
      <w:divBdr>
        <w:top w:val="none" w:sz="0" w:space="0" w:color="auto"/>
        <w:left w:val="none" w:sz="0" w:space="0" w:color="auto"/>
        <w:bottom w:val="none" w:sz="0" w:space="0" w:color="auto"/>
        <w:right w:val="none" w:sz="0" w:space="0" w:color="auto"/>
      </w:divBdr>
    </w:div>
    <w:div w:id="1916159287">
      <w:bodyDiv w:val="1"/>
      <w:marLeft w:val="0"/>
      <w:marRight w:val="0"/>
      <w:marTop w:val="0"/>
      <w:marBottom w:val="0"/>
      <w:divBdr>
        <w:top w:val="none" w:sz="0" w:space="0" w:color="auto"/>
        <w:left w:val="none" w:sz="0" w:space="0" w:color="auto"/>
        <w:bottom w:val="none" w:sz="0" w:space="0" w:color="auto"/>
        <w:right w:val="none" w:sz="0" w:space="0" w:color="auto"/>
      </w:divBdr>
    </w:div>
    <w:div w:id="1928885195">
      <w:bodyDiv w:val="1"/>
      <w:marLeft w:val="0"/>
      <w:marRight w:val="0"/>
      <w:marTop w:val="0"/>
      <w:marBottom w:val="0"/>
      <w:divBdr>
        <w:top w:val="none" w:sz="0" w:space="0" w:color="auto"/>
        <w:left w:val="none" w:sz="0" w:space="0" w:color="auto"/>
        <w:bottom w:val="none" w:sz="0" w:space="0" w:color="auto"/>
        <w:right w:val="none" w:sz="0" w:space="0" w:color="auto"/>
      </w:divBdr>
    </w:div>
    <w:div w:id="1934431875">
      <w:bodyDiv w:val="1"/>
      <w:marLeft w:val="0"/>
      <w:marRight w:val="0"/>
      <w:marTop w:val="0"/>
      <w:marBottom w:val="0"/>
      <w:divBdr>
        <w:top w:val="none" w:sz="0" w:space="0" w:color="auto"/>
        <w:left w:val="none" w:sz="0" w:space="0" w:color="auto"/>
        <w:bottom w:val="none" w:sz="0" w:space="0" w:color="auto"/>
        <w:right w:val="none" w:sz="0" w:space="0" w:color="auto"/>
      </w:divBdr>
    </w:div>
    <w:div w:id="1940260188">
      <w:bodyDiv w:val="1"/>
      <w:marLeft w:val="0"/>
      <w:marRight w:val="0"/>
      <w:marTop w:val="0"/>
      <w:marBottom w:val="0"/>
      <w:divBdr>
        <w:top w:val="none" w:sz="0" w:space="0" w:color="auto"/>
        <w:left w:val="none" w:sz="0" w:space="0" w:color="auto"/>
        <w:bottom w:val="none" w:sz="0" w:space="0" w:color="auto"/>
        <w:right w:val="none" w:sz="0" w:space="0" w:color="auto"/>
      </w:divBdr>
    </w:div>
    <w:div w:id="1941907641">
      <w:bodyDiv w:val="1"/>
      <w:marLeft w:val="0"/>
      <w:marRight w:val="0"/>
      <w:marTop w:val="0"/>
      <w:marBottom w:val="0"/>
      <w:divBdr>
        <w:top w:val="none" w:sz="0" w:space="0" w:color="auto"/>
        <w:left w:val="none" w:sz="0" w:space="0" w:color="auto"/>
        <w:bottom w:val="none" w:sz="0" w:space="0" w:color="auto"/>
        <w:right w:val="none" w:sz="0" w:space="0" w:color="auto"/>
      </w:divBdr>
    </w:div>
    <w:div w:id="1948082218">
      <w:bodyDiv w:val="1"/>
      <w:marLeft w:val="0"/>
      <w:marRight w:val="0"/>
      <w:marTop w:val="0"/>
      <w:marBottom w:val="0"/>
      <w:divBdr>
        <w:top w:val="none" w:sz="0" w:space="0" w:color="auto"/>
        <w:left w:val="none" w:sz="0" w:space="0" w:color="auto"/>
        <w:bottom w:val="none" w:sz="0" w:space="0" w:color="auto"/>
        <w:right w:val="none" w:sz="0" w:space="0" w:color="auto"/>
      </w:divBdr>
    </w:div>
    <w:div w:id="1963461859">
      <w:bodyDiv w:val="1"/>
      <w:marLeft w:val="0"/>
      <w:marRight w:val="0"/>
      <w:marTop w:val="0"/>
      <w:marBottom w:val="0"/>
      <w:divBdr>
        <w:top w:val="none" w:sz="0" w:space="0" w:color="auto"/>
        <w:left w:val="none" w:sz="0" w:space="0" w:color="auto"/>
        <w:bottom w:val="none" w:sz="0" w:space="0" w:color="auto"/>
        <w:right w:val="none" w:sz="0" w:space="0" w:color="auto"/>
      </w:divBdr>
    </w:div>
    <w:div w:id="1993217098">
      <w:bodyDiv w:val="1"/>
      <w:marLeft w:val="0"/>
      <w:marRight w:val="0"/>
      <w:marTop w:val="0"/>
      <w:marBottom w:val="0"/>
      <w:divBdr>
        <w:top w:val="none" w:sz="0" w:space="0" w:color="auto"/>
        <w:left w:val="none" w:sz="0" w:space="0" w:color="auto"/>
        <w:bottom w:val="none" w:sz="0" w:space="0" w:color="auto"/>
        <w:right w:val="none" w:sz="0" w:space="0" w:color="auto"/>
      </w:divBdr>
    </w:div>
    <w:div w:id="2008971511">
      <w:bodyDiv w:val="1"/>
      <w:marLeft w:val="0"/>
      <w:marRight w:val="0"/>
      <w:marTop w:val="0"/>
      <w:marBottom w:val="0"/>
      <w:divBdr>
        <w:top w:val="none" w:sz="0" w:space="0" w:color="auto"/>
        <w:left w:val="none" w:sz="0" w:space="0" w:color="auto"/>
        <w:bottom w:val="none" w:sz="0" w:space="0" w:color="auto"/>
        <w:right w:val="none" w:sz="0" w:space="0" w:color="auto"/>
      </w:divBdr>
    </w:div>
    <w:div w:id="2009676332">
      <w:bodyDiv w:val="1"/>
      <w:marLeft w:val="0"/>
      <w:marRight w:val="0"/>
      <w:marTop w:val="0"/>
      <w:marBottom w:val="0"/>
      <w:divBdr>
        <w:top w:val="none" w:sz="0" w:space="0" w:color="auto"/>
        <w:left w:val="none" w:sz="0" w:space="0" w:color="auto"/>
        <w:bottom w:val="none" w:sz="0" w:space="0" w:color="auto"/>
        <w:right w:val="none" w:sz="0" w:space="0" w:color="auto"/>
      </w:divBdr>
    </w:div>
    <w:div w:id="2062091001">
      <w:bodyDiv w:val="1"/>
      <w:marLeft w:val="0"/>
      <w:marRight w:val="0"/>
      <w:marTop w:val="0"/>
      <w:marBottom w:val="0"/>
      <w:divBdr>
        <w:top w:val="none" w:sz="0" w:space="0" w:color="auto"/>
        <w:left w:val="none" w:sz="0" w:space="0" w:color="auto"/>
        <w:bottom w:val="none" w:sz="0" w:space="0" w:color="auto"/>
        <w:right w:val="none" w:sz="0" w:space="0" w:color="auto"/>
      </w:divBdr>
    </w:div>
    <w:div w:id="2064254329">
      <w:bodyDiv w:val="1"/>
      <w:marLeft w:val="0"/>
      <w:marRight w:val="0"/>
      <w:marTop w:val="0"/>
      <w:marBottom w:val="0"/>
      <w:divBdr>
        <w:top w:val="none" w:sz="0" w:space="0" w:color="auto"/>
        <w:left w:val="none" w:sz="0" w:space="0" w:color="auto"/>
        <w:bottom w:val="none" w:sz="0" w:space="0" w:color="auto"/>
        <w:right w:val="none" w:sz="0" w:space="0" w:color="auto"/>
      </w:divBdr>
    </w:div>
    <w:div w:id="2083868664">
      <w:bodyDiv w:val="1"/>
      <w:marLeft w:val="0"/>
      <w:marRight w:val="0"/>
      <w:marTop w:val="0"/>
      <w:marBottom w:val="0"/>
      <w:divBdr>
        <w:top w:val="none" w:sz="0" w:space="0" w:color="auto"/>
        <w:left w:val="none" w:sz="0" w:space="0" w:color="auto"/>
        <w:bottom w:val="none" w:sz="0" w:space="0" w:color="auto"/>
        <w:right w:val="none" w:sz="0" w:space="0" w:color="auto"/>
      </w:divBdr>
    </w:div>
    <w:div w:id="2109766078">
      <w:bodyDiv w:val="1"/>
      <w:marLeft w:val="0"/>
      <w:marRight w:val="0"/>
      <w:marTop w:val="0"/>
      <w:marBottom w:val="0"/>
      <w:divBdr>
        <w:top w:val="none" w:sz="0" w:space="0" w:color="auto"/>
        <w:left w:val="none" w:sz="0" w:space="0" w:color="auto"/>
        <w:bottom w:val="none" w:sz="0" w:space="0" w:color="auto"/>
        <w:right w:val="none" w:sz="0" w:space="0" w:color="auto"/>
      </w:divBdr>
    </w:div>
    <w:div w:id="2134932734">
      <w:bodyDiv w:val="1"/>
      <w:marLeft w:val="0"/>
      <w:marRight w:val="0"/>
      <w:marTop w:val="0"/>
      <w:marBottom w:val="0"/>
      <w:divBdr>
        <w:top w:val="none" w:sz="0" w:space="0" w:color="auto"/>
        <w:left w:val="none" w:sz="0" w:space="0" w:color="auto"/>
        <w:bottom w:val="none" w:sz="0" w:space="0" w:color="auto"/>
        <w:right w:val="none" w:sz="0" w:space="0" w:color="auto"/>
      </w:divBdr>
    </w:div>
    <w:div w:id="213864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thetechtribe.com/blog-faq" TargetMode="External"/><Relationship Id="rId39" Type="http://schemas.openxmlformats.org/officeDocument/2006/relationships/hyperlink" Target="https://learn.microsoft.com/en-us/defender-office-365/responding-to-a-compromised-email-account" TargetMode="External"/><Relationship Id="rId21" Type="http://schemas.openxmlformats.org/officeDocument/2006/relationships/hyperlink" Target="https://thetechtribe.com/blog-faq" TargetMode="External"/><Relationship Id="rId34" Type="http://schemas.openxmlformats.org/officeDocument/2006/relationships/hyperlink" Target="https://support.google.com/mail/answer/7036019" TargetMode="External"/><Relationship Id="rId42" Type="http://schemas.openxmlformats.org/officeDocument/2006/relationships/hyperlink" Target="https://support.google.com/mail/answer/7036019" TargetMode="External"/><Relationship Id="rId47" Type="http://schemas.openxmlformats.org/officeDocument/2006/relationships/image" Target="media/image14.png"/><Relationship Id="rId50" Type="http://schemas.openxmlformats.org/officeDocument/2006/relationships/image" Target="media/image16.png"/><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www.ncsc.gov.uk/section/respond-recover/hacked-accounts" TargetMode="External"/><Relationship Id="rId11" Type="http://schemas.openxmlformats.org/officeDocument/2006/relationships/image" Target="media/image1.png"/><Relationship Id="rId24" Type="http://schemas.openxmlformats.org/officeDocument/2006/relationships/hyperlink" Target="https://www.pexels.com/photo/worried-woman-looking-at-computer-in-office-20955037/" TargetMode="External"/><Relationship Id="rId32" Type="http://schemas.openxmlformats.org/officeDocument/2006/relationships/hyperlink" Target="https://www.pexels.com/photo/smartphone-screen-showing-account-verification-alert-33440144/" TargetMode="External"/><Relationship Id="rId37" Type="http://schemas.openxmlformats.org/officeDocument/2006/relationships/hyperlink" Target="https://learn.microsoft.com/en-us/security/operations/incident-response-playbook-app-consent" TargetMode="External"/><Relationship Id="rId40" Type="http://schemas.openxmlformats.org/officeDocument/2006/relationships/hyperlink" Target="https://learn.microsoft.com/en-us/security/operations/incident-response-playbook-app-consent" TargetMode="External"/><Relationship Id="rId45" Type="http://schemas.openxmlformats.org/officeDocument/2006/relationships/hyperlink" Target="https://thetechnologypress.com/how-hackers-keep-access-to-your-email-after-you-change-the-password/" TargetMode="External"/><Relationship Id="rId53" Type="http://schemas.openxmlformats.org/officeDocument/2006/relationships/header" Target="head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12.jpg"/><Relationship Id="rId44" Type="http://schemas.openxmlformats.org/officeDocument/2006/relationships/hyperlink" Target="https://www.cyber.gov.au/report-and-recover/recover-from/business-email-compromise/review-your-email-account-security" TargetMode="External"/><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help.thetechtribe.com/support/solutions/articles/48001226562-how-do-i-use-the-tribal-wordpress-plugin-" TargetMode="External"/><Relationship Id="rId27" Type="http://schemas.openxmlformats.org/officeDocument/2006/relationships/hyperlink" Target="https://learn.microsoft.com/en-us/defender-office-365/responding-to-a-compromised-email-account" TargetMode="External"/><Relationship Id="rId30" Type="http://schemas.openxmlformats.org/officeDocument/2006/relationships/hyperlink" Target="https://support.google.com/mail/answer/41078" TargetMode="External"/><Relationship Id="rId35" Type="http://schemas.openxmlformats.org/officeDocument/2006/relationships/image" Target="media/image13.jpg"/><Relationship Id="rId43" Type="http://schemas.openxmlformats.org/officeDocument/2006/relationships/hyperlink" Target="https://www.ncsc.gov.uk/section/respond-recover/hacked-accounts" TargetMode="External"/><Relationship Id="rId48" Type="http://schemas.openxmlformats.org/officeDocument/2006/relationships/hyperlink" Target="https://thetechtribe.com/blog-faq"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17.sv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help.thetechtribe.com/kb/what-is-growably/" TargetMode="External"/><Relationship Id="rId33" Type="http://schemas.openxmlformats.org/officeDocument/2006/relationships/hyperlink" Target="https://learn.microsoft.com/en-us/defender-office-365/outbound-spam-policies-external-email-forwarding" TargetMode="External"/><Relationship Id="rId38" Type="http://schemas.openxmlformats.org/officeDocument/2006/relationships/hyperlink" Target="https://learn.microsoft.com/en-us/exchange/recipients-in-exchange-online/manage-permissions-for-recipients" TargetMode="External"/><Relationship Id="rId46" Type="http://schemas.openxmlformats.org/officeDocument/2006/relationships/hyperlink" Target="https://thetechtribe.com/blog-faq" TargetMode="External"/><Relationship Id="rId20" Type="http://schemas.openxmlformats.org/officeDocument/2006/relationships/image" Target="media/image10.png"/><Relationship Id="rId41" Type="http://schemas.openxmlformats.org/officeDocument/2006/relationships/hyperlink" Target="https://support.google.com/a/answer/2984349"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1.jpg"/><Relationship Id="rId28" Type="http://schemas.openxmlformats.org/officeDocument/2006/relationships/hyperlink" Target="https://support.google.com/a/answer/2984349" TargetMode="External"/><Relationship Id="rId36" Type="http://schemas.openxmlformats.org/officeDocument/2006/relationships/hyperlink" Target="https://www.pexels.com/photo/creative-photo-of-a-lock-key-16564254/" TargetMode="External"/><Relationship Id="rId49" Type="http://schemas.openxmlformats.org/officeDocument/2006/relationships/image" Target="media/image15.png"/></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ti\The%20Tech%20Tribe\Team%20Tribe%20-%20&#128736;%20Admin\Templates\TTT_Word-Template-Full-with-TOC.dotx" TargetMode="External"/></Relationships>
</file>

<file path=word/theme/theme1.xml><?xml version="1.0" encoding="utf-8"?>
<a:theme xmlns:a="http://schemas.openxmlformats.org/drawingml/2006/main" name="Office Theme">
  <a:themeElements>
    <a:clrScheme name="Custom 10">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E5AAB"/>
      </a:hlink>
      <a:folHlink>
        <a:srgbClr val="954F72"/>
      </a:folHlink>
    </a:clrScheme>
    <a:fontScheme name="Tech Tribe">
      <a:majorFont>
        <a:latin typeface="Segoe UI"/>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6F61D51DEEB9E468C7D57D011404843" ma:contentTypeVersion="20" ma:contentTypeDescription="Create a new document." ma:contentTypeScope="" ma:versionID="81145b8098894f578344cc20fdc6f068">
  <xsd:schema xmlns:xsd="http://www.w3.org/2001/XMLSchema" xmlns:xs="http://www.w3.org/2001/XMLSchema" xmlns:p="http://schemas.microsoft.com/office/2006/metadata/properties" xmlns:ns1="http://schemas.microsoft.com/sharepoint/v3" xmlns:ns2="66b3fc65-15cb-4e07-a4ac-9fabbf97f0a8" xmlns:ns3="a9f6442c-f8cc-4405-bc5a-d6710a8f41a3" targetNamespace="http://schemas.microsoft.com/office/2006/metadata/properties" ma:root="true" ma:fieldsID="7f78111c42bff827e213f1e49c705a13" ns1:_="" ns2:_="" ns3:_="">
    <xsd:import namespace="http://schemas.microsoft.com/sharepoint/v3"/>
    <xsd:import namespace="66b3fc65-15cb-4e07-a4ac-9fabbf97f0a8"/>
    <xsd:import namespace="a9f6442c-f8cc-4405-bc5a-d6710a8f41a3"/>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3fc65-15cb-4e07-a4ac-9fabbf97f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9e1ab9a-1671-4eda-8248-e3e31199a501"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9f6442c-f8cc-4405-bc5a-d6710a8f41a3"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6e3a144-2ddf-4e37-8e29-ac4fd6147eba}" ma:internalName="TaxCatchAll" ma:showField="CatchAllData" ma:web="a9f6442c-f8cc-4405-bc5a-d6710a8f41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9f6442c-f8cc-4405-bc5a-d6710a8f41a3">
      <UserInfo>
        <DisplayName/>
        <AccountId xsi:nil="true"/>
        <AccountType/>
      </UserInfo>
    </SharedWithUsers>
    <MediaLengthInSeconds xmlns="66b3fc65-15cb-4e07-a4ac-9fabbf97f0a8" xsi:nil="true"/>
    <lcf76f155ced4ddcb4097134ff3c332f xmlns="66b3fc65-15cb-4e07-a4ac-9fabbf97f0a8">
      <Terms xmlns="http://schemas.microsoft.com/office/infopath/2007/PartnerControls"/>
    </lcf76f155ced4ddcb4097134ff3c332f>
    <TaxCatchAll xmlns="a9f6442c-f8cc-4405-bc5a-d6710a8f41a3"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B5842-9F41-4127-971E-F55828843A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b3fc65-15cb-4e07-a4ac-9fabbf97f0a8"/>
    <ds:schemaRef ds:uri="a9f6442c-f8cc-4405-bc5a-d6710a8f4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BD8DAF-0CA2-4DA5-9DCF-2428754B368F}">
  <ds:schemaRefs>
    <ds:schemaRef ds:uri="http://schemas.microsoft.com/sharepoint/v3/contenttype/forms"/>
  </ds:schemaRefs>
</ds:datastoreItem>
</file>

<file path=customXml/itemProps3.xml><?xml version="1.0" encoding="utf-8"?>
<ds:datastoreItem xmlns:ds="http://schemas.openxmlformats.org/officeDocument/2006/customXml" ds:itemID="{BB5DBA68-A447-4DC4-A8C0-672E194AC7DD}">
  <ds:schemaRefs>
    <ds:schemaRef ds:uri="http://schemas.microsoft.com/office/2006/metadata/properties"/>
    <ds:schemaRef ds:uri="http://schemas.microsoft.com/office/infopath/2007/PartnerControls"/>
    <ds:schemaRef ds:uri="a9f6442c-f8cc-4405-bc5a-d6710a8f41a3"/>
    <ds:schemaRef ds:uri="66b3fc65-15cb-4e07-a4ac-9fabbf97f0a8"/>
    <ds:schemaRef ds:uri="http://schemas.microsoft.com/sharepoint/v3"/>
  </ds:schemaRefs>
</ds:datastoreItem>
</file>

<file path=customXml/itemProps4.xml><?xml version="1.0" encoding="utf-8"?>
<ds:datastoreItem xmlns:ds="http://schemas.openxmlformats.org/officeDocument/2006/customXml" ds:itemID="{B1F712C0-E47C-45E3-BC22-2DB565505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TTT_Word-Template-Full-with-TOC</Template>
  <TotalTime>175</TotalTime>
  <Pages>15</Pages>
  <Words>3621</Words>
  <Characters>19881</Characters>
  <Application>Microsoft Office Word</Application>
  <DocSecurity>0</DocSecurity>
  <Lines>423</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23263</CharactersWithSpaces>
  <SharedDoc>false</SharedDoc>
  <HLinks>
    <vt:vector size="114" baseType="variant">
      <vt:variant>
        <vt:i4>7798822</vt:i4>
      </vt:variant>
      <vt:variant>
        <vt:i4>90</vt:i4>
      </vt:variant>
      <vt:variant>
        <vt:i4>0</vt:i4>
      </vt:variant>
      <vt:variant>
        <vt:i4>5</vt:i4>
      </vt:variant>
      <vt:variant>
        <vt:lpwstr>https://thetechnologypress.com/explaining-cybersecurity-audits-and-the-three-tips-for-running-one/</vt:lpwstr>
      </vt:variant>
      <vt:variant>
        <vt:lpwstr/>
      </vt:variant>
      <vt:variant>
        <vt:i4>5832783</vt:i4>
      </vt:variant>
      <vt:variant>
        <vt:i4>87</vt:i4>
      </vt:variant>
      <vt:variant>
        <vt:i4>0</vt:i4>
      </vt:variant>
      <vt:variant>
        <vt:i4>5</vt:i4>
      </vt:variant>
      <vt:variant>
        <vt:lpwstr>https://thetechtribe.com/blog-faq</vt:lpwstr>
      </vt:variant>
      <vt:variant>
        <vt:lpwstr/>
      </vt:variant>
      <vt:variant>
        <vt:i4>4653166</vt:i4>
      </vt:variant>
      <vt:variant>
        <vt:i4>84</vt:i4>
      </vt:variant>
      <vt:variant>
        <vt:i4>0</vt:i4>
      </vt:variant>
      <vt:variant>
        <vt:i4>5</vt:i4>
      </vt:variant>
      <vt:variant>
        <vt:lpwstr>https://portal.thetechtribe.com/content/SOCIAL-POSTS/TTT_Blog-Post-Social-Media-Image-Explaining-Cybersecurity-Audits-03.jpg</vt:lpwstr>
      </vt:variant>
      <vt:variant>
        <vt:lpwstr/>
      </vt:variant>
      <vt:variant>
        <vt:i4>4587630</vt:i4>
      </vt:variant>
      <vt:variant>
        <vt:i4>81</vt:i4>
      </vt:variant>
      <vt:variant>
        <vt:i4>0</vt:i4>
      </vt:variant>
      <vt:variant>
        <vt:i4>5</vt:i4>
      </vt:variant>
      <vt:variant>
        <vt:lpwstr>https://portal.thetechtribe.com/content/SOCIAL-POSTS/TTT_Blog-Post-Social-Media-Image-Explaining-Cybersecurity-Audits-02.jpg</vt:lpwstr>
      </vt:variant>
      <vt:variant>
        <vt:lpwstr/>
      </vt:variant>
      <vt:variant>
        <vt:i4>4522094</vt:i4>
      </vt:variant>
      <vt:variant>
        <vt:i4>78</vt:i4>
      </vt:variant>
      <vt:variant>
        <vt:i4>0</vt:i4>
      </vt:variant>
      <vt:variant>
        <vt:i4>5</vt:i4>
      </vt:variant>
      <vt:variant>
        <vt:lpwstr>https://portal.thetechtribe.com/content/SOCIAL-POSTS/TTT_Blog-Post-Social-Media-Image-Explaining-Cybersecurity-Audits-01.jpg</vt:lpwstr>
      </vt:variant>
      <vt:variant>
        <vt:lpwstr/>
      </vt:variant>
      <vt:variant>
        <vt:i4>7667810</vt:i4>
      </vt:variant>
      <vt:variant>
        <vt:i4>75</vt:i4>
      </vt:variant>
      <vt:variant>
        <vt:i4>0</vt:i4>
      </vt:variant>
      <vt:variant>
        <vt:i4>5</vt:i4>
      </vt:variant>
      <vt:variant>
        <vt:lpwstr>https://pixabay.com/illustrations/hacking-cybercrime-cybersecurity-3112539/</vt:lpwstr>
      </vt:variant>
      <vt:variant>
        <vt:lpwstr/>
      </vt:variant>
      <vt:variant>
        <vt:i4>1245241</vt:i4>
      </vt:variant>
      <vt:variant>
        <vt:i4>68</vt:i4>
      </vt:variant>
      <vt:variant>
        <vt:i4>0</vt:i4>
      </vt:variant>
      <vt:variant>
        <vt:i4>5</vt:i4>
      </vt:variant>
      <vt:variant>
        <vt:lpwstr/>
      </vt:variant>
      <vt:variant>
        <vt:lpwstr>_Toc84414918</vt:lpwstr>
      </vt:variant>
      <vt:variant>
        <vt:i4>1835065</vt:i4>
      </vt:variant>
      <vt:variant>
        <vt:i4>62</vt:i4>
      </vt:variant>
      <vt:variant>
        <vt:i4>0</vt:i4>
      </vt:variant>
      <vt:variant>
        <vt:i4>5</vt:i4>
      </vt:variant>
      <vt:variant>
        <vt:lpwstr/>
      </vt:variant>
      <vt:variant>
        <vt:lpwstr>_Toc84414917</vt:lpwstr>
      </vt:variant>
      <vt:variant>
        <vt:i4>1900601</vt:i4>
      </vt:variant>
      <vt:variant>
        <vt:i4>56</vt:i4>
      </vt:variant>
      <vt:variant>
        <vt:i4>0</vt:i4>
      </vt:variant>
      <vt:variant>
        <vt:i4>5</vt:i4>
      </vt:variant>
      <vt:variant>
        <vt:lpwstr/>
      </vt:variant>
      <vt:variant>
        <vt:lpwstr>_Toc84414916</vt:lpwstr>
      </vt:variant>
      <vt:variant>
        <vt:i4>1966137</vt:i4>
      </vt:variant>
      <vt:variant>
        <vt:i4>50</vt:i4>
      </vt:variant>
      <vt:variant>
        <vt:i4>0</vt:i4>
      </vt:variant>
      <vt:variant>
        <vt:i4>5</vt:i4>
      </vt:variant>
      <vt:variant>
        <vt:lpwstr/>
      </vt:variant>
      <vt:variant>
        <vt:lpwstr>_Toc84414915</vt:lpwstr>
      </vt:variant>
      <vt:variant>
        <vt:i4>2031673</vt:i4>
      </vt:variant>
      <vt:variant>
        <vt:i4>44</vt:i4>
      </vt:variant>
      <vt:variant>
        <vt:i4>0</vt:i4>
      </vt:variant>
      <vt:variant>
        <vt:i4>5</vt:i4>
      </vt:variant>
      <vt:variant>
        <vt:lpwstr/>
      </vt:variant>
      <vt:variant>
        <vt:lpwstr>_Toc84414914</vt:lpwstr>
      </vt:variant>
      <vt:variant>
        <vt:i4>1572921</vt:i4>
      </vt:variant>
      <vt:variant>
        <vt:i4>38</vt:i4>
      </vt:variant>
      <vt:variant>
        <vt:i4>0</vt:i4>
      </vt:variant>
      <vt:variant>
        <vt:i4>5</vt:i4>
      </vt:variant>
      <vt:variant>
        <vt:lpwstr/>
      </vt:variant>
      <vt:variant>
        <vt:lpwstr>_Toc84414913</vt:lpwstr>
      </vt:variant>
      <vt:variant>
        <vt:i4>1638457</vt:i4>
      </vt:variant>
      <vt:variant>
        <vt:i4>32</vt:i4>
      </vt:variant>
      <vt:variant>
        <vt:i4>0</vt:i4>
      </vt:variant>
      <vt:variant>
        <vt:i4>5</vt:i4>
      </vt:variant>
      <vt:variant>
        <vt:lpwstr/>
      </vt:variant>
      <vt:variant>
        <vt:lpwstr>_Toc84414912</vt:lpwstr>
      </vt:variant>
      <vt:variant>
        <vt:i4>1703993</vt:i4>
      </vt:variant>
      <vt:variant>
        <vt:i4>26</vt:i4>
      </vt:variant>
      <vt:variant>
        <vt:i4>0</vt:i4>
      </vt:variant>
      <vt:variant>
        <vt:i4>5</vt:i4>
      </vt:variant>
      <vt:variant>
        <vt:lpwstr/>
      </vt:variant>
      <vt:variant>
        <vt:lpwstr>_Toc84414911</vt:lpwstr>
      </vt:variant>
      <vt:variant>
        <vt:i4>1769529</vt:i4>
      </vt:variant>
      <vt:variant>
        <vt:i4>20</vt:i4>
      </vt:variant>
      <vt:variant>
        <vt:i4>0</vt:i4>
      </vt:variant>
      <vt:variant>
        <vt:i4>5</vt:i4>
      </vt:variant>
      <vt:variant>
        <vt:lpwstr/>
      </vt:variant>
      <vt:variant>
        <vt:lpwstr>_Toc84414910</vt:lpwstr>
      </vt:variant>
      <vt:variant>
        <vt:i4>1179704</vt:i4>
      </vt:variant>
      <vt:variant>
        <vt:i4>14</vt:i4>
      </vt:variant>
      <vt:variant>
        <vt:i4>0</vt:i4>
      </vt:variant>
      <vt:variant>
        <vt:i4>5</vt:i4>
      </vt:variant>
      <vt:variant>
        <vt:lpwstr/>
      </vt:variant>
      <vt:variant>
        <vt:lpwstr>_Toc84414909</vt:lpwstr>
      </vt:variant>
      <vt:variant>
        <vt:i4>1245240</vt:i4>
      </vt:variant>
      <vt:variant>
        <vt:i4>8</vt:i4>
      </vt:variant>
      <vt:variant>
        <vt:i4>0</vt:i4>
      </vt:variant>
      <vt:variant>
        <vt:i4>5</vt:i4>
      </vt:variant>
      <vt:variant>
        <vt:lpwstr/>
      </vt:variant>
      <vt:variant>
        <vt:lpwstr>_Toc84414908</vt:lpwstr>
      </vt:variant>
      <vt:variant>
        <vt:i4>1835064</vt:i4>
      </vt:variant>
      <vt:variant>
        <vt:i4>2</vt:i4>
      </vt:variant>
      <vt:variant>
        <vt:i4>0</vt:i4>
      </vt:variant>
      <vt:variant>
        <vt:i4>5</vt:i4>
      </vt:variant>
      <vt:variant>
        <vt:lpwstr/>
      </vt:variant>
      <vt:variant>
        <vt:lpwstr>_Toc84414907</vt:lpwstr>
      </vt:variant>
      <vt:variant>
        <vt:i4>5832783</vt:i4>
      </vt:variant>
      <vt:variant>
        <vt:i4>0</vt:i4>
      </vt:variant>
      <vt:variant>
        <vt:i4>0</vt:i4>
      </vt:variant>
      <vt:variant>
        <vt:i4>5</vt:i4>
      </vt:variant>
      <vt:variant>
        <vt:lpwstr>https://thetechtribe.com/blog-faq</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 Francis Sinoro</dc:creator>
  <cp:keywords/>
  <dc:description/>
  <cp:lastModifiedBy>MJ Agquiz</cp:lastModifiedBy>
  <cp:revision>28</cp:revision>
  <cp:lastPrinted>2021-09-29T21:24:00Z</cp:lastPrinted>
  <dcterms:created xsi:type="dcterms:W3CDTF">2026-07-05T03:52:00Z</dcterms:created>
  <dcterms:modified xsi:type="dcterms:W3CDTF">2026-10-01T05:07:00Z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0x01010096F61D51DEEB9E468C7D57D011404843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y fmtid="{D5CDD505-2E9C-101B-9397-08002B2CF9AE}" pid="9" name="Order">
    <vt:r8>268200</vt:r8>
  </property>
  <property fmtid="{D5CDD505-2E9C-101B-9397-08002B2CF9AE}" pid="10" name="MediaServiceImageTags">
    <vt:lpwstr/>
  </property>
</Properties>
</file>