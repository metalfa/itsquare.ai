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10D5B" w14:textId="2EC5BB53" w:rsidR="002640E9" w:rsidRDefault="00A83CEA">
      <w:bookmarkStart w:id="0" w:name="_Hlk94111188"/>
      <w:r>
        <w:rPr>
          <w:noProof/>
        </w:rPr>
        <w:drawing>
          <wp:anchor distT="0" distB="0" distL="114300" distR="114300" simplePos="0" relativeHeight="251658242" behindDoc="1" locked="0" layoutInCell="1" allowOverlap="1" wp14:anchorId="3BE2EFFD" wp14:editId="4ACB9331">
            <wp:simplePos x="0" y="0"/>
            <wp:positionH relativeFrom="margin">
              <wp:posOffset>-241860</wp:posOffset>
            </wp:positionH>
            <wp:positionV relativeFrom="paragraph">
              <wp:posOffset>-895003</wp:posOffset>
            </wp:positionV>
            <wp:extent cx="2308166" cy="230816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tretch>
                      <a:fillRect/>
                    </a:stretch>
                  </pic:blipFill>
                  <pic:spPr bwMode="auto">
                    <a:xfrm>
                      <a:off x="0" y="0"/>
                      <a:ext cx="2308166" cy="2308166"/>
                    </a:xfrm>
                    <a:prstGeom prst="rect">
                      <a:avLst/>
                    </a:prstGeom>
                    <a:noFill/>
                  </pic:spPr>
                </pic:pic>
              </a:graphicData>
            </a:graphic>
            <wp14:sizeRelH relativeFrom="margin">
              <wp14:pctWidth>0</wp14:pctWidth>
            </wp14:sizeRelH>
            <wp14:sizeRelV relativeFrom="margin">
              <wp14:pctHeight>0</wp14:pctHeight>
            </wp14:sizeRelV>
          </wp:anchor>
        </w:drawing>
      </w:r>
      <w:r w:rsidR="00AC013F">
        <w:rPr>
          <w:noProof/>
        </w:rPr>
        <w:drawing>
          <wp:anchor distT="0" distB="0" distL="114300" distR="114300" simplePos="0" relativeHeight="251657215" behindDoc="1" locked="0" layoutInCell="1" allowOverlap="1" wp14:anchorId="2FC53CF6" wp14:editId="72B02283">
            <wp:simplePos x="0" y="0"/>
            <wp:positionH relativeFrom="margin">
              <wp:posOffset>-1027430</wp:posOffset>
            </wp:positionH>
            <wp:positionV relativeFrom="paragraph">
              <wp:posOffset>-1005205</wp:posOffset>
            </wp:positionV>
            <wp:extent cx="8206743" cy="10620490"/>
            <wp:effectExtent l="0" t="0" r="3810" b="9525"/>
            <wp:wrapNone/>
            <wp:docPr id="8" name="Picture 8"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ackground patter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206743" cy="10620490"/>
                    </a:xfrm>
                    <a:prstGeom prst="rect">
                      <a:avLst/>
                    </a:prstGeom>
                    <a:noFill/>
                  </pic:spPr>
                </pic:pic>
              </a:graphicData>
            </a:graphic>
            <wp14:sizeRelH relativeFrom="margin">
              <wp14:pctWidth>0</wp14:pctWidth>
            </wp14:sizeRelH>
            <wp14:sizeRelV relativeFrom="margin">
              <wp14:pctHeight>0</wp14:pctHeight>
            </wp14:sizeRelV>
          </wp:anchor>
        </w:drawing>
      </w:r>
    </w:p>
    <w:p w14:paraId="29E623D8" w14:textId="1E09F503" w:rsidR="007E3D3B" w:rsidRDefault="007E3D3B"/>
    <w:p w14:paraId="29C2BDC9" w14:textId="4A1B9112" w:rsidR="00522C26" w:rsidRDefault="00522C26"/>
    <w:sdt>
      <w:sdtPr>
        <w:id w:val="1712380728"/>
        <w:docPartObj>
          <w:docPartGallery w:val="Cover Pages"/>
          <w:docPartUnique/>
        </w:docPartObj>
      </w:sdtPr>
      <w:sdtEndPr/>
      <w:sdtContent>
        <w:p w14:paraId="27CB83CC" w14:textId="621ED909" w:rsidR="001D7385" w:rsidRDefault="001D7385"/>
        <w:p w14:paraId="458BFA55" w14:textId="7C6CA0B6" w:rsidR="003F6BE3" w:rsidRDefault="003F6BE3"/>
        <w:p w14:paraId="260F64D3" w14:textId="11692A4F" w:rsidR="001D7385" w:rsidRDefault="00B154BF">
          <w:r w:rsidRPr="005966C1">
            <w:rPr>
              <w:rFonts w:ascii="Montserrat" w:eastAsia="Segoe UI" w:hAnsi="Montserrat" w:cs="DaunPenh"/>
              <w:b/>
              <w:bCs/>
              <w:noProof/>
              <w:color w:val="0881B8"/>
              <w:sz w:val="142"/>
              <w:szCs w:val="142"/>
            </w:rPr>
            <mc:AlternateContent>
              <mc:Choice Requires="wps">
                <w:drawing>
                  <wp:anchor distT="0" distB="0" distL="114300" distR="114300" simplePos="0" relativeHeight="251658246" behindDoc="1" locked="0" layoutInCell="1" allowOverlap="1" wp14:anchorId="53DFB26D" wp14:editId="4979B6B0">
                    <wp:simplePos x="0" y="0"/>
                    <wp:positionH relativeFrom="margin">
                      <wp:posOffset>466725</wp:posOffset>
                    </wp:positionH>
                    <wp:positionV relativeFrom="paragraph">
                      <wp:posOffset>2527935</wp:posOffset>
                    </wp:positionV>
                    <wp:extent cx="4794885" cy="3276600"/>
                    <wp:effectExtent l="0" t="0" r="0" b="0"/>
                    <wp:wrapThrough wrapText="bothSides">
                      <wp:wrapPolygon edited="0">
                        <wp:start x="257" y="0"/>
                        <wp:lineTo x="257" y="21474"/>
                        <wp:lineTo x="21282" y="21474"/>
                        <wp:lineTo x="21282" y="0"/>
                        <wp:lineTo x="257" y="0"/>
                      </wp:wrapPolygon>
                    </wp:wrapThrough>
                    <wp:docPr id="30" name="Text Box 30"/>
                    <wp:cNvGraphicFramePr/>
                    <a:graphic xmlns:a="http://schemas.openxmlformats.org/drawingml/2006/main">
                      <a:graphicData uri="http://schemas.microsoft.com/office/word/2010/wordprocessingShape">
                        <wps:wsp>
                          <wps:cNvSpPr txBox="1"/>
                          <wps:spPr>
                            <a:xfrm>
                              <a:off x="0" y="0"/>
                              <a:ext cx="4794885" cy="3276600"/>
                            </a:xfrm>
                            <a:prstGeom prst="rect">
                              <a:avLst/>
                            </a:prstGeom>
                            <a:noFill/>
                            <a:ln w="6350">
                              <a:noFill/>
                            </a:ln>
                          </wps:spPr>
                          <wps:txbx>
                            <w:txbxContent>
                              <w:p w14:paraId="62AD7C5C" w14:textId="119EDB9A" w:rsidR="00290BB4" w:rsidRDefault="0015450D" w:rsidP="005966C1">
                                <w:pPr>
                                  <w:jc w:val="center"/>
                                  <w:rPr>
                                    <w:rFonts w:ascii="Segoe UI Semibold" w:hAnsi="Segoe UI Semibold" w:cs="Segoe UI Semibold"/>
                                    <w:b/>
                                    <w:color w:val="FFFFFF"/>
                                    <w:sz w:val="36"/>
                                    <w:szCs w:val="36"/>
                                    <w:lang w:val="en-US"/>
                                  </w:rPr>
                                </w:pPr>
                                <w:r w:rsidRPr="00AC013F">
                                  <w:rPr>
                                    <w:rFonts w:ascii="Segoe UI Black" w:hAnsi="Segoe UI Black"/>
                                    <w:b/>
                                    <w:bCs/>
                                    <w:color w:val="E87A25"/>
                                    <w:sz w:val="36"/>
                                    <w:szCs w:val="36"/>
                                    <w:lang w:val="en-US"/>
                                  </w:rPr>
                                  <w:t>TITLE:</w:t>
                                </w:r>
                                <w:r w:rsidRPr="00AC013F">
                                  <w:rPr>
                                    <w:rFonts w:ascii="Arial Black" w:hAnsi="Arial Black"/>
                                    <w:b/>
                                    <w:bCs/>
                                    <w:color w:val="E87A25"/>
                                    <w:sz w:val="36"/>
                                    <w:szCs w:val="36"/>
                                    <w:lang w:val="en-US"/>
                                  </w:rPr>
                                  <w:t xml:space="preserve"> </w:t>
                                </w:r>
                                <w:r w:rsidR="002414A9" w:rsidRPr="00AC013F">
                                  <w:rPr>
                                    <w:rFonts w:ascii="Arial Black" w:hAnsi="Arial Black"/>
                                    <w:b/>
                                    <w:bCs/>
                                    <w:color w:val="E87A25"/>
                                    <w:sz w:val="36"/>
                                    <w:szCs w:val="36"/>
                                    <w:lang w:val="en-US"/>
                                  </w:rPr>
                                  <w:br/>
                                </w:r>
                                <w:r w:rsidR="002A69D6" w:rsidRPr="002A69D6">
                                  <w:rPr>
                                    <w:rFonts w:ascii="Segoe UI Semibold" w:hAnsi="Segoe UI Semibold" w:cs="Segoe UI Semibold"/>
                                    <w:b/>
                                    <w:color w:val="FFFFFF"/>
                                    <w:sz w:val="36"/>
                                    <w:szCs w:val="36"/>
                                    <w:lang w:val="en-US"/>
                                  </w:rPr>
                                  <w:t xml:space="preserve">Why Shared Logins Are a Security Risk </w:t>
                                </w:r>
                                <w:r w:rsidR="002A69D6">
                                  <w:rPr>
                                    <w:rFonts w:ascii="Segoe UI Semibold" w:hAnsi="Segoe UI Semibold" w:cs="Segoe UI Semibold"/>
                                    <w:b/>
                                    <w:color w:val="FFFFFF"/>
                                    <w:sz w:val="36"/>
                                    <w:szCs w:val="36"/>
                                    <w:lang w:val="en-US"/>
                                  </w:rPr>
                                  <w:br/>
                                </w:r>
                                <w:r w:rsidR="002A69D6" w:rsidRPr="002A69D6">
                                  <w:rPr>
                                    <w:rFonts w:ascii="Segoe UI Semibold" w:hAnsi="Segoe UI Semibold" w:cs="Segoe UI Semibold"/>
                                    <w:b/>
                                    <w:color w:val="FFFFFF"/>
                                    <w:sz w:val="36"/>
                                    <w:szCs w:val="36"/>
                                    <w:lang w:val="en-US"/>
                                  </w:rPr>
                                  <w:t>for Your Business</w:t>
                                </w:r>
                              </w:p>
                              <w:p w14:paraId="75AF55F0" w14:textId="77777777" w:rsidR="00E20141" w:rsidRDefault="00E20141" w:rsidP="005966C1">
                                <w:pPr>
                                  <w:jc w:val="center"/>
                                  <w:rPr>
                                    <w:rFonts w:ascii="Arial Black" w:hAnsi="Arial Black"/>
                                    <w:b/>
                                    <w:bCs/>
                                    <w:color w:val="FFFFFF" w:themeColor="background1"/>
                                    <w:sz w:val="36"/>
                                    <w:szCs w:val="36"/>
                                    <w:lang w:val="en-US"/>
                                  </w:rPr>
                                </w:pPr>
                              </w:p>
                              <w:p w14:paraId="068877BD" w14:textId="3432EF78" w:rsidR="005966C1" w:rsidRPr="00CB20A5" w:rsidRDefault="002414A9" w:rsidP="00DD0C79">
                                <w:pPr>
                                  <w:jc w:val="center"/>
                                  <w:rPr>
                                    <w:rFonts w:ascii="Arial Black" w:hAnsi="Arial Black"/>
                                    <w:b/>
                                    <w:bCs/>
                                    <w:i/>
                                    <w:iCs/>
                                    <w:color w:val="FFFFFF"/>
                                    <w:sz w:val="40"/>
                                    <w:szCs w:val="40"/>
                                    <w:lang w:val="en-US"/>
                                  </w:rPr>
                                </w:pPr>
                                <w:r w:rsidRPr="00AC013F">
                                  <w:rPr>
                                    <w:rFonts w:ascii="Segoe UI Black" w:hAnsi="Segoe UI Black"/>
                                    <w:b/>
                                    <w:bCs/>
                                    <w:color w:val="E87A25"/>
                                    <w:sz w:val="36"/>
                                    <w:szCs w:val="36"/>
                                    <w:lang w:val="en-US"/>
                                  </w:rPr>
                                  <w:t>ORIGINALLY RELEASED:</w:t>
                                </w:r>
                                <w:r w:rsidRPr="00AC013F">
                                  <w:rPr>
                                    <w:rFonts w:ascii="Arial Black" w:hAnsi="Arial Black"/>
                                    <w:b/>
                                    <w:bCs/>
                                    <w:color w:val="E87A25"/>
                                    <w:sz w:val="36"/>
                                    <w:szCs w:val="36"/>
                                    <w:lang w:val="en-US"/>
                                  </w:rPr>
                                  <w:t xml:space="preserve"> </w:t>
                                </w:r>
                                <w:r>
                                  <w:rPr>
                                    <w:rFonts w:ascii="Arial Black" w:hAnsi="Arial Black"/>
                                    <w:b/>
                                    <w:bCs/>
                                    <w:color w:val="FFFFFF"/>
                                    <w:sz w:val="36"/>
                                    <w:szCs w:val="36"/>
                                    <w:lang w:val="en-US"/>
                                  </w:rPr>
                                  <w:br/>
                                </w:r>
                                <w:r w:rsidR="002A69D6">
                                  <w:rPr>
                                    <w:rFonts w:ascii="Segoe UI Semibold" w:hAnsi="Segoe UI Semibold" w:cs="Segoe UI Semibold"/>
                                    <w:color w:val="FFFFFF"/>
                                    <w:sz w:val="36"/>
                                    <w:szCs w:val="36"/>
                                    <w:lang w:val="en-US"/>
                                  </w:rPr>
                                  <w:t>November</w:t>
                                </w:r>
                                <w:r w:rsidR="005F7A9D">
                                  <w:rPr>
                                    <w:rFonts w:ascii="Segoe UI Semibold" w:hAnsi="Segoe UI Semibold" w:cs="Segoe UI Semibold"/>
                                    <w:color w:val="FFFFFF"/>
                                    <w:sz w:val="36"/>
                                    <w:szCs w:val="36"/>
                                    <w:lang w:val="en-US"/>
                                  </w:rPr>
                                  <w:t xml:space="preserve"> 2026</w:t>
                                </w:r>
                                <w:r>
                                  <w:rPr>
                                    <w:rFonts w:ascii="Segoe UI Semibold" w:hAnsi="Segoe UI Semibold" w:cs="Segoe UI Semibold"/>
                                    <w:color w:val="FFFFFF"/>
                                    <w:sz w:val="36"/>
                                    <w:szCs w:val="36"/>
                                    <w:lang w:val="en-US"/>
                                  </w:rPr>
                                  <w:t xml:space="preserve"> Marketing Pack</w:t>
                                </w:r>
                              </w:p>
                              <w:p w14:paraId="3C664A6D" w14:textId="77777777" w:rsidR="005966C1" w:rsidRPr="00CB20A5" w:rsidRDefault="005966C1" w:rsidP="005966C1">
                                <w:pPr>
                                  <w:jc w:val="center"/>
                                  <w:rPr>
                                    <w:rFonts w:ascii="Arial Black" w:hAnsi="Arial Black"/>
                                    <w:i/>
                                    <w:iCs/>
                                    <w:color w:val="FFFFFF"/>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DFB26D" id="_x0000_t202" coordsize="21600,21600" o:spt="202" path="m,l,21600r21600,l21600,xe">
                    <v:stroke joinstyle="miter"/>
                    <v:path gradientshapeok="t" o:connecttype="rect"/>
                  </v:shapetype>
                  <v:shape id="Text Box 30" o:spid="_x0000_s1026" type="#_x0000_t202" style="position:absolute;margin-left:36.75pt;margin-top:199.05pt;width:377.55pt;height:258pt;z-index:-2516582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DrOGQIAAC0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" filled="f" stroked="f" strokeweight=".5pt">
                    <v:textbox>
                      <w:txbxContent>
                        <w:p w14:paraId="62AD7C5C" w14:textId="119EDB9A" w:rsidR="00290BB4" w:rsidRDefault="0015450D" w:rsidP="005966C1">
                          <w:pPr>
                            <w:jc w:val="center"/>
                            <w:rPr>
                              <w:rFonts w:ascii="Segoe UI Semibold" w:hAnsi="Segoe UI Semibold" w:cs="Segoe UI Semibold"/>
                              <w:b/>
                              <w:color w:val="FFFFFF"/>
                              <w:sz w:val="36"/>
                              <w:szCs w:val="36"/>
                              <w:lang w:val="en-US"/>
                            </w:rPr>
                          </w:pPr>
                          <w:r w:rsidRPr="00AC013F">
                            <w:rPr>
                              <w:rFonts w:ascii="Segoe UI Black" w:hAnsi="Segoe UI Black"/>
                              <w:b/>
                              <w:bCs/>
                              <w:color w:val="E87A25"/>
                              <w:sz w:val="36"/>
                              <w:szCs w:val="36"/>
                              <w:lang w:val="en-US"/>
                            </w:rPr>
                            <w:t>TITLE:</w:t>
                          </w:r>
                          <w:r w:rsidRPr="00AC013F">
                            <w:rPr>
                              <w:rFonts w:ascii="Arial Black" w:hAnsi="Arial Black"/>
                              <w:b/>
                              <w:bCs/>
                              <w:color w:val="E87A25"/>
                              <w:sz w:val="36"/>
                              <w:szCs w:val="36"/>
                              <w:lang w:val="en-US"/>
                            </w:rPr>
                            <w:t xml:space="preserve"> </w:t>
                          </w:r>
                          <w:r w:rsidR="002414A9" w:rsidRPr="00AC013F">
                            <w:rPr>
                              <w:rFonts w:ascii="Arial Black" w:hAnsi="Arial Black"/>
                              <w:b/>
                              <w:bCs/>
                              <w:color w:val="E87A25"/>
                              <w:sz w:val="36"/>
                              <w:szCs w:val="36"/>
                              <w:lang w:val="en-US"/>
                            </w:rPr>
                            <w:br/>
                          </w:r>
                          <w:r w:rsidR="002A69D6" w:rsidRPr="002A69D6">
                            <w:rPr>
                              <w:rFonts w:ascii="Segoe UI Semibold" w:hAnsi="Segoe UI Semibold" w:cs="Segoe UI Semibold"/>
                              <w:b/>
                              <w:color w:val="FFFFFF"/>
                              <w:sz w:val="36"/>
                              <w:szCs w:val="36"/>
                              <w:lang w:val="en-US"/>
                            </w:rPr>
                            <w:t xml:space="preserve">Why Shared Logins Are a Security Risk </w:t>
                          </w:r>
                          <w:r w:rsidR="002A69D6">
                            <w:rPr>
                              <w:rFonts w:ascii="Segoe UI Semibold" w:hAnsi="Segoe UI Semibold" w:cs="Segoe UI Semibold"/>
                              <w:b/>
                              <w:color w:val="FFFFFF"/>
                              <w:sz w:val="36"/>
                              <w:szCs w:val="36"/>
                              <w:lang w:val="en-US"/>
                            </w:rPr>
                            <w:br/>
                          </w:r>
                          <w:r w:rsidR="002A69D6" w:rsidRPr="002A69D6">
                            <w:rPr>
                              <w:rFonts w:ascii="Segoe UI Semibold" w:hAnsi="Segoe UI Semibold" w:cs="Segoe UI Semibold"/>
                              <w:b/>
                              <w:color w:val="FFFFFF"/>
                              <w:sz w:val="36"/>
                              <w:szCs w:val="36"/>
                              <w:lang w:val="en-US"/>
                            </w:rPr>
                            <w:t>for Your Business</w:t>
                          </w:r>
                        </w:p>
                        <w:p w14:paraId="75AF55F0" w14:textId="77777777" w:rsidR="00E20141" w:rsidRDefault="00E20141" w:rsidP="005966C1">
                          <w:pPr>
                            <w:jc w:val="center"/>
                            <w:rPr>
                              <w:rFonts w:ascii="Arial Black" w:hAnsi="Arial Black"/>
                              <w:b/>
                              <w:bCs/>
                              <w:color w:val="FFFFFF" w:themeColor="background1"/>
                              <w:sz w:val="36"/>
                              <w:szCs w:val="36"/>
                              <w:lang w:val="en-US"/>
                            </w:rPr>
                          </w:pPr>
                        </w:p>
                        <w:p w14:paraId="068877BD" w14:textId="3432EF78" w:rsidR="005966C1" w:rsidRPr="00CB20A5" w:rsidRDefault="002414A9" w:rsidP="00DD0C79">
                          <w:pPr>
                            <w:jc w:val="center"/>
                            <w:rPr>
                              <w:rFonts w:ascii="Arial Black" w:hAnsi="Arial Black"/>
                              <w:b/>
                              <w:bCs/>
                              <w:i/>
                              <w:iCs/>
                              <w:color w:val="FFFFFF"/>
                              <w:sz w:val="40"/>
                              <w:szCs w:val="40"/>
                              <w:lang w:val="en-US"/>
                            </w:rPr>
                          </w:pPr>
                          <w:r w:rsidRPr="00AC013F">
                            <w:rPr>
                              <w:rFonts w:ascii="Segoe UI Black" w:hAnsi="Segoe UI Black"/>
                              <w:b/>
                              <w:bCs/>
                              <w:color w:val="E87A25"/>
                              <w:sz w:val="36"/>
                              <w:szCs w:val="36"/>
                              <w:lang w:val="en-US"/>
                            </w:rPr>
                            <w:t>ORIGINALLY RELEASED:</w:t>
                          </w:r>
                          <w:r w:rsidRPr="00AC013F">
                            <w:rPr>
                              <w:rFonts w:ascii="Arial Black" w:hAnsi="Arial Black"/>
                              <w:b/>
                              <w:bCs/>
                              <w:color w:val="E87A25"/>
                              <w:sz w:val="36"/>
                              <w:szCs w:val="36"/>
                              <w:lang w:val="en-US"/>
                            </w:rPr>
                            <w:t xml:space="preserve"> </w:t>
                          </w:r>
                          <w:r>
                            <w:rPr>
                              <w:rFonts w:ascii="Arial Black" w:hAnsi="Arial Black"/>
                              <w:b/>
                              <w:bCs/>
                              <w:color w:val="FFFFFF"/>
                              <w:sz w:val="36"/>
                              <w:szCs w:val="36"/>
                              <w:lang w:val="en-US"/>
                            </w:rPr>
                            <w:br/>
                          </w:r>
                          <w:r w:rsidR="002A69D6">
                            <w:rPr>
                              <w:rFonts w:ascii="Segoe UI Semibold" w:hAnsi="Segoe UI Semibold" w:cs="Segoe UI Semibold"/>
                              <w:color w:val="FFFFFF"/>
                              <w:sz w:val="36"/>
                              <w:szCs w:val="36"/>
                              <w:lang w:val="en-US"/>
                            </w:rPr>
                            <w:t>November</w:t>
                          </w:r>
                          <w:r w:rsidR="005F7A9D">
                            <w:rPr>
                              <w:rFonts w:ascii="Segoe UI Semibold" w:hAnsi="Segoe UI Semibold" w:cs="Segoe UI Semibold"/>
                              <w:color w:val="FFFFFF"/>
                              <w:sz w:val="36"/>
                              <w:szCs w:val="36"/>
                              <w:lang w:val="en-US"/>
                            </w:rPr>
                            <w:t xml:space="preserve"> 2026</w:t>
                          </w:r>
                          <w:r>
                            <w:rPr>
                              <w:rFonts w:ascii="Segoe UI Semibold" w:hAnsi="Segoe UI Semibold" w:cs="Segoe UI Semibold"/>
                              <w:color w:val="FFFFFF"/>
                              <w:sz w:val="36"/>
                              <w:szCs w:val="36"/>
                              <w:lang w:val="en-US"/>
                            </w:rPr>
                            <w:t xml:space="preserve"> Marketing Pack</w:t>
                          </w:r>
                        </w:p>
                        <w:p w14:paraId="3C664A6D" w14:textId="77777777" w:rsidR="005966C1" w:rsidRPr="00CB20A5" w:rsidRDefault="005966C1" w:rsidP="005966C1">
                          <w:pPr>
                            <w:jc w:val="center"/>
                            <w:rPr>
                              <w:rFonts w:ascii="Arial Black" w:hAnsi="Arial Black"/>
                              <w:i/>
                              <w:iCs/>
                              <w:color w:val="FFFFFF"/>
                              <w:sz w:val="24"/>
                              <w:szCs w:val="24"/>
                              <w:lang w:val="en-US"/>
                            </w:rPr>
                          </w:pPr>
                        </w:p>
                      </w:txbxContent>
                    </v:textbox>
                    <w10:wrap type="through" anchorx="margin"/>
                  </v:shape>
                </w:pict>
              </mc:Fallback>
            </mc:AlternateContent>
          </w:r>
          <w:r w:rsidR="003F5CC6" w:rsidRPr="00C426DD">
            <w:rPr>
              <w:rFonts w:ascii="Calibri" w:eastAsia="Calibri" w:hAnsi="Calibri" w:cs="Times New Roman"/>
              <w:noProof/>
              <w:lang w:val="en-PH"/>
            </w:rPr>
            <w:drawing>
              <wp:anchor distT="0" distB="0" distL="114300" distR="114300" simplePos="0" relativeHeight="251658251" behindDoc="1" locked="0" layoutInCell="1" allowOverlap="1" wp14:anchorId="482201E4" wp14:editId="2325C567">
                <wp:simplePos x="0" y="0"/>
                <wp:positionH relativeFrom="column">
                  <wp:posOffset>704215</wp:posOffset>
                </wp:positionH>
                <wp:positionV relativeFrom="paragraph">
                  <wp:posOffset>7753985</wp:posOffset>
                </wp:positionV>
                <wp:extent cx="1304925" cy="228600"/>
                <wp:effectExtent l="0" t="0" r="952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228600"/>
                        </a:xfrm>
                        <a:prstGeom prst="rect">
                          <a:avLst/>
                        </a:prstGeom>
                        <a:noFill/>
                      </pic:spPr>
                    </pic:pic>
                  </a:graphicData>
                </a:graphic>
              </wp:anchor>
            </w:drawing>
          </w:r>
          <w:r w:rsidR="003F5CC6" w:rsidRPr="000A44AE">
            <w:rPr>
              <w:rFonts w:ascii="Calibri" w:eastAsia="Calibri" w:hAnsi="Calibri" w:cs="Times New Roman"/>
              <w:noProof/>
              <w:lang w:val="en-PH"/>
            </w:rPr>
            <w:drawing>
              <wp:anchor distT="0" distB="0" distL="114300" distR="114300" simplePos="0" relativeHeight="251658250" behindDoc="1" locked="0" layoutInCell="1" allowOverlap="1" wp14:anchorId="6E22517D" wp14:editId="1A3CA229">
                <wp:simplePos x="0" y="0"/>
                <wp:positionH relativeFrom="column">
                  <wp:posOffset>904240</wp:posOffset>
                </wp:positionH>
                <wp:positionV relativeFrom="paragraph">
                  <wp:posOffset>7111365</wp:posOffset>
                </wp:positionV>
                <wp:extent cx="1219200" cy="676275"/>
                <wp:effectExtent l="0" t="0" r="0" b="0"/>
                <wp:wrapNone/>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676275"/>
                        </a:xfrm>
                        <a:prstGeom prst="rect">
                          <a:avLst/>
                        </a:prstGeom>
                        <a:noFill/>
                      </pic:spPr>
                    </pic:pic>
                  </a:graphicData>
                </a:graphic>
              </wp:anchor>
            </w:drawing>
          </w:r>
          <w:r w:rsidR="003F5CC6">
            <w:rPr>
              <w:noProof/>
            </w:rPr>
            <w:drawing>
              <wp:anchor distT="0" distB="0" distL="114300" distR="114300" simplePos="0" relativeHeight="251658249" behindDoc="1" locked="0" layoutInCell="1" allowOverlap="1" wp14:anchorId="33610FBC" wp14:editId="27524563">
                <wp:simplePos x="0" y="0"/>
                <wp:positionH relativeFrom="column">
                  <wp:posOffset>770890</wp:posOffset>
                </wp:positionH>
                <wp:positionV relativeFrom="paragraph">
                  <wp:posOffset>7206615</wp:posOffset>
                </wp:positionV>
                <wp:extent cx="48895" cy="457200"/>
                <wp:effectExtent l="0" t="0" r="825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95" cy="457200"/>
                        </a:xfrm>
                        <a:prstGeom prst="rect">
                          <a:avLst/>
                        </a:prstGeom>
                        <a:noFill/>
                      </pic:spPr>
                    </pic:pic>
                  </a:graphicData>
                </a:graphic>
              </wp:anchor>
            </w:drawing>
          </w:r>
          <w:r w:rsidR="003F5CC6">
            <w:rPr>
              <w:noProof/>
            </w:rPr>
            <w:drawing>
              <wp:anchor distT="0" distB="0" distL="114300" distR="114300" simplePos="0" relativeHeight="251658248" behindDoc="1" locked="0" layoutInCell="1" allowOverlap="1" wp14:anchorId="42542B4A" wp14:editId="1748C89C">
                <wp:simplePos x="0" y="0"/>
                <wp:positionH relativeFrom="margin">
                  <wp:posOffset>-400493</wp:posOffset>
                </wp:positionH>
                <wp:positionV relativeFrom="paragraph">
                  <wp:posOffset>7026172</wp:posOffset>
                </wp:positionV>
                <wp:extent cx="956945" cy="95694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6945" cy="956945"/>
                        </a:xfrm>
                        <a:prstGeom prst="rect">
                          <a:avLst/>
                        </a:prstGeom>
                        <a:noFill/>
                      </pic:spPr>
                    </pic:pic>
                  </a:graphicData>
                </a:graphic>
              </wp:anchor>
            </w:drawing>
          </w:r>
          <w:r w:rsidR="002414A9" w:rsidRPr="00DA124A">
            <w:rPr>
              <w:rFonts w:ascii="Calibri" w:eastAsia="Calibri" w:hAnsi="Calibri" w:cs="Times New Roman"/>
              <w:noProof/>
              <w:lang w:val="en-PH"/>
            </w:rPr>
            <w:drawing>
              <wp:anchor distT="0" distB="0" distL="114300" distR="114300" simplePos="0" relativeHeight="251658245" behindDoc="1" locked="0" layoutInCell="1" allowOverlap="1" wp14:anchorId="086CD81A" wp14:editId="10B32E80">
                <wp:simplePos x="0" y="0"/>
                <wp:positionH relativeFrom="margin">
                  <wp:posOffset>2121535</wp:posOffset>
                </wp:positionH>
                <wp:positionV relativeFrom="paragraph">
                  <wp:posOffset>2137410</wp:posOffset>
                </wp:positionV>
                <wp:extent cx="1487805" cy="4254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87805" cy="42545"/>
                        </a:xfrm>
                        <a:prstGeom prst="rect">
                          <a:avLst/>
                        </a:prstGeom>
                        <a:noFill/>
                      </pic:spPr>
                    </pic:pic>
                  </a:graphicData>
                </a:graphic>
              </wp:anchor>
            </w:drawing>
          </w:r>
          <w:r w:rsidR="002414A9" w:rsidRPr="00522C26">
            <w:rPr>
              <w:rFonts w:ascii="Montserrat" w:eastAsia="Segoe UI" w:hAnsi="Montserrat" w:cs="DaunPenh"/>
              <w:b/>
              <w:bCs/>
              <w:noProof/>
              <w:color w:val="0881B8"/>
              <w:sz w:val="142"/>
              <w:szCs w:val="142"/>
            </w:rPr>
            <mc:AlternateContent>
              <mc:Choice Requires="wps">
                <w:drawing>
                  <wp:anchor distT="0" distB="0" distL="114300" distR="114300" simplePos="0" relativeHeight="251658244" behindDoc="1" locked="0" layoutInCell="1" allowOverlap="1" wp14:anchorId="18C8FBD5" wp14:editId="450BAFE1">
                    <wp:simplePos x="0" y="0"/>
                    <wp:positionH relativeFrom="margin">
                      <wp:posOffset>0</wp:posOffset>
                    </wp:positionH>
                    <wp:positionV relativeFrom="paragraph">
                      <wp:posOffset>422910</wp:posOffset>
                    </wp:positionV>
                    <wp:extent cx="5721985" cy="1268730"/>
                    <wp:effectExtent l="0" t="0" r="0" b="7620"/>
                    <wp:wrapNone/>
                    <wp:docPr id="28" name="Text Box 28"/>
                    <wp:cNvGraphicFramePr/>
                    <a:graphic xmlns:a="http://schemas.openxmlformats.org/drawingml/2006/main">
                      <a:graphicData uri="http://schemas.microsoft.com/office/word/2010/wordprocessingShape">
                        <wps:wsp>
                          <wps:cNvSpPr txBox="1"/>
                          <wps:spPr>
                            <a:xfrm>
                              <a:off x="0" y="0"/>
                              <a:ext cx="5721985" cy="1268730"/>
                            </a:xfrm>
                            <a:prstGeom prst="rect">
                              <a:avLst/>
                            </a:prstGeom>
                            <a:noFill/>
                            <a:ln w="6350">
                              <a:noFill/>
                            </a:ln>
                          </wps:spPr>
                          <wps:txbx>
                            <w:txbxContent>
                              <w:p w14:paraId="1D9ED664" w14:textId="77777777" w:rsidR="00522C26" w:rsidRPr="00AC013F" w:rsidRDefault="00522C26" w:rsidP="00522C26">
                                <w:pPr>
                                  <w:jc w:val="center"/>
                                  <w:rPr>
                                    <w:rFonts w:ascii="Segoe UI Black" w:hAnsi="Segoe UI Black"/>
                                    <w:b/>
                                    <w:bCs/>
                                    <w:color w:val="0E5AAB"/>
                                    <w:sz w:val="132"/>
                                    <w:szCs w:val="132"/>
                                    <w:lang w:val="en-US"/>
                                  </w:rPr>
                                </w:pPr>
                                <w:r w:rsidRPr="00AC013F">
                                  <w:rPr>
                                    <w:rFonts w:ascii="Segoe UI Black" w:hAnsi="Segoe UI Black"/>
                                    <w:b/>
                                    <w:bCs/>
                                    <w:color w:val="0E5AAB"/>
                                    <w:sz w:val="132"/>
                                    <w:szCs w:val="132"/>
                                    <w:lang w:val="en-US"/>
                                  </w:rPr>
                                  <w:t>BL</w:t>
                                </w:r>
                                <w:r w:rsidRPr="002C7607">
                                  <w:rPr>
                                    <w:rFonts w:ascii="Segoe UI Black" w:hAnsi="Segoe UI Black"/>
                                    <w:b/>
                                    <w:bCs/>
                                    <w:color w:val="0E5AAB"/>
                                    <w:sz w:val="132"/>
                                    <w:szCs w:val="132"/>
                                    <w:lang w:val="en-US"/>
                                  </w:rPr>
                                  <w:t>OG</w:t>
                                </w:r>
                                <w:r w:rsidRPr="00AC013F">
                                  <w:rPr>
                                    <w:rFonts w:ascii="Segoe UI Black" w:hAnsi="Segoe UI Black"/>
                                    <w:b/>
                                    <w:bCs/>
                                    <w:color w:val="0E5AAB"/>
                                    <w:sz w:val="132"/>
                                    <w:szCs w:val="132"/>
                                    <w:lang w:val="en-US"/>
                                  </w:rPr>
                                  <w:t xml:space="preserve"> </w:t>
                                </w:r>
                                <w:r w:rsidRPr="003D2E83">
                                  <w:rPr>
                                    <w:rFonts w:ascii="Segoe UI Black" w:hAnsi="Segoe UI Black"/>
                                    <w:b/>
                                    <w:bCs/>
                                    <w:color w:val="0E5AAB"/>
                                    <w:sz w:val="132"/>
                                    <w:szCs w:val="132"/>
                                    <w:lang w:val="en-US"/>
                                  </w:rPr>
                                  <w:t>P</w:t>
                                </w:r>
                                <w:r w:rsidRPr="00AC013F">
                                  <w:rPr>
                                    <w:rFonts w:ascii="Segoe UI Black" w:hAnsi="Segoe UI Black"/>
                                    <w:b/>
                                    <w:bCs/>
                                    <w:color w:val="0E5AAB"/>
                                    <w:sz w:val="132"/>
                                    <w:szCs w:val="132"/>
                                    <w:lang w:val="en-US"/>
                                  </w:rPr>
                                  <w:t>OST</w:t>
                                </w:r>
                              </w:p>
                              <w:p w14:paraId="71936C14" w14:textId="77777777" w:rsidR="00522C26" w:rsidRPr="002414A9" w:rsidRDefault="00522C26" w:rsidP="00522C26">
                                <w:pPr>
                                  <w:rPr>
                                    <w:rFonts w:ascii="Segoe UI Black" w:hAnsi="Segoe UI Blac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8FBD5" id="Text Box 28" o:spid="_x0000_s1027" type="#_x0000_t202" style="position:absolute;margin-left:0;margin-top:33.3pt;width:450.55pt;height:99.9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" filled="f" stroked="f" strokeweight=".5pt">
                    <v:textbox>
                      <w:txbxContent>
                        <w:p w14:paraId="1D9ED664" w14:textId="77777777" w:rsidR="00522C26" w:rsidRPr="00AC013F" w:rsidRDefault="00522C26" w:rsidP="00522C26">
                          <w:pPr>
                            <w:jc w:val="center"/>
                            <w:rPr>
                              <w:rFonts w:ascii="Segoe UI Black" w:hAnsi="Segoe UI Black"/>
                              <w:b/>
                              <w:bCs/>
                              <w:color w:val="0E5AAB"/>
                              <w:sz w:val="132"/>
                              <w:szCs w:val="132"/>
                              <w:lang w:val="en-US"/>
                            </w:rPr>
                          </w:pPr>
                          <w:r w:rsidRPr="00AC013F">
                            <w:rPr>
                              <w:rFonts w:ascii="Segoe UI Black" w:hAnsi="Segoe UI Black"/>
                              <w:b/>
                              <w:bCs/>
                              <w:color w:val="0E5AAB"/>
                              <w:sz w:val="132"/>
                              <w:szCs w:val="132"/>
                              <w:lang w:val="en-US"/>
                            </w:rPr>
                            <w:t>BL</w:t>
                          </w:r>
                          <w:r w:rsidRPr="002C7607">
                            <w:rPr>
                              <w:rFonts w:ascii="Segoe UI Black" w:hAnsi="Segoe UI Black"/>
                              <w:b/>
                              <w:bCs/>
                              <w:color w:val="0E5AAB"/>
                              <w:sz w:val="132"/>
                              <w:szCs w:val="132"/>
                              <w:lang w:val="en-US"/>
                            </w:rPr>
                            <w:t>OG</w:t>
                          </w:r>
                          <w:r w:rsidRPr="00AC013F">
                            <w:rPr>
                              <w:rFonts w:ascii="Segoe UI Black" w:hAnsi="Segoe UI Black"/>
                              <w:b/>
                              <w:bCs/>
                              <w:color w:val="0E5AAB"/>
                              <w:sz w:val="132"/>
                              <w:szCs w:val="132"/>
                              <w:lang w:val="en-US"/>
                            </w:rPr>
                            <w:t xml:space="preserve"> </w:t>
                          </w:r>
                          <w:r w:rsidRPr="003D2E83">
                            <w:rPr>
                              <w:rFonts w:ascii="Segoe UI Black" w:hAnsi="Segoe UI Black"/>
                              <w:b/>
                              <w:bCs/>
                              <w:color w:val="0E5AAB"/>
                              <w:sz w:val="132"/>
                              <w:szCs w:val="132"/>
                              <w:lang w:val="en-US"/>
                            </w:rPr>
                            <w:t>P</w:t>
                          </w:r>
                          <w:r w:rsidRPr="00AC013F">
                            <w:rPr>
                              <w:rFonts w:ascii="Segoe UI Black" w:hAnsi="Segoe UI Black"/>
                              <w:b/>
                              <w:bCs/>
                              <w:color w:val="0E5AAB"/>
                              <w:sz w:val="132"/>
                              <w:szCs w:val="132"/>
                              <w:lang w:val="en-US"/>
                            </w:rPr>
                            <w:t>OST</w:t>
                          </w:r>
                        </w:p>
                        <w:p w14:paraId="71936C14" w14:textId="77777777" w:rsidR="00522C26" w:rsidRPr="002414A9" w:rsidRDefault="00522C26" w:rsidP="00522C26">
                          <w:pPr>
                            <w:rPr>
                              <w:rFonts w:ascii="Segoe UI Black" w:hAnsi="Segoe UI Black"/>
                            </w:rPr>
                          </w:pPr>
                        </w:p>
                      </w:txbxContent>
                    </v:textbox>
                    <w10:wrap anchorx="margin"/>
                  </v:shape>
                </w:pict>
              </mc:Fallback>
            </mc:AlternateContent>
          </w:r>
          <w:r w:rsidR="002414A9">
            <w:rPr>
              <w:noProof/>
            </w:rPr>
            <w:drawing>
              <wp:anchor distT="0" distB="0" distL="114300" distR="114300" simplePos="0" relativeHeight="251658243" behindDoc="1" locked="0" layoutInCell="1" allowOverlap="1" wp14:anchorId="5DD98316" wp14:editId="6C671A3C">
                <wp:simplePos x="0" y="0"/>
                <wp:positionH relativeFrom="margin">
                  <wp:posOffset>0</wp:posOffset>
                </wp:positionH>
                <wp:positionV relativeFrom="paragraph">
                  <wp:posOffset>556260</wp:posOffset>
                </wp:positionV>
                <wp:extent cx="5845175" cy="1127125"/>
                <wp:effectExtent l="0" t="0" r="317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5175" cy="1127125"/>
                        </a:xfrm>
                        <a:prstGeom prst="rect">
                          <a:avLst/>
                        </a:prstGeom>
                        <a:noFill/>
                      </pic:spPr>
                    </pic:pic>
                  </a:graphicData>
                </a:graphic>
                <wp14:sizeRelH relativeFrom="page">
                  <wp14:pctWidth>0</wp14:pctWidth>
                </wp14:sizeRelH>
                <wp14:sizeRelV relativeFrom="page">
                  <wp14:pctHeight>0</wp14:pctHeight>
                </wp14:sizeRelV>
              </wp:anchor>
            </w:drawing>
          </w:r>
          <w:r w:rsidR="00B50E07">
            <w:rPr>
              <w:noProof/>
            </w:rPr>
            <w:drawing>
              <wp:anchor distT="0" distB="0" distL="114300" distR="114300" simplePos="0" relativeHeight="251658247" behindDoc="1" locked="0" layoutInCell="1" allowOverlap="1" wp14:anchorId="101BAC3A" wp14:editId="2B8D035F">
                <wp:simplePos x="0" y="0"/>
                <wp:positionH relativeFrom="margin">
                  <wp:align>center</wp:align>
                </wp:positionH>
                <wp:positionV relativeFrom="paragraph">
                  <wp:posOffset>4566285</wp:posOffset>
                </wp:positionV>
                <wp:extent cx="7785100" cy="3682365"/>
                <wp:effectExtent l="0" t="0" r="635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785100" cy="3682365"/>
                        </a:xfrm>
                        <a:prstGeom prst="rect">
                          <a:avLst/>
                        </a:prstGeom>
                        <a:noFill/>
                      </pic:spPr>
                    </pic:pic>
                  </a:graphicData>
                </a:graphic>
                <wp14:sizeRelH relativeFrom="page">
                  <wp14:pctWidth>0</wp14:pctWidth>
                </wp14:sizeRelH>
                <wp14:sizeRelV relativeFrom="page">
                  <wp14:pctHeight>0</wp14:pctHeight>
                </wp14:sizeRelV>
              </wp:anchor>
            </w:drawing>
          </w:r>
          <w:r w:rsidR="001D7385">
            <w:br w:type="page"/>
          </w:r>
        </w:p>
      </w:sdtContent>
    </w:sdt>
    <w:p w14:paraId="379BB33E" w14:textId="672E6C6B" w:rsidR="008F49A3" w:rsidRPr="0011626E" w:rsidRDefault="008F49A3" w:rsidP="008F49A3">
      <w:pPr>
        <w:pStyle w:val="Heading1"/>
        <w:jc w:val="center"/>
        <w:rPr>
          <w:color w:val="0F5AAB"/>
        </w:rPr>
      </w:pPr>
      <w:bookmarkStart w:id="1" w:name="_Toc238897181"/>
      <w:r w:rsidRPr="001778F2">
        <w:lastRenderedPageBreak/>
        <w:t>COPYRIGHT</w:t>
      </w:r>
      <w:r w:rsidR="007E7BCC" w:rsidRPr="0011626E">
        <w:rPr>
          <w:color w:val="0F5AAB"/>
        </w:rPr>
        <w:t xml:space="preserve"> STUFF</w:t>
      </w:r>
      <w:bookmarkEnd w:id="1"/>
    </w:p>
    <w:p w14:paraId="6B381B07" w14:textId="77777777" w:rsidR="008F49A3" w:rsidRPr="008F49A3" w:rsidRDefault="008F49A3" w:rsidP="008F49A3">
      <w:pPr>
        <w:jc w:val="center"/>
        <w:rPr>
          <w:rStyle w:val="Bold"/>
        </w:rPr>
      </w:pPr>
      <w:r w:rsidRPr="008F49A3">
        <w:rPr>
          <w:rStyle w:val="Bold"/>
        </w:rPr>
        <w:t>Who the heck wrote this thing?</w:t>
      </w:r>
    </w:p>
    <w:p w14:paraId="6271BCA6" w14:textId="77777777" w:rsidR="008F49A3" w:rsidRPr="008F49A3" w:rsidRDefault="008F49A3" w:rsidP="008F49A3">
      <w:pPr>
        <w:jc w:val="center"/>
      </w:pPr>
      <w:r w:rsidRPr="008F49A3">
        <w:t xml:space="preserve">Copyright © </w:t>
      </w:r>
      <w:r w:rsidR="00F86E50">
        <w:t>- The Tech Tribe</w:t>
      </w:r>
    </w:p>
    <w:p w14:paraId="405F15BB" w14:textId="346E74CA" w:rsidR="008F49A3" w:rsidRDefault="008F49A3" w:rsidP="00F86E50">
      <w:pPr>
        <w:jc w:val="center"/>
      </w:pPr>
      <w:r w:rsidRPr="008F49A3">
        <w:t>All rights reserved.</w:t>
      </w:r>
    </w:p>
    <w:p w14:paraId="0C8325EE" w14:textId="77777777" w:rsidR="007E7BCC" w:rsidRPr="008F49A3" w:rsidRDefault="007E7BCC" w:rsidP="00F86E50">
      <w:pPr>
        <w:jc w:val="center"/>
      </w:pPr>
    </w:p>
    <w:p w14:paraId="1AD17037" w14:textId="77777777" w:rsidR="008F49A3" w:rsidRPr="007E7BCC" w:rsidRDefault="008F49A3" w:rsidP="008F49A3">
      <w:pPr>
        <w:jc w:val="center"/>
        <w:rPr>
          <w:rStyle w:val="BoldOrange"/>
          <w:sz w:val="36"/>
          <w:szCs w:val="36"/>
        </w:rPr>
      </w:pPr>
      <w:r w:rsidRPr="007E7BCC">
        <w:rPr>
          <w:rStyle w:val="BoldOrange"/>
          <w:sz w:val="36"/>
          <w:szCs w:val="36"/>
        </w:rPr>
        <w:t>PUBLISHER</w:t>
      </w:r>
    </w:p>
    <w:p w14:paraId="6FCABA2E" w14:textId="77777777" w:rsidR="008F49A3" w:rsidRPr="008F49A3" w:rsidRDefault="008F49A3" w:rsidP="008F49A3">
      <w:pPr>
        <w:jc w:val="center"/>
        <w:rPr>
          <w:rStyle w:val="Bold"/>
        </w:rPr>
      </w:pPr>
      <w:r w:rsidRPr="008F49A3">
        <w:rPr>
          <w:rStyle w:val="Bold"/>
        </w:rPr>
        <w:t>Who’s managing and distributing this thing?</w:t>
      </w:r>
    </w:p>
    <w:p w14:paraId="4F556C7F" w14:textId="6D5DFBAA" w:rsidR="008F49A3" w:rsidRDefault="008F49A3" w:rsidP="008F49A3">
      <w:pPr>
        <w:jc w:val="center"/>
      </w:pPr>
      <w:r w:rsidRPr="008F49A3">
        <w:t>The Tech Tribe</w:t>
      </w:r>
      <w:r>
        <w:br/>
      </w:r>
      <w:r w:rsidRPr="008F49A3">
        <w:t>PO Box 150</w:t>
      </w:r>
      <w:r>
        <w:br/>
      </w:r>
      <w:r w:rsidRPr="008F49A3">
        <w:t>Pyrmont NSW 2009</w:t>
      </w:r>
      <w:r>
        <w:br/>
      </w:r>
      <w:r w:rsidRPr="008F49A3">
        <w:t>AUSTRALIA</w:t>
      </w:r>
    </w:p>
    <w:p w14:paraId="498CAA4F" w14:textId="77777777" w:rsidR="007E7BCC" w:rsidRPr="008F49A3" w:rsidRDefault="007E7BCC" w:rsidP="008F49A3">
      <w:pPr>
        <w:jc w:val="center"/>
      </w:pPr>
    </w:p>
    <w:p w14:paraId="1B3032A9" w14:textId="77777777" w:rsidR="008F49A3" w:rsidRPr="007E7BCC" w:rsidRDefault="008F49A3" w:rsidP="008F49A3">
      <w:pPr>
        <w:jc w:val="center"/>
        <w:rPr>
          <w:rStyle w:val="BoldOrange"/>
          <w:sz w:val="36"/>
          <w:szCs w:val="36"/>
        </w:rPr>
      </w:pPr>
      <w:r w:rsidRPr="007E7BCC">
        <w:rPr>
          <w:rStyle w:val="BoldOrange"/>
          <w:sz w:val="36"/>
          <w:szCs w:val="36"/>
        </w:rPr>
        <w:t>DISCLAIMER</w:t>
      </w:r>
    </w:p>
    <w:p w14:paraId="23142DCD" w14:textId="0233691E" w:rsidR="008F49A3" w:rsidRPr="008F49A3" w:rsidRDefault="008F49A3" w:rsidP="008F49A3">
      <w:pPr>
        <w:jc w:val="center"/>
      </w:pPr>
      <w:r w:rsidRPr="008F49A3">
        <w:t>We care, but you’re responsible</w:t>
      </w:r>
      <w:r w:rsidR="00BF4410">
        <w:t xml:space="preserve"> </w:t>
      </w:r>
      <w:r w:rsidR="00BF4410">
        <w:rPr>
          <mc:AlternateContent>
            <mc:Choice Requires="w16se"/>
            <mc:Fallback>
              <w:rFonts w:ascii="Segoe UI Emoji" w:eastAsia="Segoe UI Emoji" w:hAnsi="Segoe UI Emoji" w:cs="Segoe UI Emoji"/>
            </mc:Fallback>
          </mc:AlternateContent>
        </w:rPr>
        <mc:AlternateContent>
          <mc:Choice Requires="w16se">
            <w16se:symEx w16se:font="Segoe UI Emoji" w16se:char="1F913"/>
          </mc:Choice>
          <mc:Fallback>
            <w:t>🤓</w:t>
          </mc:Fallback>
        </mc:AlternateContent>
      </w:r>
    </w:p>
    <w:p w14:paraId="582DD1FC" w14:textId="77777777" w:rsidR="008F49A3" w:rsidRPr="008F49A3" w:rsidRDefault="008F49A3" w:rsidP="008F49A3">
      <w:pPr>
        <w:jc w:val="both"/>
      </w:pPr>
      <w:r w:rsidRPr="008F49A3">
        <w:t xml:space="preserve">While all attempts have been made to verify information provided in this publication, neither the author nor the publisher assumes any responsibility for errors, omissions or contradictory interpretation of the subject matter herein. This publication is designed to provide accurate and authoritative information with regards to the subject matter covered. However, it is </w:t>
      </w:r>
      <w:r w:rsidR="00F86E50">
        <w:t>delivered</w:t>
      </w:r>
      <w:r w:rsidRPr="008F49A3">
        <w:t xml:space="preserve"> with the understanding that the author and the publisher are not engaged in rendering legal, accounting, or other professional advice. If professional advice or other expert assistance is required, the services of a competent professional should be sought.</w:t>
      </w:r>
    </w:p>
    <w:p w14:paraId="70DD9972" w14:textId="77777777" w:rsidR="008F49A3" w:rsidRPr="008F49A3" w:rsidRDefault="008F49A3" w:rsidP="008F49A3">
      <w:pPr>
        <w:jc w:val="both"/>
      </w:pPr>
      <w:r w:rsidRPr="008F49A3">
        <w:t>The purchaser or reader of this publication assumes responsibility for the use of these materials and information. Adherence to all applicable laws and regulations, including federal, state and local, governing professional licensing, business practices, advertising and any other aspects of doing business is the sole responsibility of the purchaser or reader.</w:t>
      </w:r>
    </w:p>
    <w:p w14:paraId="00548FA5" w14:textId="77777777" w:rsidR="00F86E50" w:rsidRDefault="008F49A3" w:rsidP="008F49A3">
      <w:pPr>
        <w:jc w:val="both"/>
      </w:pPr>
      <w:r w:rsidRPr="008F49A3">
        <w:t>The publisher assumes no responsibility or liability whatsoever on behalf of any purchaser or reader of these materials.</w:t>
      </w:r>
    </w:p>
    <w:p w14:paraId="36449332" w14:textId="77777777" w:rsidR="00676F5E" w:rsidRDefault="00676F5E" w:rsidP="008F49A3">
      <w:pPr>
        <w:jc w:val="both"/>
      </w:pPr>
    </w:p>
    <w:p w14:paraId="6115CD11" w14:textId="77777777" w:rsidR="00676F5E" w:rsidRPr="00676F5E" w:rsidRDefault="00676F5E" w:rsidP="00676F5E"/>
    <w:p w14:paraId="007F5444" w14:textId="77777777" w:rsidR="00676F5E" w:rsidRPr="00676F5E" w:rsidRDefault="00676F5E" w:rsidP="00676F5E"/>
    <w:p w14:paraId="588EDD2E" w14:textId="7BC81CD4" w:rsidR="00676F5E" w:rsidRDefault="00676F5E" w:rsidP="00676F5E">
      <w:pPr>
        <w:tabs>
          <w:tab w:val="left" w:pos="2495"/>
        </w:tabs>
        <w:jc w:val="both"/>
      </w:pPr>
      <w:r>
        <w:tab/>
      </w:r>
    </w:p>
    <w:p w14:paraId="5868D2E8" w14:textId="77777777" w:rsidR="00192258" w:rsidRDefault="008F49A3" w:rsidP="00192258">
      <w:pPr>
        <w:jc w:val="both"/>
      </w:pPr>
      <w:r>
        <w:br w:type="page"/>
      </w:r>
      <w:r>
        <w:lastRenderedPageBreak/>
        <w:softHyphen/>
      </w:r>
    </w:p>
    <w:sdt>
      <w:sdtPr>
        <w:rPr>
          <w:rFonts w:asciiTheme="minorHAnsi" w:eastAsiaTheme="minorHAnsi" w:hAnsiTheme="minorHAnsi" w:cstheme="minorBidi"/>
          <w:caps w:val="0"/>
          <w:color w:val="auto"/>
          <w:sz w:val="22"/>
          <w:szCs w:val="22"/>
          <w:lang w:val="en-AU"/>
        </w:rPr>
        <w:id w:val="1759706787"/>
        <w:docPartObj>
          <w:docPartGallery w:val="Table of Contents"/>
          <w:docPartUnique/>
        </w:docPartObj>
      </w:sdtPr>
      <w:sdtEndPr>
        <w:rPr>
          <w:b/>
          <w:bCs/>
          <w:noProof/>
        </w:rPr>
      </w:sdtEndPr>
      <w:sdtContent>
        <w:p w14:paraId="69252029" w14:textId="589E9FE4" w:rsidR="00F62361" w:rsidRPr="00072071" w:rsidRDefault="00F62361" w:rsidP="00192258">
          <w:pPr>
            <w:pStyle w:val="TOCHeading"/>
            <w:rPr>
              <w:b/>
              <w:bCs/>
              <w:color w:val="0E5AAB"/>
              <w:sz w:val="48"/>
              <w:szCs w:val="48"/>
              <w:lang w:val="en-PH"/>
            </w:rPr>
          </w:pPr>
          <w:r w:rsidRPr="00072071">
            <w:rPr>
              <w:b/>
              <w:bCs/>
              <w:color w:val="0E5AAB"/>
              <w:sz w:val="48"/>
              <w:szCs w:val="48"/>
            </w:rPr>
            <w:t>Contents</w:t>
          </w:r>
        </w:p>
        <w:p w14:paraId="2BA52AC3" w14:textId="50E44865" w:rsidR="00603FBF" w:rsidRDefault="00F62361">
          <w:pPr>
            <w:pStyle w:val="TOC1"/>
            <w:tabs>
              <w:tab w:val="right" w:leader="dot" w:pos="9016"/>
            </w:tabs>
            <w:rPr>
              <w:rFonts w:eastAsiaTheme="minorEastAsia"/>
              <w:b w:val="0"/>
              <w:caps w:val="0"/>
              <w:noProof/>
              <w:kern w:val="2"/>
              <w:lang w:val="en-PH" w:eastAsia="en-PH"/>
              <w14:ligatures w14:val="standardContextual"/>
            </w:rPr>
          </w:pPr>
          <w:r>
            <w:fldChar w:fldCharType="begin"/>
          </w:r>
          <w:r>
            <w:instrText xml:space="preserve"> TOC \o "1-3" \h \z \u </w:instrText>
          </w:r>
          <w:r>
            <w:fldChar w:fldCharType="separate"/>
          </w:r>
          <w:hyperlink w:anchor="_Toc238897181" w:history="1">
            <w:r w:rsidR="00603FBF" w:rsidRPr="008831CF">
              <w:rPr>
                <w:rStyle w:val="Hyperlink"/>
                <w:noProof/>
              </w:rPr>
              <w:t>COPYRIGHT STUFF</w:t>
            </w:r>
            <w:r w:rsidR="00603FBF">
              <w:rPr>
                <w:noProof/>
                <w:webHidden/>
              </w:rPr>
              <w:tab/>
            </w:r>
            <w:r w:rsidR="00603FBF">
              <w:rPr>
                <w:noProof/>
                <w:webHidden/>
              </w:rPr>
              <w:fldChar w:fldCharType="begin"/>
            </w:r>
            <w:r w:rsidR="00603FBF">
              <w:rPr>
                <w:noProof/>
                <w:webHidden/>
              </w:rPr>
              <w:instrText xml:space="preserve"> PAGEREF _Toc238897181 \h </w:instrText>
            </w:r>
            <w:r w:rsidR="00603FBF">
              <w:rPr>
                <w:noProof/>
                <w:webHidden/>
              </w:rPr>
            </w:r>
            <w:r w:rsidR="00603FBF">
              <w:rPr>
                <w:noProof/>
                <w:webHidden/>
              </w:rPr>
              <w:fldChar w:fldCharType="separate"/>
            </w:r>
            <w:r w:rsidR="00F8136F">
              <w:rPr>
                <w:noProof/>
                <w:webHidden/>
              </w:rPr>
              <w:t>1</w:t>
            </w:r>
            <w:r w:rsidR="00603FBF">
              <w:rPr>
                <w:noProof/>
                <w:webHidden/>
              </w:rPr>
              <w:fldChar w:fldCharType="end"/>
            </w:r>
          </w:hyperlink>
        </w:p>
        <w:p w14:paraId="7A664850" w14:textId="0BFC38C0"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2" w:history="1">
            <w:r w:rsidRPr="008831CF">
              <w:rPr>
                <w:rStyle w:val="Hyperlink"/>
                <w:noProof/>
                <w:bdr w:val="none" w:sz="0" w:space="0" w:color="auto" w:frame="1"/>
                <w:lang w:val="en-PH"/>
              </w:rPr>
              <w:t>BEFORE POSTING THE BLOG POST</w:t>
            </w:r>
            <w:r>
              <w:rPr>
                <w:noProof/>
                <w:webHidden/>
              </w:rPr>
              <w:tab/>
            </w:r>
            <w:r>
              <w:rPr>
                <w:noProof/>
                <w:webHidden/>
              </w:rPr>
              <w:fldChar w:fldCharType="begin"/>
            </w:r>
            <w:r>
              <w:rPr>
                <w:noProof/>
                <w:webHidden/>
              </w:rPr>
              <w:instrText xml:space="preserve"> PAGEREF _Toc238897182 \h </w:instrText>
            </w:r>
            <w:r>
              <w:rPr>
                <w:noProof/>
                <w:webHidden/>
              </w:rPr>
            </w:r>
            <w:r>
              <w:rPr>
                <w:noProof/>
                <w:webHidden/>
              </w:rPr>
              <w:fldChar w:fldCharType="separate"/>
            </w:r>
            <w:r w:rsidR="00F8136F">
              <w:rPr>
                <w:noProof/>
                <w:webHidden/>
              </w:rPr>
              <w:t>3</w:t>
            </w:r>
            <w:r>
              <w:rPr>
                <w:noProof/>
                <w:webHidden/>
              </w:rPr>
              <w:fldChar w:fldCharType="end"/>
            </w:r>
          </w:hyperlink>
        </w:p>
        <w:p w14:paraId="40F11E39" w14:textId="2870C21A"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3" w:history="1">
            <w:r w:rsidRPr="008831CF">
              <w:rPr>
                <w:rStyle w:val="Hyperlink"/>
                <w:noProof/>
                <w:lang w:val="en-PH"/>
              </w:rPr>
              <w:t>AUTOMATIC WORDPRESS POSTING</w:t>
            </w:r>
            <w:r>
              <w:rPr>
                <w:noProof/>
                <w:webHidden/>
              </w:rPr>
              <w:tab/>
            </w:r>
            <w:r>
              <w:rPr>
                <w:noProof/>
                <w:webHidden/>
              </w:rPr>
              <w:fldChar w:fldCharType="begin"/>
            </w:r>
            <w:r>
              <w:rPr>
                <w:noProof/>
                <w:webHidden/>
              </w:rPr>
              <w:instrText xml:space="preserve"> PAGEREF _Toc238897183 \h </w:instrText>
            </w:r>
            <w:r>
              <w:rPr>
                <w:noProof/>
                <w:webHidden/>
              </w:rPr>
            </w:r>
            <w:r>
              <w:rPr>
                <w:noProof/>
                <w:webHidden/>
              </w:rPr>
              <w:fldChar w:fldCharType="separate"/>
            </w:r>
            <w:r w:rsidR="00F8136F">
              <w:rPr>
                <w:noProof/>
                <w:webHidden/>
              </w:rPr>
              <w:t>3</w:t>
            </w:r>
            <w:r>
              <w:rPr>
                <w:noProof/>
                <w:webHidden/>
              </w:rPr>
              <w:fldChar w:fldCharType="end"/>
            </w:r>
          </w:hyperlink>
        </w:p>
        <w:p w14:paraId="7D213F9A" w14:textId="5B11DD28"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4" w:history="1">
            <w:r w:rsidRPr="008831CF">
              <w:rPr>
                <w:rStyle w:val="Hyperlink"/>
                <w:noProof/>
                <w:bdr w:val="none" w:sz="0" w:space="0" w:color="auto" w:frame="1"/>
                <w:lang w:val="en-PH"/>
              </w:rPr>
              <w:t>THE SUGGESTED blog title</w:t>
            </w:r>
            <w:r>
              <w:rPr>
                <w:noProof/>
                <w:webHidden/>
              </w:rPr>
              <w:tab/>
            </w:r>
            <w:r>
              <w:rPr>
                <w:noProof/>
                <w:webHidden/>
              </w:rPr>
              <w:fldChar w:fldCharType="begin"/>
            </w:r>
            <w:r>
              <w:rPr>
                <w:noProof/>
                <w:webHidden/>
              </w:rPr>
              <w:instrText xml:space="preserve"> PAGEREF _Toc238897184 \h </w:instrText>
            </w:r>
            <w:r>
              <w:rPr>
                <w:noProof/>
                <w:webHidden/>
              </w:rPr>
            </w:r>
            <w:r>
              <w:rPr>
                <w:noProof/>
                <w:webHidden/>
              </w:rPr>
              <w:fldChar w:fldCharType="separate"/>
            </w:r>
            <w:r w:rsidR="00F8136F">
              <w:rPr>
                <w:noProof/>
                <w:webHidden/>
              </w:rPr>
              <w:t>3</w:t>
            </w:r>
            <w:r>
              <w:rPr>
                <w:noProof/>
                <w:webHidden/>
              </w:rPr>
              <w:fldChar w:fldCharType="end"/>
            </w:r>
          </w:hyperlink>
        </w:p>
        <w:p w14:paraId="7F920169" w14:textId="0DF9313E"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5" w:history="1">
            <w:r w:rsidRPr="008831CF">
              <w:rPr>
                <w:rStyle w:val="Hyperlink"/>
                <w:noProof/>
                <w:bdr w:val="none" w:sz="0" w:space="0" w:color="auto" w:frame="1"/>
                <w:lang w:val="en-PH"/>
              </w:rPr>
              <w:t>THE Suggested Featured Image</w:t>
            </w:r>
            <w:r>
              <w:rPr>
                <w:noProof/>
                <w:webHidden/>
              </w:rPr>
              <w:tab/>
            </w:r>
            <w:r>
              <w:rPr>
                <w:noProof/>
                <w:webHidden/>
              </w:rPr>
              <w:fldChar w:fldCharType="begin"/>
            </w:r>
            <w:r>
              <w:rPr>
                <w:noProof/>
                <w:webHidden/>
              </w:rPr>
              <w:instrText xml:space="preserve"> PAGEREF _Toc238897185 \h </w:instrText>
            </w:r>
            <w:r>
              <w:rPr>
                <w:noProof/>
                <w:webHidden/>
              </w:rPr>
            </w:r>
            <w:r>
              <w:rPr>
                <w:noProof/>
                <w:webHidden/>
              </w:rPr>
              <w:fldChar w:fldCharType="separate"/>
            </w:r>
            <w:r w:rsidR="00F8136F">
              <w:rPr>
                <w:noProof/>
                <w:webHidden/>
              </w:rPr>
              <w:t>3</w:t>
            </w:r>
            <w:r>
              <w:rPr>
                <w:noProof/>
                <w:webHidden/>
              </w:rPr>
              <w:fldChar w:fldCharType="end"/>
            </w:r>
          </w:hyperlink>
        </w:p>
        <w:p w14:paraId="1F4D0CC3" w14:textId="75AA5649"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6" w:history="1">
            <w:r w:rsidRPr="008831CF">
              <w:rPr>
                <w:rStyle w:val="Hyperlink"/>
                <w:noProof/>
                <w:lang w:val="en-PH"/>
              </w:rPr>
              <w:t>THE SUGGESTED SOCIAL MEDIA POST</w:t>
            </w:r>
            <w:r>
              <w:rPr>
                <w:noProof/>
                <w:webHidden/>
              </w:rPr>
              <w:tab/>
            </w:r>
            <w:r>
              <w:rPr>
                <w:noProof/>
                <w:webHidden/>
              </w:rPr>
              <w:fldChar w:fldCharType="begin"/>
            </w:r>
            <w:r>
              <w:rPr>
                <w:noProof/>
                <w:webHidden/>
              </w:rPr>
              <w:instrText xml:space="preserve"> PAGEREF _Toc238897186 \h </w:instrText>
            </w:r>
            <w:r>
              <w:rPr>
                <w:noProof/>
                <w:webHidden/>
              </w:rPr>
            </w:r>
            <w:r>
              <w:rPr>
                <w:noProof/>
                <w:webHidden/>
              </w:rPr>
              <w:fldChar w:fldCharType="separate"/>
            </w:r>
            <w:r w:rsidR="00F8136F">
              <w:rPr>
                <w:noProof/>
                <w:webHidden/>
              </w:rPr>
              <w:t>4</w:t>
            </w:r>
            <w:r>
              <w:rPr>
                <w:noProof/>
                <w:webHidden/>
              </w:rPr>
              <w:fldChar w:fldCharType="end"/>
            </w:r>
          </w:hyperlink>
        </w:p>
        <w:p w14:paraId="69EF52CE" w14:textId="2E0C8BC5" w:rsidR="00603FBF" w:rsidRDefault="00603FBF">
          <w:pPr>
            <w:pStyle w:val="TOC2"/>
            <w:rPr>
              <w:rFonts w:eastAsiaTheme="minorEastAsia"/>
              <w:b w:val="0"/>
              <w:caps w:val="0"/>
              <w:kern w:val="2"/>
              <w:lang w:val="en-PH" w:eastAsia="en-PH"/>
              <w14:ligatures w14:val="standardContextual"/>
            </w:rPr>
          </w:pPr>
          <w:hyperlink w:anchor="_Toc238897187" w:history="1">
            <w:r w:rsidRPr="008831CF">
              <w:rPr>
                <w:rStyle w:val="Hyperlink"/>
                <w:rFonts w:asciiTheme="majorHAnsi" w:eastAsiaTheme="majorEastAsia" w:hAnsiTheme="majorHAnsi" w:cstheme="majorBidi"/>
                <w:bCs/>
                <w:lang w:val="en-PH"/>
              </w:rPr>
              <w:t>SAMPLE SOCIAL POST 1 (LinkedIn)</w:t>
            </w:r>
            <w:r>
              <w:rPr>
                <w:webHidden/>
              </w:rPr>
              <w:tab/>
            </w:r>
            <w:r>
              <w:rPr>
                <w:webHidden/>
              </w:rPr>
              <w:fldChar w:fldCharType="begin"/>
            </w:r>
            <w:r>
              <w:rPr>
                <w:webHidden/>
              </w:rPr>
              <w:instrText xml:space="preserve"> PAGEREF _Toc238897187 \h </w:instrText>
            </w:r>
            <w:r>
              <w:rPr>
                <w:webHidden/>
              </w:rPr>
            </w:r>
            <w:r>
              <w:rPr>
                <w:webHidden/>
              </w:rPr>
              <w:fldChar w:fldCharType="separate"/>
            </w:r>
            <w:r w:rsidR="00F8136F">
              <w:rPr>
                <w:webHidden/>
              </w:rPr>
              <w:t>4</w:t>
            </w:r>
            <w:r>
              <w:rPr>
                <w:webHidden/>
              </w:rPr>
              <w:fldChar w:fldCharType="end"/>
            </w:r>
          </w:hyperlink>
        </w:p>
        <w:p w14:paraId="1D488AFF" w14:textId="489BF000" w:rsidR="00603FBF" w:rsidRDefault="00603FBF">
          <w:pPr>
            <w:pStyle w:val="TOC2"/>
            <w:rPr>
              <w:rFonts w:eastAsiaTheme="minorEastAsia"/>
              <w:b w:val="0"/>
              <w:caps w:val="0"/>
              <w:kern w:val="2"/>
              <w:lang w:val="en-PH" w:eastAsia="en-PH"/>
              <w14:ligatures w14:val="standardContextual"/>
            </w:rPr>
          </w:pPr>
          <w:hyperlink w:anchor="_Toc238897188" w:history="1">
            <w:r w:rsidRPr="008831CF">
              <w:rPr>
                <w:rStyle w:val="Hyperlink"/>
                <w:rFonts w:asciiTheme="majorHAnsi" w:eastAsiaTheme="majorEastAsia" w:hAnsiTheme="majorHAnsi" w:cstheme="majorBidi"/>
                <w:bCs/>
                <w:lang w:val="en-PH"/>
              </w:rPr>
              <w:t>SAMPLE SOCIAL POST 2 (FACEBOOK)</w:t>
            </w:r>
            <w:r>
              <w:rPr>
                <w:webHidden/>
              </w:rPr>
              <w:tab/>
            </w:r>
            <w:r>
              <w:rPr>
                <w:webHidden/>
              </w:rPr>
              <w:fldChar w:fldCharType="begin"/>
            </w:r>
            <w:r>
              <w:rPr>
                <w:webHidden/>
              </w:rPr>
              <w:instrText xml:space="preserve"> PAGEREF _Toc238897188 \h </w:instrText>
            </w:r>
            <w:r>
              <w:rPr>
                <w:webHidden/>
              </w:rPr>
            </w:r>
            <w:r>
              <w:rPr>
                <w:webHidden/>
              </w:rPr>
              <w:fldChar w:fldCharType="separate"/>
            </w:r>
            <w:r w:rsidR="00F8136F">
              <w:rPr>
                <w:webHidden/>
              </w:rPr>
              <w:t>4</w:t>
            </w:r>
            <w:r>
              <w:rPr>
                <w:webHidden/>
              </w:rPr>
              <w:fldChar w:fldCharType="end"/>
            </w:r>
          </w:hyperlink>
        </w:p>
        <w:p w14:paraId="03090A2B" w14:textId="44C2B83F" w:rsidR="00603FBF" w:rsidRDefault="00603FBF">
          <w:pPr>
            <w:pStyle w:val="TOC2"/>
            <w:rPr>
              <w:rFonts w:eastAsiaTheme="minorEastAsia"/>
              <w:b w:val="0"/>
              <w:caps w:val="0"/>
              <w:kern w:val="2"/>
              <w:lang w:val="en-PH" w:eastAsia="en-PH"/>
              <w14:ligatures w14:val="standardContextual"/>
            </w:rPr>
          </w:pPr>
          <w:hyperlink w:anchor="_Toc238897189" w:history="1">
            <w:r w:rsidRPr="008831CF">
              <w:rPr>
                <w:rStyle w:val="Hyperlink"/>
                <w:rFonts w:asciiTheme="majorHAnsi" w:eastAsiaTheme="majorEastAsia" w:hAnsiTheme="majorHAnsi" w:cstheme="majorBidi"/>
                <w:bCs/>
                <w:lang w:val="en-PH"/>
              </w:rPr>
              <w:t>SAMPLE SOCIAL POST 3 (X/TWITTER)</w:t>
            </w:r>
            <w:r>
              <w:rPr>
                <w:webHidden/>
              </w:rPr>
              <w:tab/>
            </w:r>
            <w:r>
              <w:rPr>
                <w:webHidden/>
              </w:rPr>
              <w:fldChar w:fldCharType="begin"/>
            </w:r>
            <w:r>
              <w:rPr>
                <w:webHidden/>
              </w:rPr>
              <w:instrText xml:space="preserve"> PAGEREF _Toc238897189 \h </w:instrText>
            </w:r>
            <w:r>
              <w:rPr>
                <w:webHidden/>
              </w:rPr>
            </w:r>
            <w:r>
              <w:rPr>
                <w:webHidden/>
              </w:rPr>
              <w:fldChar w:fldCharType="separate"/>
            </w:r>
            <w:r w:rsidR="00F8136F">
              <w:rPr>
                <w:webHidden/>
              </w:rPr>
              <w:t>5</w:t>
            </w:r>
            <w:r>
              <w:rPr>
                <w:webHidden/>
              </w:rPr>
              <w:fldChar w:fldCharType="end"/>
            </w:r>
          </w:hyperlink>
        </w:p>
        <w:p w14:paraId="0CD7C993" w14:textId="0C56B09C"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0" w:history="1">
            <w:r w:rsidRPr="008831CF">
              <w:rPr>
                <w:rStyle w:val="Hyperlink"/>
                <w:rFonts w:asciiTheme="majorHAnsi" w:eastAsiaTheme="majorEastAsia" w:hAnsiTheme="majorHAnsi" w:cstheme="majorBidi"/>
                <w:bCs/>
                <w:noProof/>
                <w:lang w:val="en-PH"/>
              </w:rPr>
              <w:t>THE suggested blog post email</w:t>
            </w:r>
            <w:r>
              <w:rPr>
                <w:noProof/>
                <w:webHidden/>
              </w:rPr>
              <w:tab/>
            </w:r>
            <w:r>
              <w:rPr>
                <w:noProof/>
                <w:webHidden/>
              </w:rPr>
              <w:fldChar w:fldCharType="begin"/>
            </w:r>
            <w:r>
              <w:rPr>
                <w:noProof/>
                <w:webHidden/>
              </w:rPr>
              <w:instrText xml:space="preserve"> PAGEREF _Toc238897190 \h </w:instrText>
            </w:r>
            <w:r>
              <w:rPr>
                <w:noProof/>
                <w:webHidden/>
              </w:rPr>
            </w:r>
            <w:r>
              <w:rPr>
                <w:noProof/>
                <w:webHidden/>
              </w:rPr>
              <w:fldChar w:fldCharType="separate"/>
            </w:r>
            <w:r w:rsidR="00F8136F">
              <w:rPr>
                <w:noProof/>
                <w:webHidden/>
              </w:rPr>
              <w:t>5</w:t>
            </w:r>
            <w:r>
              <w:rPr>
                <w:noProof/>
                <w:webHidden/>
              </w:rPr>
              <w:fldChar w:fldCharType="end"/>
            </w:r>
          </w:hyperlink>
        </w:p>
        <w:p w14:paraId="4D5CB77D" w14:textId="6EDDA8D7"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1" w:history="1">
            <w:r w:rsidRPr="008831CF">
              <w:rPr>
                <w:rStyle w:val="Hyperlink"/>
                <w:noProof/>
                <w:lang w:val="en-PH"/>
              </w:rPr>
              <w:t>The BLOG Article URL</w:t>
            </w:r>
            <w:r>
              <w:rPr>
                <w:noProof/>
                <w:webHidden/>
              </w:rPr>
              <w:tab/>
            </w:r>
            <w:r>
              <w:rPr>
                <w:noProof/>
                <w:webHidden/>
              </w:rPr>
              <w:fldChar w:fldCharType="begin"/>
            </w:r>
            <w:r>
              <w:rPr>
                <w:noProof/>
                <w:webHidden/>
              </w:rPr>
              <w:instrText xml:space="preserve"> PAGEREF _Toc238897191 \h </w:instrText>
            </w:r>
            <w:r>
              <w:rPr>
                <w:noProof/>
                <w:webHidden/>
              </w:rPr>
            </w:r>
            <w:r>
              <w:rPr>
                <w:noProof/>
                <w:webHidden/>
              </w:rPr>
              <w:fldChar w:fldCharType="separate"/>
            </w:r>
            <w:r w:rsidR="00F8136F">
              <w:rPr>
                <w:noProof/>
                <w:webHidden/>
              </w:rPr>
              <w:t>6</w:t>
            </w:r>
            <w:r>
              <w:rPr>
                <w:noProof/>
                <w:webHidden/>
              </w:rPr>
              <w:fldChar w:fldCharType="end"/>
            </w:r>
          </w:hyperlink>
        </w:p>
        <w:p w14:paraId="78F811E3" w14:textId="5632FE8E"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2" w:history="1">
            <w:r w:rsidRPr="008831CF">
              <w:rPr>
                <w:rStyle w:val="Hyperlink"/>
                <w:noProof/>
                <w:lang w:val="en-PH"/>
              </w:rPr>
              <w:t>THE SUGGESTED BLOG CONTENT</w:t>
            </w:r>
            <w:r>
              <w:rPr>
                <w:noProof/>
                <w:webHidden/>
              </w:rPr>
              <w:tab/>
            </w:r>
            <w:r>
              <w:rPr>
                <w:noProof/>
                <w:webHidden/>
              </w:rPr>
              <w:fldChar w:fldCharType="begin"/>
            </w:r>
            <w:r>
              <w:rPr>
                <w:noProof/>
                <w:webHidden/>
              </w:rPr>
              <w:instrText xml:space="preserve"> PAGEREF _Toc238897192 \h </w:instrText>
            </w:r>
            <w:r>
              <w:rPr>
                <w:noProof/>
                <w:webHidden/>
              </w:rPr>
            </w:r>
            <w:r>
              <w:rPr>
                <w:noProof/>
                <w:webHidden/>
              </w:rPr>
              <w:fldChar w:fldCharType="separate"/>
            </w:r>
            <w:r w:rsidR="00F8136F">
              <w:rPr>
                <w:noProof/>
                <w:webHidden/>
              </w:rPr>
              <w:t>6</w:t>
            </w:r>
            <w:r>
              <w:rPr>
                <w:noProof/>
                <w:webHidden/>
              </w:rPr>
              <w:fldChar w:fldCharType="end"/>
            </w:r>
          </w:hyperlink>
        </w:p>
        <w:p w14:paraId="5FD31A10" w14:textId="3F9AD770"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3" w:history="1">
            <w:r w:rsidRPr="008831CF">
              <w:rPr>
                <w:rStyle w:val="Hyperlink"/>
                <w:rFonts w:eastAsia="Times New Roman"/>
                <w:noProof/>
                <w:lang w:val="en-PH" w:eastAsia="en-PH"/>
              </w:rPr>
              <w:t>FREQUENTLY ASKED QUESTIONS</w:t>
            </w:r>
            <w:r>
              <w:rPr>
                <w:noProof/>
                <w:webHidden/>
              </w:rPr>
              <w:tab/>
            </w:r>
            <w:r>
              <w:rPr>
                <w:noProof/>
                <w:webHidden/>
              </w:rPr>
              <w:fldChar w:fldCharType="begin"/>
            </w:r>
            <w:r>
              <w:rPr>
                <w:noProof/>
                <w:webHidden/>
              </w:rPr>
              <w:instrText xml:space="preserve"> PAGEREF _Toc238897193 \h </w:instrText>
            </w:r>
            <w:r>
              <w:rPr>
                <w:noProof/>
                <w:webHidden/>
              </w:rPr>
            </w:r>
            <w:r>
              <w:rPr>
                <w:noProof/>
                <w:webHidden/>
              </w:rPr>
              <w:fldChar w:fldCharType="separate"/>
            </w:r>
            <w:r w:rsidR="00F8136F">
              <w:rPr>
                <w:noProof/>
                <w:webHidden/>
              </w:rPr>
              <w:t>14</w:t>
            </w:r>
            <w:r>
              <w:rPr>
                <w:noProof/>
                <w:webHidden/>
              </w:rPr>
              <w:fldChar w:fldCharType="end"/>
            </w:r>
          </w:hyperlink>
        </w:p>
        <w:p w14:paraId="2DEAD142" w14:textId="409BC788" w:rsidR="00F62361" w:rsidRDefault="00F62361">
          <w:r>
            <w:rPr>
              <w:b/>
              <w:bCs/>
              <w:noProof/>
            </w:rPr>
            <w:fldChar w:fldCharType="end"/>
          </w:r>
        </w:p>
      </w:sdtContent>
    </w:sdt>
    <w:p w14:paraId="46776050" w14:textId="2416C100" w:rsidR="004A3CEB" w:rsidRPr="004A3CEB" w:rsidRDefault="001763D3" w:rsidP="004A3CEB">
      <w:pPr>
        <w:rPr>
          <w:rFonts w:asciiTheme="majorHAnsi" w:eastAsiaTheme="majorEastAsia" w:hAnsiTheme="majorHAnsi" w:cstheme="majorBidi"/>
          <w:b/>
          <w:bCs/>
          <w:color w:val="0481B6"/>
          <w:sz w:val="44"/>
          <w:szCs w:val="44"/>
        </w:rPr>
      </w:pPr>
      <w:r>
        <w:rPr>
          <w:noProof/>
        </w:rPr>
        <w:drawing>
          <wp:anchor distT="0" distB="0" distL="114300" distR="114300" simplePos="0" relativeHeight="251658240" behindDoc="0" locked="0" layoutInCell="1" allowOverlap="1" wp14:anchorId="14E2CD6F" wp14:editId="4FA2F41E">
            <wp:simplePos x="0" y="0"/>
            <wp:positionH relativeFrom="margin">
              <wp:posOffset>109182</wp:posOffset>
            </wp:positionH>
            <wp:positionV relativeFrom="paragraph">
              <wp:posOffset>1733967</wp:posOffset>
            </wp:positionV>
            <wp:extent cx="5731510" cy="175387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753870"/>
                    </a:xfrm>
                    <a:prstGeom prst="rect">
                      <a:avLst/>
                    </a:prstGeom>
                    <a:noFill/>
                    <a:ln>
                      <a:noFill/>
                    </a:ln>
                  </pic:spPr>
                </pic:pic>
              </a:graphicData>
            </a:graphic>
          </wp:anchor>
        </w:drawing>
      </w:r>
      <w:r w:rsidR="00BA1DFC">
        <w:br w:type="page"/>
      </w:r>
    </w:p>
    <w:p w14:paraId="041EAA40" w14:textId="46626F1F" w:rsidR="00BF4410" w:rsidRDefault="00BF4410" w:rsidP="001537C4">
      <w:pPr>
        <w:pStyle w:val="Heading1"/>
        <w:rPr>
          <w:noProof/>
          <w:bdr w:val="none" w:sz="0" w:space="0" w:color="auto" w:frame="1"/>
          <w:lang w:val="en-PH"/>
        </w:rPr>
      </w:pPr>
      <w:bookmarkStart w:id="2" w:name="_Toc238897182"/>
      <w:r>
        <w:rPr>
          <w:noProof/>
          <w:bdr w:val="none" w:sz="0" w:space="0" w:color="auto" w:frame="1"/>
          <w:lang w:val="en-PH"/>
        </w:rPr>
        <w:lastRenderedPageBreak/>
        <w:t xml:space="preserve">BEFORE </w:t>
      </w:r>
      <w:r w:rsidR="00D52C7B">
        <w:rPr>
          <w:noProof/>
          <w:bdr w:val="none" w:sz="0" w:space="0" w:color="auto" w:frame="1"/>
          <w:lang w:val="en-PH"/>
        </w:rPr>
        <w:t>POSTING THE BLOG POST</w:t>
      </w:r>
      <w:bookmarkEnd w:id="2"/>
    </w:p>
    <w:p w14:paraId="78896A3D" w14:textId="6ACDB901" w:rsidR="00D915F3" w:rsidRDefault="00BF4410" w:rsidP="00BF4410">
      <w:pPr>
        <w:rPr>
          <w:lang w:val="en-PH"/>
        </w:rPr>
      </w:pPr>
      <w:r>
        <w:rPr>
          <w:lang w:val="en-PH"/>
        </w:rPr>
        <w:t xml:space="preserve">Before you post this Blog Post to your website, we </w:t>
      </w:r>
      <w:r w:rsidR="00180D02">
        <w:rPr>
          <w:lang w:val="en-PH"/>
        </w:rPr>
        <w:t>(</w:t>
      </w:r>
      <w:r w:rsidR="00180D02" w:rsidRPr="00180D02">
        <w:rPr>
          <w:b/>
          <w:bCs/>
          <w:u w:val="single"/>
          <w:lang w:val="en-PH"/>
        </w:rPr>
        <w:t>strongly</w:t>
      </w:r>
      <w:r w:rsidR="00180D02">
        <w:rPr>
          <w:lang w:val="en-PH"/>
        </w:rPr>
        <w:t xml:space="preserve">) </w:t>
      </w:r>
      <w:r>
        <w:rPr>
          <w:lang w:val="en-PH"/>
        </w:rPr>
        <w:t xml:space="preserve">recommend you read through </w:t>
      </w:r>
      <w:r w:rsidRPr="001F4949">
        <w:rPr>
          <w:b/>
          <w:bCs/>
          <w:u w:val="single"/>
          <w:lang w:val="en-PH"/>
        </w:rPr>
        <w:t>ALL</w:t>
      </w:r>
      <w:r>
        <w:rPr>
          <w:lang w:val="en-PH"/>
        </w:rPr>
        <w:t xml:space="preserve"> the Frequently Asked Questions </w:t>
      </w:r>
      <w:r w:rsidR="001F4949">
        <w:rPr>
          <w:lang w:val="en-PH"/>
        </w:rPr>
        <w:t xml:space="preserve">(FAQ) items </w:t>
      </w:r>
      <w:r>
        <w:rPr>
          <w:lang w:val="en-PH"/>
        </w:rPr>
        <w:t>found at</w:t>
      </w:r>
      <w:r w:rsidR="00D915F3">
        <w:rPr>
          <w:lang w:val="en-PH"/>
        </w:rPr>
        <w:t>:</w:t>
      </w:r>
    </w:p>
    <w:p w14:paraId="05A266B5" w14:textId="2F0A9694" w:rsidR="00BF4410" w:rsidRPr="00072071" w:rsidRDefault="003E2972" w:rsidP="00D915F3">
      <w:pPr>
        <w:jc w:val="center"/>
        <w:rPr>
          <w:color w:val="E87A25"/>
          <w:sz w:val="28"/>
          <w:szCs w:val="28"/>
          <w:lang w:val="en-PH"/>
        </w:rPr>
      </w:pPr>
      <w:hyperlink r:id="rId21" w:history="1">
        <w:r w:rsidRPr="00072071">
          <w:rPr>
            <w:rStyle w:val="Hyperlink"/>
            <w:b/>
            <w:bCs/>
            <w:sz w:val="28"/>
            <w:szCs w:val="28"/>
            <w:lang w:val="en-PH"/>
          </w:rPr>
          <w:t>thetechtribe.com/blog-</w:t>
        </w:r>
        <w:proofErr w:type="spellStart"/>
        <w:r w:rsidRPr="00072071">
          <w:rPr>
            <w:rStyle w:val="Hyperlink"/>
            <w:b/>
            <w:bCs/>
            <w:sz w:val="28"/>
            <w:szCs w:val="28"/>
            <w:lang w:val="en-PH"/>
          </w:rPr>
          <w:t>faq</w:t>
        </w:r>
        <w:proofErr w:type="spellEnd"/>
      </w:hyperlink>
    </w:p>
    <w:p w14:paraId="76C38E27" w14:textId="085DA53A" w:rsidR="000D0B3F" w:rsidRDefault="008C1DB2" w:rsidP="00B41FE8">
      <w:pPr>
        <w:rPr>
          <w:lang w:val="en-PH"/>
        </w:rPr>
      </w:pPr>
      <w:r>
        <w:rPr>
          <w:lang w:val="en-PH"/>
        </w:rPr>
        <w:t>There’s a number of things that you want to make sure you do correctly to get the most out of using these blog posts</w:t>
      </w:r>
      <w:r w:rsidR="009D53D3">
        <w:rPr>
          <w:lang w:val="en-PH"/>
        </w:rPr>
        <w:t xml:space="preserve"> and </w:t>
      </w:r>
      <w:r w:rsidR="008B651B">
        <w:rPr>
          <w:lang w:val="en-PH"/>
        </w:rPr>
        <w:t xml:space="preserve">to </w:t>
      </w:r>
      <w:r w:rsidR="009D53D3">
        <w:rPr>
          <w:lang w:val="en-PH"/>
        </w:rPr>
        <w:t xml:space="preserve">avoid getting into </w:t>
      </w:r>
      <w:r w:rsidR="008B651B">
        <w:rPr>
          <w:lang w:val="en-PH"/>
        </w:rPr>
        <w:t xml:space="preserve">potential </w:t>
      </w:r>
      <w:r w:rsidR="009D53D3">
        <w:rPr>
          <w:lang w:val="en-PH"/>
        </w:rPr>
        <w:t>trouble from Google</w:t>
      </w:r>
      <w:r w:rsidR="008B651B">
        <w:rPr>
          <w:lang w:val="en-PH"/>
        </w:rPr>
        <w:t xml:space="preserve">. </w:t>
      </w:r>
    </w:p>
    <w:p w14:paraId="7BAC7604" w14:textId="29E9508A" w:rsidR="00A14FEA" w:rsidRDefault="00A14FEA" w:rsidP="006D6AE8">
      <w:pPr>
        <w:pStyle w:val="Heading1"/>
        <w:rPr>
          <w:lang w:val="en-PH"/>
        </w:rPr>
      </w:pPr>
      <w:bookmarkStart w:id="3" w:name="_Toc238897183"/>
      <w:r>
        <w:rPr>
          <w:lang w:val="en-PH"/>
        </w:rPr>
        <w:t xml:space="preserve">AUTOMATIC </w:t>
      </w:r>
      <w:r w:rsidR="006D6AE8">
        <w:rPr>
          <w:lang w:val="en-PH"/>
        </w:rPr>
        <w:t xml:space="preserve">WORDPRESS </w:t>
      </w:r>
      <w:r>
        <w:rPr>
          <w:lang w:val="en-PH"/>
        </w:rPr>
        <w:t>POSTING</w:t>
      </w:r>
      <w:bookmarkEnd w:id="3"/>
      <w:r>
        <w:rPr>
          <w:lang w:val="en-PH"/>
        </w:rPr>
        <w:t xml:space="preserve"> </w:t>
      </w:r>
    </w:p>
    <w:p w14:paraId="5F4839D2" w14:textId="1D51C4BD" w:rsidR="00817DCB" w:rsidRDefault="006D6AE8" w:rsidP="00BF4410">
      <w:pPr>
        <w:rPr>
          <w:u w:val="single"/>
          <w:lang w:val="en-PH"/>
        </w:rPr>
      </w:pPr>
      <w:r>
        <w:rPr>
          <w:lang w:val="en-PH"/>
        </w:rPr>
        <w:t xml:space="preserve">Did you know we built </w:t>
      </w:r>
      <w:r w:rsidR="00817DCB">
        <w:rPr>
          <w:lang w:val="en-PH"/>
        </w:rPr>
        <w:t xml:space="preserve">you custom </w:t>
      </w:r>
      <w:proofErr w:type="spellStart"/>
      <w:r>
        <w:rPr>
          <w:lang w:val="en-PH"/>
        </w:rPr>
        <w:t>Wordpress</w:t>
      </w:r>
      <w:proofErr w:type="spellEnd"/>
      <w:r>
        <w:rPr>
          <w:lang w:val="en-PH"/>
        </w:rPr>
        <w:t xml:space="preserve"> Plugin that posts this entire Blog Post (including the Images) to your website </w:t>
      </w:r>
      <w:r w:rsidRPr="00220D17">
        <w:rPr>
          <w:b/>
          <w:bCs/>
          <w:i/>
          <w:iCs/>
          <w:lang w:val="en-PH"/>
        </w:rPr>
        <w:t>completely automatically</w:t>
      </w:r>
      <w:r w:rsidRPr="006D6AE8">
        <w:rPr>
          <w:u w:val="single"/>
          <w:lang w:val="en-PH"/>
        </w:rPr>
        <w:t>?</w:t>
      </w:r>
      <w:r w:rsidR="00817DCB">
        <w:rPr>
          <w:u w:val="single"/>
          <w:lang w:val="en-PH"/>
        </w:rPr>
        <w:t xml:space="preserve"> </w:t>
      </w:r>
    </w:p>
    <w:p w14:paraId="104DE0E6" w14:textId="591D9775" w:rsidR="006D6AE8" w:rsidRDefault="006D6AE8" w:rsidP="00BF4410">
      <w:pPr>
        <w:rPr>
          <w:lang w:val="en-PH"/>
        </w:rPr>
      </w:pPr>
      <w:r w:rsidRPr="006D6AE8">
        <w:rPr>
          <w:lang w:val="en-PH"/>
        </w:rPr>
        <w:t>No? Well now you do</w:t>
      </w:r>
      <w:r>
        <w:rPr>
          <w:lang w:val="en-PH"/>
        </w:rPr>
        <w:t xml:space="preserve"> </w:t>
      </w:r>
      <w:r w:rsidRPr="006D6AE8">
        <w:rPr>
          <mc:AlternateContent>
            <mc:Choice Requires="w16se"/>
            <mc:Fallback>
              <w:rFonts w:ascii="Segoe UI Emoji" w:eastAsia="Segoe UI Emoji" w:hAnsi="Segoe UI Emoji" w:cs="Segoe UI Emoji"/>
            </mc:Fallback>
          </mc:AlternateContent>
          <w:lang w:val="en-PH"/>
        </w:rPr>
        <mc:AlternateContent>
          <mc:Choice Requires="w16se">
            <w16se:symEx w16se:font="Segoe UI Emoji" w16se:char="1F60A"/>
          </mc:Choice>
          <mc:Fallback>
            <w:t>😊</w:t>
          </mc:Fallback>
        </mc:AlternateContent>
      </w:r>
    </w:p>
    <w:p w14:paraId="3E2EC7C7" w14:textId="3BDFEAA7" w:rsidR="006D6AE8" w:rsidRDefault="006D6AE8" w:rsidP="00220D17">
      <w:pPr>
        <w:rPr>
          <w:lang w:val="en-PH"/>
        </w:rPr>
      </w:pPr>
      <w:r>
        <w:rPr>
          <w:lang w:val="en-PH"/>
        </w:rPr>
        <w:t xml:space="preserve">You can find more details </w:t>
      </w:r>
      <w:r w:rsidR="00817DCB">
        <w:rPr>
          <w:lang w:val="en-PH"/>
        </w:rPr>
        <w:t>here</w:t>
      </w:r>
      <w:r w:rsidR="00220D17">
        <w:rPr>
          <w:lang w:val="en-PH"/>
        </w:rPr>
        <w:t>:</w:t>
      </w:r>
    </w:p>
    <w:p w14:paraId="04478B8E" w14:textId="7D220517" w:rsidR="008E0F0B" w:rsidRDefault="008E0F0B" w:rsidP="00220D17">
      <w:hyperlink r:id="rId22" w:history="1">
        <w:r w:rsidRPr="00C06285">
          <w:rPr>
            <w:rStyle w:val="Hyperlink"/>
          </w:rPr>
          <w:t>https://help.thetechtribe.com/support/solutions/articles/48001226562-how-do-i-use-the-tribal-wordpress-plugin-</w:t>
        </w:r>
      </w:hyperlink>
    </w:p>
    <w:p w14:paraId="622E6BC5" w14:textId="6D6A825E" w:rsidR="000D0B3F" w:rsidRPr="00B41FE8" w:rsidRDefault="00B1268F" w:rsidP="00B41FE8">
      <w:pPr>
        <w:rPr>
          <w:lang w:val="en-PH"/>
        </w:rPr>
      </w:pPr>
      <w:r>
        <w:rPr>
          <w:lang w:val="en-PH"/>
        </w:rPr>
        <w:t xml:space="preserve">Once you install &amp; configure it, your 6 x monthly blog posts will be automatically loaded into your website. </w:t>
      </w:r>
    </w:p>
    <w:p w14:paraId="2211BFB5" w14:textId="30CA7670" w:rsidR="00A56DCF" w:rsidRPr="00F705B1" w:rsidRDefault="00224723" w:rsidP="001537C4">
      <w:pPr>
        <w:pStyle w:val="Heading1"/>
        <w:rPr>
          <w:noProof/>
          <w:bdr w:val="none" w:sz="0" w:space="0" w:color="auto" w:frame="1"/>
          <w:lang w:val="en-PH"/>
        </w:rPr>
      </w:pPr>
      <w:bookmarkStart w:id="4" w:name="_Toc238897184"/>
      <w:r w:rsidRPr="00F705B1">
        <w:rPr>
          <w:noProof/>
          <w:bdr w:val="none" w:sz="0" w:space="0" w:color="auto" w:frame="1"/>
          <w:lang w:val="en-PH"/>
        </w:rPr>
        <w:t>THE</w:t>
      </w:r>
      <w:r w:rsidR="00A56DCF" w:rsidRPr="00F705B1">
        <w:rPr>
          <w:noProof/>
          <w:bdr w:val="none" w:sz="0" w:space="0" w:color="auto" w:frame="1"/>
          <w:lang w:val="en-PH"/>
        </w:rPr>
        <w:t xml:space="preserve"> SUGGESTE</w:t>
      </w:r>
      <w:r w:rsidR="00A56DCF" w:rsidRPr="00176F27">
        <w:rPr>
          <w:noProof/>
          <w:bdr w:val="none" w:sz="0" w:space="0" w:color="auto" w:frame="1"/>
          <w:lang w:val="en-PH"/>
        </w:rPr>
        <w:t>D</w:t>
      </w:r>
      <w:r w:rsidR="00A56DCF" w:rsidRPr="009424F8">
        <w:rPr>
          <w:noProof/>
          <w:bdr w:val="none" w:sz="0" w:space="0" w:color="auto" w:frame="1"/>
          <w:lang w:val="en-PH"/>
        </w:rPr>
        <w:t xml:space="preserve"> blog tit</w:t>
      </w:r>
      <w:r w:rsidR="00A56DCF" w:rsidRPr="0054532B">
        <w:rPr>
          <w:noProof/>
          <w:bdr w:val="none" w:sz="0" w:space="0" w:color="auto" w:frame="1"/>
          <w:lang w:val="en-PH"/>
        </w:rPr>
        <w:t>l</w:t>
      </w:r>
      <w:r w:rsidR="00A56DCF" w:rsidRPr="009424F8">
        <w:rPr>
          <w:noProof/>
          <w:bdr w:val="none" w:sz="0" w:space="0" w:color="auto" w:frame="1"/>
          <w:lang w:val="en-PH"/>
        </w:rPr>
        <w:t>e</w:t>
      </w:r>
      <w:bookmarkEnd w:id="4"/>
    </w:p>
    <w:p w14:paraId="1203CA26" w14:textId="08E3435B" w:rsidR="00F83581" w:rsidRPr="00603FBF" w:rsidRDefault="00726128" w:rsidP="00603FBF">
      <w:pPr>
        <w:ind w:left="360" w:hanging="360"/>
        <w:rPr>
          <w:b/>
          <w:bCs/>
        </w:rPr>
      </w:pPr>
      <w:r w:rsidRPr="00726128">
        <w:rPr>
          <w:b/>
          <w:bCs/>
        </w:rPr>
        <w:t>Why Shared Logins Are a Security Risk for Your Business</w:t>
      </w:r>
    </w:p>
    <w:p w14:paraId="2899D699" w14:textId="7FFD9D06" w:rsidR="000D0B3F" w:rsidRPr="00B41FE8" w:rsidRDefault="00897AB6" w:rsidP="00B41FE8">
      <w:r>
        <w:t>O</w:t>
      </w:r>
      <w:r w:rsidR="00CC76C6">
        <w:t xml:space="preserve">f course, you’re welcome </w:t>
      </w:r>
      <w:r w:rsidR="0072322F">
        <w:t>/ encouraged</w:t>
      </w:r>
      <w:r w:rsidR="008B651B">
        <w:t xml:space="preserve"> </w:t>
      </w:r>
      <w:r w:rsidR="0072322F">
        <w:t xml:space="preserve">to update </w:t>
      </w:r>
      <w:r w:rsidR="008B651B">
        <w:t>this Title</w:t>
      </w:r>
      <w:r w:rsidR="00B22404">
        <w:t xml:space="preserve">. It’ll </w:t>
      </w:r>
      <w:r w:rsidR="0072322F">
        <w:t>give you a much better chance of getting some real SEO Juice</w:t>
      </w:r>
      <w:r>
        <w:t>.</w:t>
      </w:r>
      <w:bookmarkStart w:id="5" w:name="_Toc133855374"/>
      <w:bookmarkStart w:id="6" w:name="_Toc234063415"/>
    </w:p>
    <w:p w14:paraId="7F2BFF33" w14:textId="7466D8D8" w:rsidR="00597062" w:rsidRPr="007F49D0" w:rsidRDefault="00597062" w:rsidP="00597062">
      <w:pPr>
        <w:pStyle w:val="Heading1"/>
        <w:rPr>
          <w:b w:val="0"/>
          <w:bCs w:val="0"/>
          <w:caps w:val="0"/>
          <w:lang w:val="en-PH"/>
        </w:rPr>
      </w:pPr>
      <w:bookmarkStart w:id="7" w:name="_Toc238897185"/>
      <w:r w:rsidRPr="007F49D0">
        <w:rPr>
          <w:noProof/>
          <w:bdr w:val="none" w:sz="0" w:space="0" w:color="auto" w:frame="1"/>
          <w:lang w:val="en-PH"/>
        </w:rPr>
        <w:t>TH</w:t>
      </w:r>
      <w:r w:rsidRPr="00E42649">
        <w:rPr>
          <w:noProof/>
          <w:bdr w:val="none" w:sz="0" w:space="0" w:color="auto" w:frame="1"/>
          <w:lang w:val="en-PH"/>
        </w:rPr>
        <w:t xml:space="preserve">E </w:t>
      </w:r>
      <w:r w:rsidRPr="007F49D0">
        <w:rPr>
          <w:noProof/>
          <w:bdr w:val="none" w:sz="0" w:space="0" w:color="auto" w:frame="1"/>
          <w:lang w:val="en-PH"/>
        </w:rPr>
        <w:t>Sugges</w:t>
      </w:r>
      <w:r w:rsidRPr="007227B9">
        <w:rPr>
          <w:noProof/>
          <w:bdr w:val="none" w:sz="0" w:space="0" w:color="auto" w:frame="1"/>
          <w:lang w:val="en-PH"/>
        </w:rPr>
        <w:t>te</w:t>
      </w:r>
      <w:r w:rsidRPr="00CE795A">
        <w:rPr>
          <w:noProof/>
          <w:bdr w:val="none" w:sz="0" w:space="0" w:color="auto" w:frame="1"/>
          <w:lang w:val="en-PH"/>
        </w:rPr>
        <w:t>d</w:t>
      </w:r>
      <w:r w:rsidRPr="007227B9">
        <w:rPr>
          <w:noProof/>
          <w:bdr w:val="none" w:sz="0" w:space="0" w:color="auto" w:frame="1"/>
          <w:lang w:val="en-PH"/>
        </w:rPr>
        <w:t xml:space="preserve"> Featured</w:t>
      </w:r>
      <w:r w:rsidRPr="007F49D0">
        <w:rPr>
          <w:noProof/>
          <w:bdr w:val="none" w:sz="0" w:space="0" w:color="auto" w:frame="1"/>
          <w:lang w:val="en-PH"/>
        </w:rPr>
        <w:t xml:space="preserve"> Image</w:t>
      </w:r>
      <w:bookmarkEnd w:id="5"/>
      <w:bookmarkEnd w:id="6"/>
      <w:bookmarkEnd w:id="7"/>
    </w:p>
    <w:p w14:paraId="1D51B900" w14:textId="77777777" w:rsidR="001C2C9D" w:rsidRDefault="00597062">
      <w:pPr>
        <w:rPr>
          <w:lang w:val="en-PH"/>
        </w:rPr>
      </w:pPr>
      <w:r>
        <w:rPr>
          <w:lang w:val="en-PH"/>
        </w:rPr>
        <w:t xml:space="preserve">Here’s a suggestion for the Featured Image for this Blog Post. All images we offer here as Suggested Images are </w:t>
      </w:r>
      <w:r w:rsidRPr="007F3E6A">
        <w:rPr>
          <w:u w:val="single"/>
          <w:lang w:val="en-PH"/>
        </w:rPr>
        <w:t>Royalty Free for Commercial Purposes.</w:t>
      </w:r>
      <w:r>
        <w:rPr>
          <w:lang w:val="en-PH"/>
        </w:rPr>
        <w:t xml:space="preserve"> </w:t>
      </w:r>
    </w:p>
    <w:p w14:paraId="565B6591" w14:textId="3D8F4502" w:rsidR="006E0A89" w:rsidRDefault="00943F5D">
      <w:pPr>
        <w:rPr>
          <w:rFonts w:asciiTheme="majorHAnsi" w:eastAsiaTheme="majorEastAsia" w:hAnsiTheme="majorHAnsi" w:cstheme="majorBidi"/>
          <w:b/>
          <w:bCs/>
          <w:caps/>
          <w:color w:val="0E5AAB"/>
          <w:sz w:val="44"/>
          <w:szCs w:val="44"/>
          <w:lang w:val="en-PH"/>
        </w:rPr>
      </w:pPr>
      <w:r>
        <w:rPr>
          <w:rFonts w:asciiTheme="majorHAnsi" w:eastAsiaTheme="majorEastAsia" w:hAnsiTheme="majorHAnsi" w:cstheme="majorBidi"/>
          <w:b/>
          <w:bCs/>
          <w:caps/>
          <w:noProof/>
          <w:color w:val="0E5AAB"/>
          <w:sz w:val="44"/>
          <w:szCs w:val="44"/>
          <w:lang w:val="en-PH"/>
        </w:rPr>
        <w:lastRenderedPageBreak/>
        <w:drawing>
          <wp:inline distT="0" distB="0" distL="0" distR="0" wp14:anchorId="3C5738C4" wp14:editId="0C6A9815">
            <wp:extent cx="5731510" cy="2188210"/>
            <wp:effectExtent l="0" t="0" r="2540" b="2540"/>
            <wp:docPr id="500411265" name="Picture 1" descr="A key in a keyh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11265" name="Picture 1" descr="A key in a keyhole&#10;&#10;Description automatically generated"/>
                    <pic:cNvPicPr/>
                  </pic:nvPicPr>
                  <pic:blipFill>
                    <a:blip r:embed="rId23"/>
                    <a:stretch>
                      <a:fillRect/>
                    </a:stretch>
                  </pic:blipFill>
                  <pic:spPr>
                    <a:xfrm>
                      <a:off x="0" y="0"/>
                      <a:ext cx="5731510" cy="2188210"/>
                    </a:xfrm>
                    <a:prstGeom prst="rect">
                      <a:avLst/>
                    </a:prstGeom>
                  </pic:spPr>
                </pic:pic>
              </a:graphicData>
            </a:graphic>
          </wp:inline>
        </w:drawing>
      </w:r>
    </w:p>
    <w:p w14:paraId="19B47822" w14:textId="6A148D85" w:rsidR="001C2C9D" w:rsidRPr="004B54D3" w:rsidRDefault="000D0B3F" w:rsidP="000D0B3F">
      <w:pPr>
        <w:rPr>
          <w:color w:val="0E5AAB"/>
        </w:rPr>
      </w:pPr>
      <w:bookmarkStart w:id="8" w:name="_Toc234063416"/>
      <w:bookmarkStart w:id="9" w:name="_Toc94113593"/>
      <w:bookmarkStart w:id="10" w:name="_Toc97912590"/>
      <w:r w:rsidRPr="00603FBF">
        <w:rPr>
          <w:b/>
          <w:bCs/>
          <w:color w:val="0E5AAB"/>
        </w:rPr>
        <w:t>IMAGE SOU</w:t>
      </w:r>
      <w:r w:rsidRPr="007047A4">
        <w:rPr>
          <w:b/>
          <w:bCs/>
          <w:color w:val="0E5AAB"/>
        </w:rPr>
        <w:t>RC</w:t>
      </w:r>
      <w:r w:rsidRPr="00603FBF">
        <w:rPr>
          <w:b/>
          <w:bCs/>
          <w:color w:val="0E5AAB"/>
        </w:rPr>
        <w:t>E:</w:t>
      </w:r>
      <w:r w:rsidRPr="00603FBF">
        <w:rPr>
          <w:color w:val="0E5AAB"/>
        </w:rPr>
        <w:t xml:space="preserve"> </w:t>
      </w:r>
      <w:hyperlink r:id="rId24" w:history="1">
        <w:r w:rsidR="00943F5D" w:rsidRPr="00943F5D">
          <w:rPr>
            <w:rFonts w:eastAsia="Arial" w:cstheme="minorHAnsi"/>
            <w:color w:val="0E5AAB"/>
            <w:u w:val="single"/>
          </w:rPr>
          <w:t>https://www.pexels.com/photo/monochrome-photography-of-keys-792031/</w:t>
        </w:r>
      </w:hyperlink>
      <w:r w:rsidR="00943F5D" w:rsidRPr="00943F5D">
        <w:rPr>
          <w:color w:val="0E5AAB"/>
          <w:u w:val="single"/>
        </w:rPr>
        <w:t xml:space="preserve"> </w:t>
      </w:r>
      <w:r w:rsidR="00C16076" w:rsidRPr="00943F5D">
        <w:rPr>
          <w:color w:val="0E5AAB"/>
        </w:rPr>
        <w:t xml:space="preserve"> </w:t>
      </w:r>
      <w:r w:rsidR="00D82880" w:rsidRPr="00943F5D">
        <w:rPr>
          <w:color w:val="0E5AAB"/>
        </w:rPr>
        <w:t xml:space="preserve"> </w:t>
      </w:r>
      <w:r w:rsidR="004B54D3" w:rsidRPr="00943F5D">
        <w:rPr>
          <w:color w:val="0E5AAB"/>
        </w:rPr>
        <w:t xml:space="preserve"> </w:t>
      </w:r>
      <w:r w:rsidR="00DB3258" w:rsidRPr="00943F5D">
        <w:rPr>
          <w:color w:val="0E5AAB"/>
        </w:rPr>
        <w:t xml:space="preserve"> </w:t>
      </w:r>
      <w:r w:rsidR="007047A4" w:rsidRPr="00943F5D">
        <w:rPr>
          <w:color w:val="0E5AAB"/>
        </w:rPr>
        <w:t xml:space="preserve"> </w:t>
      </w:r>
      <w:r w:rsidR="00603FBF" w:rsidRPr="00943F5D">
        <w:rPr>
          <w:color w:val="0E5AAB"/>
        </w:rPr>
        <w:t xml:space="preserve"> </w:t>
      </w:r>
    </w:p>
    <w:p w14:paraId="19E3F6D9" w14:textId="327DA876" w:rsidR="00597062" w:rsidRPr="00786519" w:rsidRDefault="00597062" w:rsidP="00597062">
      <w:pPr>
        <w:pStyle w:val="Heading1"/>
        <w:rPr>
          <w:b w:val="0"/>
          <w:bCs w:val="0"/>
          <w:caps w:val="0"/>
          <w:lang w:val="en-PH"/>
        </w:rPr>
      </w:pPr>
      <w:bookmarkStart w:id="11" w:name="_Toc238897186"/>
      <w:r w:rsidRPr="00786519">
        <w:rPr>
          <w:lang w:val="en-PH"/>
        </w:rPr>
        <w:t xml:space="preserve">THE </w:t>
      </w:r>
      <w:r w:rsidRPr="00B17CEC">
        <w:rPr>
          <w:lang w:val="en-PH"/>
        </w:rPr>
        <w:t>SUG</w:t>
      </w:r>
      <w:r w:rsidRPr="00603FBF">
        <w:rPr>
          <w:lang w:val="en-PH"/>
        </w:rPr>
        <w:t>GE</w:t>
      </w:r>
      <w:r w:rsidRPr="00CC2EF4">
        <w:rPr>
          <w:lang w:val="en-PH"/>
        </w:rPr>
        <w:t>STED SOCIAL</w:t>
      </w:r>
      <w:r w:rsidRPr="00786519">
        <w:rPr>
          <w:lang w:val="en-PH"/>
        </w:rPr>
        <w:t xml:space="preserve"> MEDIA POST</w:t>
      </w:r>
      <w:bookmarkEnd w:id="8"/>
      <w:bookmarkEnd w:id="11"/>
    </w:p>
    <w:p w14:paraId="5981AA76" w14:textId="77777777" w:rsidR="00597062" w:rsidRPr="00786519" w:rsidRDefault="00597062" w:rsidP="00597062">
      <w:pPr>
        <w:rPr>
          <w:lang w:val="en-PH"/>
        </w:rPr>
      </w:pPr>
      <w:r w:rsidRPr="00786519">
        <w:rPr>
          <w:lang w:val="en-PH"/>
        </w:rPr>
        <w:t>Here are the Social Media posts that you can use to link back to your Blog Post. If you also include the URL in your social media post, it’ll link through (on most social media platforms).</w:t>
      </w:r>
    </w:p>
    <w:p w14:paraId="5E756395" w14:textId="77777777" w:rsidR="00597062" w:rsidRPr="00786519" w:rsidRDefault="00597062" w:rsidP="00597062">
      <w:pPr>
        <w:keepNext/>
        <w:keepLines/>
        <w:spacing w:before="40" w:after="120"/>
        <w:outlineLvl w:val="1"/>
        <w:rPr>
          <w:rFonts w:asciiTheme="majorHAnsi" w:eastAsiaTheme="majorEastAsia" w:hAnsiTheme="majorHAnsi" w:cstheme="majorBidi"/>
          <w:b/>
          <w:bCs/>
          <w:caps/>
          <w:color w:val="E87A25"/>
          <w:sz w:val="36"/>
          <w:szCs w:val="36"/>
          <w:lang w:val="en-PH"/>
        </w:rPr>
      </w:pPr>
      <w:bookmarkStart w:id="12" w:name="_Toc99643999"/>
      <w:bookmarkStart w:id="13" w:name="_Toc99645458"/>
      <w:bookmarkStart w:id="14" w:name="_Toc99650363"/>
      <w:bookmarkStart w:id="15" w:name="_Toc99651154"/>
      <w:bookmarkStart w:id="16" w:name="_Toc99651745"/>
      <w:bookmarkStart w:id="17" w:name="_Toc234063417"/>
      <w:bookmarkStart w:id="18" w:name="_Toc238897187"/>
      <w:r w:rsidRPr="00786519">
        <w:rPr>
          <w:rFonts w:asciiTheme="majorHAnsi" w:eastAsiaTheme="majorEastAsia" w:hAnsiTheme="majorHAnsi" w:cstheme="majorBidi"/>
          <w:b/>
          <w:bCs/>
          <w:caps/>
          <w:color w:val="E87A25"/>
          <w:sz w:val="36"/>
          <w:szCs w:val="36"/>
          <w:lang w:val="en-PH"/>
        </w:rPr>
        <w:t>SAMPLE SOCIAL POST 1 (</w:t>
      </w:r>
      <w:r w:rsidRPr="00B17CEC">
        <w:rPr>
          <w:rFonts w:asciiTheme="majorHAnsi" w:eastAsiaTheme="majorEastAsia" w:hAnsiTheme="majorHAnsi" w:cstheme="majorBidi"/>
          <w:b/>
          <w:bCs/>
          <w:caps/>
          <w:color w:val="0E5AAB"/>
          <w:sz w:val="36"/>
          <w:szCs w:val="36"/>
          <w:lang w:val="en-PH"/>
        </w:rPr>
        <w:t>LinkedIn</w:t>
      </w:r>
      <w:r w:rsidRPr="00786519">
        <w:rPr>
          <w:rFonts w:asciiTheme="majorHAnsi" w:eastAsiaTheme="majorEastAsia" w:hAnsiTheme="majorHAnsi" w:cstheme="majorBidi"/>
          <w:b/>
          <w:bCs/>
          <w:caps/>
          <w:color w:val="E87A25"/>
          <w:sz w:val="36"/>
          <w:szCs w:val="36"/>
          <w:lang w:val="en-PH"/>
        </w:rPr>
        <w:t>)</w:t>
      </w:r>
      <w:bookmarkEnd w:id="12"/>
      <w:bookmarkEnd w:id="13"/>
      <w:bookmarkEnd w:id="14"/>
      <w:bookmarkEnd w:id="15"/>
      <w:bookmarkEnd w:id="16"/>
      <w:bookmarkEnd w:id="17"/>
      <w:bookmarkEnd w:id="18"/>
    </w:p>
    <w:tbl>
      <w:tblPr>
        <w:tblStyle w:val="TableGrid3"/>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97062" w:rsidRPr="00786519" w14:paraId="7B716BB8" w14:textId="77777777" w:rsidTr="00D76EEF">
        <w:tc>
          <w:tcPr>
            <w:tcW w:w="9016" w:type="dxa"/>
            <w:shd w:val="clear" w:color="auto" w:fill="C1E4FF"/>
          </w:tcPr>
          <w:p w14:paraId="06CFA505" w14:textId="77777777" w:rsidR="00943F5D" w:rsidRPr="00943F5D" w:rsidRDefault="00943F5D" w:rsidP="00943F5D">
            <w:pPr>
              <w:rPr>
                <w:lang w:val="en-US"/>
              </w:rPr>
            </w:pPr>
            <w:r w:rsidRPr="00943F5D">
              <w:rPr>
                <w:lang w:val="en-US"/>
              </w:rPr>
              <w:t>Your bookkeeper is away, but an invoice has to be sent today. Instead of creating another user, someone gives a colleague the accounting software login.</w:t>
            </w:r>
          </w:p>
          <w:p w14:paraId="66FA548E" w14:textId="77777777" w:rsidR="00943F5D" w:rsidRPr="00943F5D" w:rsidRDefault="00943F5D" w:rsidP="00943F5D">
            <w:pPr>
              <w:rPr>
                <w:lang w:val="en-US"/>
              </w:rPr>
            </w:pPr>
            <w:r w:rsidRPr="00943F5D">
              <w:rPr>
                <w:lang w:val="en-US"/>
              </w:rPr>
              <w:t>The invoice goes out, but that colleague still has the password the next day. If the same details are shared again, several people may eventually be working under one username.</w:t>
            </w:r>
          </w:p>
          <w:p w14:paraId="2C8ABE14" w14:textId="77777777" w:rsidR="00943F5D" w:rsidRPr="00943F5D" w:rsidRDefault="00943F5D" w:rsidP="00943F5D">
            <w:pPr>
              <w:rPr>
                <w:lang w:val="en-US"/>
              </w:rPr>
            </w:pPr>
            <w:r w:rsidRPr="00943F5D">
              <w:rPr>
                <w:lang w:val="en-US"/>
              </w:rPr>
              <w:t>If payment details are changed or a customer record is edited, the account history may show which account was used without telling you which person used it.</w:t>
            </w:r>
          </w:p>
          <w:p w14:paraId="61AACDB8" w14:textId="77777777" w:rsidR="00943F5D" w:rsidRPr="00943F5D" w:rsidRDefault="00943F5D" w:rsidP="00943F5D">
            <w:pPr>
              <w:rPr>
                <w:lang w:val="en-US"/>
              </w:rPr>
            </w:pPr>
            <w:r w:rsidRPr="00943F5D">
              <w:rPr>
                <w:lang w:val="en-US"/>
              </w:rPr>
              <w:t>The same issue comes up when someone leaves. You cannot remove only their access without changing the password for everyone else.</w:t>
            </w:r>
          </w:p>
          <w:p w14:paraId="70A2FE7B" w14:textId="77777777" w:rsidR="00943F5D" w:rsidRPr="00943F5D" w:rsidRDefault="00943F5D" w:rsidP="00943F5D">
            <w:pPr>
              <w:rPr>
                <w:lang w:val="en-US"/>
              </w:rPr>
            </w:pPr>
            <w:r w:rsidRPr="00943F5D">
              <w:rPr>
                <w:lang w:val="en-US"/>
              </w:rPr>
              <w:t>We’ve written an article to explain why shared logins put your business at risk and how to give each person their own access.</w:t>
            </w:r>
          </w:p>
          <w:p w14:paraId="3809B171" w14:textId="77777777" w:rsidR="00943F5D" w:rsidRPr="00943F5D" w:rsidRDefault="00943F5D" w:rsidP="00943F5D">
            <w:pPr>
              <w:rPr>
                <w:lang w:val="en-US"/>
              </w:rPr>
            </w:pPr>
            <w:r w:rsidRPr="00943F5D">
              <w:rPr>
                <w:lang w:val="en-US"/>
              </w:rPr>
              <w:t>Read it here: [BLOG_LINK]</w:t>
            </w:r>
          </w:p>
          <w:p w14:paraId="5CEC9733" w14:textId="66E90029" w:rsidR="00597062" w:rsidRPr="00786519" w:rsidRDefault="00943F5D" w:rsidP="00943F5D">
            <w:pPr>
              <w:rPr>
                <w:lang w:val="en-US"/>
              </w:rPr>
            </w:pPr>
            <w:r w:rsidRPr="00943F5D">
              <w:rPr>
                <w:lang w:val="en-US"/>
              </w:rPr>
              <w:t>#BusinessSecurity #AccessManagement #Cybersecurity</w:t>
            </w:r>
          </w:p>
        </w:tc>
      </w:tr>
    </w:tbl>
    <w:p w14:paraId="493E7D23" w14:textId="77777777" w:rsidR="00597062" w:rsidRPr="00786519" w:rsidRDefault="00597062" w:rsidP="00597062">
      <w:pPr>
        <w:keepNext/>
        <w:keepLines/>
        <w:spacing w:before="40" w:after="120"/>
        <w:outlineLvl w:val="1"/>
        <w:rPr>
          <w:rFonts w:asciiTheme="majorHAnsi" w:eastAsiaTheme="majorEastAsia" w:hAnsiTheme="majorHAnsi" w:cstheme="majorBidi"/>
          <w:b/>
          <w:bCs/>
          <w:caps/>
          <w:color w:val="E87A25"/>
          <w:sz w:val="36"/>
          <w:szCs w:val="36"/>
          <w:lang w:val="en-PH"/>
        </w:rPr>
      </w:pPr>
      <w:bookmarkStart w:id="19" w:name="_Toc94113595"/>
      <w:bookmarkStart w:id="20" w:name="_Toc97912592"/>
      <w:bookmarkStart w:id="21" w:name="_Toc99644000"/>
      <w:bookmarkStart w:id="22" w:name="_Toc99645459"/>
      <w:bookmarkStart w:id="23" w:name="_Toc99650364"/>
      <w:bookmarkStart w:id="24" w:name="_Toc99651155"/>
      <w:bookmarkStart w:id="25" w:name="_Toc99651746"/>
      <w:bookmarkStart w:id="26" w:name="_Toc234063418"/>
      <w:bookmarkStart w:id="27" w:name="_Toc238897188"/>
      <w:r w:rsidRPr="00786519">
        <w:rPr>
          <w:rFonts w:asciiTheme="majorHAnsi" w:eastAsiaTheme="majorEastAsia" w:hAnsiTheme="majorHAnsi" w:cstheme="majorBidi"/>
          <w:b/>
          <w:bCs/>
          <w:caps/>
          <w:color w:val="E87A25"/>
          <w:sz w:val="36"/>
          <w:szCs w:val="36"/>
          <w:lang w:val="en-PH"/>
        </w:rPr>
        <w:t>SAMPLE SOCIAL POST 2 (</w:t>
      </w:r>
      <w:r w:rsidRPr="00B17CEC">
        <w:rPr>
          <w:rFonts w:asciiTheme="majorHAnsi" w:eastAsiaTheme="majorEastAsia" w:hAnsiTheme="majorHAnsi" w:cstheme="majorBidi"/>
          <w:b/>
          <w:bCs/>
          <w:caps/>
          <w:color w:val="0E5AAB"/>
          <w:sz w:val="36"/>
          <w:szCs w:val="36"/>
          <w:lang w:val="en-PH"/>
        </w:rPr>
        <w:t>FACEBOOK</w:t>
      </w:r>
      <w:r w:rsidRPr="00786519">
        <w:rPr>
          <w:rFonts w:asciiTheme="majorHAnsi" w:eastAsiaTheme="majorEastAsia" w:hAnsiTheme="majorHAnsi" w:cstheme="majorBidi"/>
          <w:b/>
          <w:bCs/>
          <w:caps/>
          <w:color w:val="E87A25"/>
          <w:sz w:val="36"/>
          <w:szCs w:val="36"/>
          <w:lang w:val="en-PH"/>
        </w:rPr>
        <w:t>)</w:t>
      </w:r>
      <w:bookmarkEnd w:id="19"/>
      <w:bookmarkEnd w:id="20"/>
      <w:bookmarkEnd w:id="21"/>
      <w:bookmarkEnd w:id="22"/>
      <w:bookmarkEnd w:id="23"/>
      <w:bookmarkEnd w:id="24"/>
      <w:bookmarkEnd w:id="25"/>
      <w:bookmarkEnd w:id="26"/>
      <w:bookmarkEnd w:id="27"/>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97062" w:rsidRPr="00786519" w14:paraId="4C00D10D" w14:textId="77777777" w:rsidTr="00D76EEF">
        <w:tc>
          <w:tcPr>
            <w:tcW w:w="9016" w:type="dxa"/>
            <w:shd w:val="clear" w:color="auto" w:fill="C1E4FF"/>
          </w:tcPr>
          <w:p w14:paraId="5599EDF5" w14:textId="77777777" w:rsidR="00943F5D" w:rsidRPr="00943F5D" w:rsidRDefault="00943F5D" w:rsidP="00943F5D">
            <w:pPr>
              <w:rPr>
                <w:bCs/>
              </w:rPr>
            </w:pPr>
            <w:r w:rsidRPr="00943F5D">
              <w:rPr>
                <w:bCs/>
              </w:rPr>
              <w:t>Many businesses have at least one password that gets passed around. It may be for the company website, accounting software, or a shared inbox.</w:t>
            </w:r>
          </w:p>
          <w:p w14:paraId="0D4AAE28" w14:textId="77777777" w:rsidR="00943F5D" w:rsidRPr="00943F5D" w:rsidRDefault="00943F5D" w:rsidP="00943F5D">
            <w:pPr>
              <w:rPr>
                <w:bCs/>
              </w:rPr>
            </w:pPr>
            <w:r w:rsidRPr="00943F5D">
              <w:rPr>
                <w:bCs/>
              </w:rPr>
              <w:lastRenderedPageBreak/>
              <w:t>Once several people are signing in under the same username, it becomes difficult to see who changed something. You also cannot remove one person’s access without changing the password for everyone.</w:t>
            </w:r>
          </w:p>
          <w:p w14:paraId="0507DDBF" w14:textId="77777777" w:rsidR="00943F5D" w:rsidRPr="00943F5D" w:rsidRDefault="00943F5D" w:rsidP="00943F5D">
            <w:pPr>
              <w:rPr>
                <w:bCs/>
              </w:rPr>
            </w:pPr>
            <w:r w:rsidRPr="00943F5D">
              <w:rPr>
                <w:bCs/>
              </w:rPr>
              <w:t>We’ve written an article to explain the problems shared logins can cause and what your business can use instead.</w:t>
            </w:r>
          </w:p>
          <w:p w14:paraId="73C79DE2" w14:textId="19D2981E" w:rsidR="00597062" w:rsidRPr="00786519" w:rsidRDefault="00943F5D" w:rsidP="00943F5D">
            <w:r w:rsidRPr="00943F5D">
              <w:rPr>
                <w:bCs/>
              </w:rPr>
              <w:t>Read it here: [BLOG_LINK]</w:t>
            </w:r>
          </w:p>
        </w:tc>
      </w:tr>
    </w:tbl>
    <w:p w14:paraId="5660B391" w14:textId="77777777" w:rsidR="00597062" w:rsidRPr="00786519" w:rsidRDefault="00597062" w:rsidP="00597062">
      <w:pPr>
        <w:keepNext/>
        <w:keepLines/>
        <w:spacing w:before="40" w:after="120"/>
        <w:outlineLvl w:val="1"/>
        <w:rPr>
          <w:rFonts w:asciiTheme="majorHAnsi" w:eastAsiaTheme="majorEastAsia" w:hAnsiTheme="majorHAnsi" w:cstheme="majorBidi"/>
          <w:b/>
          <w:bCs/>
          <w:caps/>
          <w:color w:val="E87A25"/>
          <w:sz w:val="36"/>
          <w:szCs w:val="36"/>
          <w:lang w:val="en-PH"/>
        </w:rPr>
      </w:pPr>
      <w:bookmarkStart w:id="28" w:name="_Toc94113596"/>
      <w:bookmarkStart w:id="29" w:name="_Toc97912593"/>
      <w:bookmarkStart w:id="30" w:name="_Toc99644001"/>
      <w:bookmarkStart w:id="31" w:name="_Toc99645460"/>
      <w:bookmarkStart w:id="32" w:name="_Toc99650365"/>
      <w:bookmarkStart w:id="33" w:name="_Toc99651156"/>
      <w:bookmarkStart w:id="34" w:name="_Toc99651747"/>
      <w:bookmarkStart w:id="35" w:name="_Toc234063419"/>
      <w:bookmarkStart w:id="36" w:name="_Toc238897189"/>
      <w:r w:rsidRPr="00786519">
        <w:rPr>
          <w:rFonts w:asciiTheme="majorHAnsi" w:eastAsiaTheme="majorEastAsia" w:hAnsiTheme="majorHAnsi" w:cstheme="majorBidi"/>
          <w:b/>
          <w:bCs/>
          <w:caps/>
          <w:color w:val="E87A25"/>
          <w:sz w:val="36"/>
          <w:szCs w:val="36"/>
          <w:lang w:val="en-PH"/>
        </w:rPr>
        <w:lastRenderedPageBreak/>
        <w:t>SAMPLE SOCIAL POST 3 (</w:t>
      </w:r>
      <w:r w:rsidRPr="00B17CEC">
        <w:rPr>
          <w:rFonts w:asciiTheme="majorHAnsi" w:eastAsiaTheme="majorEastAsia" w:hAnsiTheme="majorHAnsi" w:cstheme="majorBidi"/>
          <w:b/>
          <w:bCs/>
          <w:caps/>
          <w:color w:val="0E5AAB"/>
          <w:sz w:val="36"/>
          <w:szCs w:val="36"/>
          <w:lang w:val="en-PH"/>
        </w:rPr>
        <w:t>X/TWITTER</w:t>
      </w:r>
      <w:r w:rsidRPr="00786519">
        <w:rPr>
          <w:rFonts w:asciiTheme="majorHAnsi" w:eastAsiaTheme="majorEastAsia" w:hAnsiTheme="majorHAnsi" w:cstheme="majorBidi"/>
          <w:b/>
          <w:bCs/>
          <w:caps/>
          <w:color w:val="E87A25"/>
          <w:sz w:val="36"/>
          <w:szCs w:val="36"/>
          <w:lang w:val="en-PH"/>
        </w:rPr>
        <w:t>)</w:t>
      </w:r>
      <w:bookmarkEnd w:id="28"/>
      <w:bookmarkEnd w:id="29"/>
      <w:bookmarkEnd w:id="30"/>
      <w:bookmarkEnd w:id="31"/>
      <w:bookmarkEnd w:id="32"/>
      <w:bookmarkEnd w:id="33"/>
      <w:bookmarkEnd w:id="34"/>
      <w:bookmarkEnd w:id="35"/>
      <w:bookmarkEnd w:id="36"/>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97062" w:rsidRPr="00786519" w14:paraId="5D3477AF" w14:textId="77777777" w:rsidTr="00D76EEF">
        <w:tc>
          <w:tcPr>
            <w:tcW w:w="9016" w:type="dxa"/>
            <w:shd w:val="clear" w:color="auto" w:fill="C1E4FF"/>
          </w:tcPr>
          <w:p w14:paraId="56D5A554" w14:textId="7B671A69" w:rsidR="00597062" w:rsidRPr="00786519" w:rsidRDefault="00943F5D" w:rsidP="007047A4">
            <w:r w:rsidRPr="00943F5D">
              <w:rPr>
                <w:bCs/>
              </w:rPr>
              <w:t>When several employees share one business account, the login history may show the username without telling you which person used it. We’ve written an article to explain why that matters and what to use instead: [BLOG_LINK]</w:t>
            </w:r>
          </w:p>
        </w:tc>
      </w:tr>
    </w:tbl>
    <w:p w14:paraId="28B991D8" w14:textId="77777777" w:rsidR="00603FBF" w:rsidRDefault="00603FBF" w:rsidP="00603FBF">
      <w:pPr>
        <w:rPr>
          <w:lang w:val="en-PH"/>
        </w:rPr>
      </w:pPr>
    </w:p>
    <w:p w14:paraId="70EB3B25" w14:textId="0A630B14" w:rsidR="00384801" w:rsidRDefault="00A14FEA" w:rsidP="008C6F6E">
      <w:pPr>
        <w:keepNext/>
        <w:keepLines/>
        <w:spacing w:before="240" w:after="120"/>
        <w:contextualSpacing/>
        <w:outlineLvl w:val="0"/>
        <w:rPr>
          <w:rFonts w:asciiTheme="majorHAnsi" w:eastAsiaTheme="majorEastAsia" w:hAnsiTheme="majorHAnsi" w:cstheme="majorBidi"/>
          <w:b/>
          <w:bCs/>
          <w:caps/>
          <w:color w:val="0E5AAB"/>
          <w:sz w:val="44"/>
          <w:szCs w:val="44"/>
          <w:lang w:val="en-PH"/>
        </w:rPr>
      </w:pPr>
      <w:bookmarkStart w:id="37" w:name="_Toc238897190"/>
      <w:r>
        <w:rPr>
          <w:rFonts w:asciiTheme="majorHAnsi" w:eastAsiaTheme="majorEastAsia" w:hAnsiTheme="majorHAnsi" w:cstheme="majorBidi"/>
          <w:b/>
          <w:bCs/>
          <w:caps/>
          <w:color w:val="0E5AAB"/>
          <w:sz w:val="44"/>
          <w:szCs w:val="44"/>
          <w:lang w:val="en-PH"/>
        </w:rPr>
        <w:t xml:space="preserve">THE </w:t>
      </w:r>
      <w:r w:rsidR="00384801">
        <w:rPr>
          <w:rFonts w:asciiTheme="majorHAnsi" w:eastAsiaTheme="majorEastAsia" w:hAnsiTheme="majorHAnsi" w:cstheme="majorBidi"/>
          <w:b/>
          <w:bCs/>
          <w:caps/>
          <w:color w:val="0E5AAB"/>
          <w:sz w:val="44"/>
          <w:szCs w:val="44"/>
          <w:lang w:val="en-PH"/>
        </w:rPr>
        <w:t>suggested blog post email</w:t>
      </w:r>
      <w:bookmarkEnd w:id="37"/>
    </w:p>
    <w:p w14:paraId="41D27CE5" w14:textId="4CD92082" w:rsidR="004666FF" w:rsidRDefault="004666FF" w:rsidP="002C420A">
      <w:r w:rsidRPr="004666FF">
        <w:t>Here is an email copy that you can use to link back to your Blog Post.</w:t>
      </w:r>
    </w:p>
    <w:p w14:paraId="136219AE" w14:textId="5B5EBDB3" w:rsidR="009D57F4" w:rsidRPr="009D57F4" w:rsidRDefault="002C420A" w:rsidP="009D57F4">
      <w:r>
        <w:t xml:space="preserve">We also add this email into the Email Templates section inside </w:t>
      </w:r>
      <w:proofErr w:type="spellStart"/>
      <w:r>
        <w:t>Growably</w:t>
      </w:r>
      <w:proofErr w:type="spellEnd"/>
      <w:r>
        <w:t xml:space="preserve"> (</w:t>
      </w:r>
      <w:hyperlink r:id="rId25" w:history="1">
        <w:r w:rsidRPr="0003781E">
          <w:rPr>
            <w:rStyle w:val="Hyperlink"/>
          </w:rPr>
          <w:t xml:space="preserve">what is </w:t>
        </w:r>
        <w:proofErr w:type="spellStart"/>
        <w:r w:rsidRPr="0003781E">
          <w:rPr>
            <w:rStyle w:val="Hyperlink"/>
          </w:rPr>
          <w:t>Growably</w:t>
        </w:r>
        <w:proofErr w:type="spellEnd"/>
        <w:r w:rsidRPr="0003781E">
          <w:rPr>
            <w:rStyle w:val="Hyperlink"/>
          </w:rPr>
          <w:t>?</w:t>
        </w:r>
      </w:hyperlink>
      <w:r>
        <w:t xml:space="preserve">). </w:t>
      </w:r>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9D57F4" w:rsidRPr="00786519" w14:paraId="058BDB92" w14:textId="77777777" w:rsidTr="007359A7">
        <w:tc>
          <w:tcPr>
            <w:tcW w:w="9016" w:type="dxa"/>
            <w:shd w:val="clear" w:color="auto" w:fill="C1E4FF"/>
          </w:tcPr>
          <w:p w14:paraId="43F49AA5" w14:textId="4398F59B" w:rsidR="003B1B71" w:rsidRPr="003B1B71" w:rsidRDefault="003B1B71" w:rsidP="003B1B71">
            <w:pPr>
              <w:rPr>
                <w:b/>
              </w:rPr>
            </w:pPr>
            <w:r w:rsidRPr="003B1B71">
              <w:rPr>
                <w:b/>
              </w:rPr>
              <w:t xml:space="preserve">Subject: </w:t>
            </w:r>
            <w:r w:rsidR="00943F5D" w:rsidRPr="00943F5D">
              <w:rPr>
                <w:b/>
              </w:rPr>
              <w:t>Why shared logins put your business at risk</w:t>
            </w:r>
          </w:p>
          <w:p w14:paraId="320E0D7C" w14:textId="77777777" w:rsidR="00943F5D" w:rsidRPr="00943F5D" w:rsidRDefault="00943F5D" w:rsidP="00943F5D">
            <w:pPr>
              <w:rPr>
                <w:bCs/>
              </w:rPr>
            </w:pPr>
            <w:r w:rsidRPr="00943F5D">
              <w:rPr>
                <w:bCs/>
              </w:rPr>
              <w:t>Think about the software and online accounts your team uses every day. Does everyone have their own login, or are some passwords passed around whenever someone needs access?</w:t>
            </w:r>
          </w:p>
          <w:p w14:paraId="60282915" w14:textId="77777777" w:rsidR="00943F5D" w:rsidRPr="00943F5D" w:rsidRDefault="00943F5D" w:rsidP="00943F5D">
            <w:pPr>
              <w:rPr>
                <w:bCs/>
              </w:rPr>
            </w:pPr>
            <w:r w:rsidRPr="00943F5D">
              <w:rPr>
                <w:bCs/>
              </w:rPr>
              <w:t>When several people sign in under one username, the account history may not identify the person who made a change. If someone leaves, you cannot remove only their access without changing the password for everyone else.</w:t>
            </w:r>
          </w:p>
          <w:p w14:paraId="7FBCFF10" w14:textId="77777777" w:rsidR="00943F5D" w:rsidRPr="00943F5D" w:rsidRDefault="00943F5D" w:rsidP="00943F5D">
            <w:pPr>
              <w:rPr>
                <w:bCs/>
              </w:rPr>
            </w:pPr>
            <w:r w:rsidRPr="00943F5D">
              <w:rPr>
                <w:bCs/>
              </w:rPr>
              <w:t>We’ve written an article to explain why shared logins create these problems and how to give your team access without passing passwords around.</w:t>
            </w:r>
          </w:p>
          <w:p w14:paraId="691989CB" w14:textId="77777777" w:rsidR="00943F5D" w:rsidRPr="00943F5D" w:rsidRDefault="00943F5D" w:rsidP="00943F5D">
            <w:pPr>
              <w:rPr>
                <w:b/>
              </w:rPr>
            </w:pPr>
            <w:r w:rsidRPr="00943F5D">
              <w:rPr>
                <w:b/>
              </w:rPr>
              <w:t>See how to replace shared business logins</w:t>
            </w:r>
          </w:p>
          <w:p w14:paraId="5D12A71B" w14:textId="4EFD5E5A" w:rsidR="00603FBF" w:rsidRPr="00603FBF" w:rsidRDefault="007047A4" w:rsidP="00943F5D">
            <w:pPr>
              <w:rPr>
                <w:bCs/>
              </w:rPr>
            </w:pPr>
            <w:r w:rsidRPr="007047A4">
              <w:rPr>
                <w:bCs/>
              </w:rPr>
              <w:t>Best</w:t>
            </w:r>
            <w:r w:rsidR="00603FBF" w:rsidRPr="00603FBF">
              <w:rPr>
                <w:bCs/>
              </w:rPr>
              <w:t>,</w:t>
            </w:r>
          </w:p>
          <w:p w14:paraId="357FDE9C" w14:textId="2FA1948C" w:rsidR="009D57F4" w:rsidRPr="00786519" w:rsidRDefault="00603FBF" w:rsidP="00603FBF">
            <w:r w:rsidRPr="00603FBF">
              <w:rPr>
                <w:bCs/>
              </w:rPr>
              <w:t>[NAME]</w:t>
            </w:r>
          </w:p>
        </w:tc>
      </w:tr>
    </w:tbl>
    <w:p w14:paraId="0A93B641" w14:textId="72C03A07" w:rsidR="004377AF" w:rsidRDefault="004377AF" w:rsidP="00A14FEA"/>
    <w:p w14:paraId="07CDACB5" w14:textId="77777777" w:rsidR="00603FBF" w:rsidRDefault="00603FBF" w:rsidP="00603FBF">
      <w:pPr>
        <w:rPr>
          <w:lang w:val="en-PH"/>
        </w:rPr>
      </w:pPr>
      <w:bookmarkStart w:id="38" w:name="_Toc238897191"/>
      <w:bookmarkEnd w:id="9"/>
      <w:bookmarkEnd w:id="10"/>
      <w:r>
        <w:rPr>
          <w:lang w:val="en-PH"/>
        </w:rPr>
        <w:br w:type="page"/>
      </w:r>
    </w:p>
    <w:p w14:paraId="0FA2C88E" w14:textId="13E9B4E7" w:rsidR="00BF0CBB" w:rsidRDefault="00BF0CBB" w:rsidP="00BF0CBB">
      <w:pPr>
        <w:pStyle w:val="Heading1"/>
        <w:rPr>
          <w:lang w:val="en-PH"/>
        </w:rPr>
      </w:pPr>
      <w:r>
        <w:rPr>
          <w:lang w:val="en-PH"/>
        </w:rPr>
        <w:lastRenderedPageBreak/>
        <w:t xml:space="preserve">The </w:t>
      </w:r>
      <w:r w:rsidRPr="005D5578">
        <w:rPr>
          <w:lang w:val="en-PH"/>
        </w:rPr>
        <w:t>BLOG A</w:t>
      </w:r>
      <w:r>
        <w:rPr>
          <w:lang w:val="en-PH"/>
        </w:rPr>
        <w:t>rticle URL</w:t>
      </w:r>
      <w:bookmarkEnd w:id="38"/>
    </w:p>
    <w:p w14:paraId="72F4A562" w14:textId="62D0F460" w:rsidR="00BF0CBB" w:rsidRDefault="00BF0CBB" w:rsidP="00BF0CBB">
      <w:pPr>
        <w:rPr>
          <w:lang w:val="en-PH"/>
        </w:rPr>
      </w:pPr>
      <w:r>
        <w:rPr>
          <w:lang w:val="en-PH"/>
        </w:rPr>
        <w:t xml:space="preserve">The Source URL for you </w:t>
      </w:r>
      <w:r w:rsidR="00932739">
        <w:rPr>
          <w:lang w:val="en-PH"/>
        </w:rPr>
        <w:t xml:space="preserve">to </w:t>
      </w:r>
      <w:r>
        <w:rPr>
          <w:lang w:val="en-PH"/>
        </w:rPr>
        <w:t xml:space="preserve">add a </w:t>
      </w:r>
      <w:r w:rsidRPr="00921940">
        <w:rPr>
          <w:b/>
          <w:bCs/>
          <w:u w:val="single"/>
          <w:lang w:val="en-PH"/>
        </w:rPr>
        <w:t>link-back</w:t>
      </w:r>
      <w:r>
        <w:rPr>
          <w:lang w:val="en-PH"/>
        </w:rPr>
        <w:t xml:space="preserve"> to AND set the </w:t>
      </w:r>
      <w:proofErr w:type="spellStart"/>
      <w:r w:rsidRPr="00921940">
        <w:rPr>
          <w:b/>
          <w:bCs/>
          <w:lang w:val="en-PH"/>
        </w:rPr>
        <w:t>rel</w:t>
      </w:r>
      <w:proofErr w:type="spellEnd"/>
      <w:r w:rsidRPr="00921940">
        <w:rPr>
          <w:b/>
          <w:bCs/>
          <w:lang w:val="en-PH"/>
        </w:rPr>
        <w:t>=”canonical”</w:t>
      </w:r>
      <w:r>
        <w:rPr>
          <w:lang w:val="en-PH"/>
        </w:rPr>
        <w:t xml:space="preserve"> tag to is:</w:t>
      </w:r>
    </w:p>
    <w:tbl>
      <w:tblPr>
        <w:tblStyle w:val="TableGrid"/>
        <w:tblW w:w="0" w:type="auto"/>
        <w:tblLook w:val="04A0" w:firstRow="1" w:lastRow="0" w:firstColumn="1" w:lastColumn="0" w:noHBand="0" w:noVBand="1"/>
      </w:tblPr>
      <w:tblGrid>
        <w:gridCol w:w="9016"/>
      </w:tblGrid>
      <w:tr w:rsidR="00EC1C8D" w14:paraId="5A9C0476" w14:textId="77777777" w:rsidTr="007F6FED">
        <w:tc>
          <w:tcPr>
            <w:tcW w:w="9016" w:type="dxa"/>
            <w:tcBorders>
              <w:top w:val="single" w:sz="4" w:space="0" w:color="0070C0"/>
              <w:left w:val="single" w:sz="4" w:space="0" w:color="0070C0"/>
              <w:bottom w:val="single" w:sz="4" w:space="0" w:color="0070C0"/>
              <w:right w:val="single" w:sz="4" w:space="0" w:color="0070C0"/>
            </w:tcBorders>
            <w:shd w:val="clear" w:color="auto" w:fill="C1E4FF"/>
            <w:tcMar>
              <w:left w:w="1134" w:type="dxa"/>
              <w:right w:w="1134" w:type="dxa"/>
            </w:tcMar>
          </w:tcPr>
          <w:p w14:paraId="5D8F3974" w14:textId="701D3097" w:rsidR="00EC1C8D" w:rsidRPr="00EC1C8D" w:rsidRDefault="001A3083" w:rsidP="00EC1C8D">
            <w:pPr>
              <w:jc w:val="center"/>
              <w:rPr>
                <w:b/>
                <w:bCs/>
                <w:color w:val="ED7D31" w:themeColor="accent2"/>
              </w:rPr>
            </w:pPr>
            <w:r w:rsidRPr="001A3083">
              <w:rPr>
                <w:b/>
                <w:bCs/>
              </w:rPr>
              <w:t>https://thetechnologypress.com/why-shared-logins-are-a-security-risk-for-your-business/</w:t>
            </w:r>
          </w:p>
        </w:tc>
      </w:tr>
    </w:tbl>
    <w:p w14:paraId="07C23720" w14:textId="5FE972CE" w:rsidR="00BF0CBB" w:rsidRDefault="007F6FED" w:rsidP="00BF0CBB">
      <w:r>
        <w:br/>
      </w:r>
      <w:r w:rsidR="00BF0CBB" w:rsidRPr="00921940">
        <w:t xml:space="preserve">The Technology Press (thetechnologypress.com) is an un-branded </w:t>
      </w:r>
      <w:r w:rsidR="00BF0CBB" w:rsidRPr="007769C1">
        <w:rPr>
          <w:b/>
          <w:bCs/>
          <w:i/>
          <w:iCs/>
        </w:rPr>
        <w:t xml:space="preserve">Content Syndication </w:t>
      </w:r>
      <w:r w:rsidR="007769C1">
        <w:rPr>
          <w:b/>
          <w:bCs/>
          <w:i/>
          <w:iCs/>
        </w:rPr>
        <w:t>S</w:t>
      </w:r>
      <w:r w:rsidR="00BF0CBB" w:rsidRPr="007769C1">
        <w:rPr>
          <w:b/>
          <w:bCs/>
          <w:i/>
          <w:iCs/>
        </w:rPr>
        <w:t>ource</w:t>
      </w:r>
      <w:r w:rsidR="00BF0CBB" w:rsidRPr="00921940">
        <w:t xml:space="preserve"> to </w:t>
      </w:r>
      <w:r w:rsidR="00BF0CBB">
        <w:t xml:space="preserve">help </w:t>
      </w:r>
      <w:r w:rsidR="00BF0CBB" w:rsidRPr="00921940">
        <w:t>make sure</w:t>
      </w:r>
      <w:r w:rsidR="00BF0CBB">
        <w:t xml:space="preserve"> you don’t get potentially penalized for duplicate site content. </w:t>
      </w:r>
    </w:p>
    <w:p w14:paraId="167B34A7" w14:textId="732A303C" w:rsidR="007600E5" w:rsidRPr="003B3A87" w:rsidRDefault="00BF0CBB">
      <w:r>
        <w:t xml:space="preserve">You can find more details about how this works at </w:t>
      </w:r>
      <w:hyperlink r:id="rId26" w:history="1">
        <w:r w:rsidRPr="008054FD">
          <w:rPr>
            <w:rStyle w:val="Hyperlink"/>
          </w:rPr>
          <w:t>thetechtribe.com/</w:t>
        </w:r>
        <w:r w:rsidRPr="00E57EA8">
          <w:rPr>
            <w:rStyle w:val="Hyperlink"/>
          </w:rPr>
          <w:t>blog</w:t>
        </w:r>
        <w:r w:rsidRPr="008054FD">
          <w:rPr>
            <w:rStyle w:val="Hyperlink"/>
          </w:rPr>
          <w:t>-</w:t>
        </w:r>
        <w:proofErr w:type="spellStart"/>
        <w:r w:rsidRPr="008054FD">
          <w:rPr>
            <w:rStyle w:val="Hyperlink"/>
          </w:rPr>
          <w:t>faq</w:t>
        </w:r>
        <w:proofErr w:type="spellEnd"/>
      </w:hyperlink>
      <w:r>
        <w:t xml:space="preserve"> </w:t>
      </w:r>
    </w:p>
    <w:p w14:paraId="19389148" w14:textId="47E77B8A" w:rsidR="00CB037C" w:rsidRDefault="00224723" w:rsidP="0085023F">
      <w:pPr>
        <w:pStyle w:val="Heading1"/>
        <w:rPr>
          <w:lang w:val="en-PH"/>
        </w:rPr>
      </w:pPr>
      <w:bookmarkStart w:id="39" w:name="_Toc238897192"/>
      <w:r>
        <w:rPr>
          <w:lang w:val="en-PH"/>
        </w:rPr>
        <w:t xml:space="preserve">THE </w:t>
      </w:r>
      <w:r w:rsidRPr="00A15FC5">
        <w:rPr>
          <w:lang w:val="en-PH"/>
        </w:rPr>
        <w:t>S</w:t>
      </w:r>
      <w:r w:rsidRPr="00C57273">
        <w:rPr>
          <w:lang w:val="en-PH"/>
        </w:rPr>
        <w:t>UG</w:t>
      </w:r>
      <w:r w:rsidRPr="00931A92">
        <w:rPr>
          <w:lang w:val="en-PH"/>
        </w:rPr>
        <w:t>G</w:t>
      </w:r>
      <w:r w:rsidRPr="00D14A88">
        <w:rPr>
          <w:lang w:val="en-PH"/>
        </w:rPr>
        <w:t>EST</w:t>
      </w:r>
      <w:r w:rsidRPr="006B4732">
        <w:rPr>
          <w:lang w:val="en-PH"/>
        </w:rPr>
        <w:t>ED</w:t>
      </w:r>
      <w:r w:rsidRPr="00A15FC5">
        <w:rPr>
          <w:lang w:val="en-PH"/>
        </w:rPr>
        <w:t xml:space="preserve"> B</w:t>
      </w:r>
      <w:r w:rsidRPr="00E6054E">
        <w:rPr>
          <w:lang w:val="en-PH"/>
        </w:rPr>
        <w:t>LO</w:t>
      </w:r>
      <w:r w:rsidRPr="003F0816">
        <w:rPr>
          <w:lang w:val="en-PH"/>
        </w:rPr>
        <w:t xml:space="preserve">G </w:t>
      </w:r>
      <w:r w:rsidR="001B1F33" w:rsidRPr="003F0816">
        <w:rPr>
          <w:lang w:val="en-PH"/>
        </w:rPr>
        <w:t>CONTENT</w:t>
      </w:r>
      <w:bookmarkEnd w:id="39"/>
    </w:p>
    <w:p w14:paraId="4F54E1AC" w14:textId="0EA07557" w:rsidR="0072322F" w:rsidRDefault="0072322F" w:rsidP="0072322F">
      <w:pPr>
        <w:rPr>
          <w:lang w:val="en-PH"/>
        </w:rPr>
      </w:pPr>
      <w:r>
        <w:rPr>
          <w:lang w:val="en-PH"/>
        </w:rPr>
        <w:t xml:space="preserve">As mentioned previously, if you want a chance at getting some SEO Juice, then you </w:t>
      </w:r>
      <w:r w:rsidR="008B651B">
        <w:rPr>
          <w:lang w:val="en-PH"/>
        </w:rPr>
        <w:t xml:space="preserve">can also </w:t>
      </w:r>
      <w:r>
        <w:rPr>
          <w:lang w:val="en-PH"/>
        </w:rPr>
        <w:t>tweak / customize this article</w:t>
      </w:r>
      <w:r w:rsidR="008B651B">
        <w:rPr>
          <w:lang w:val="en-PH"/>
        </w:rPr>
        <w:t xml:space="preserve">. Often only a little bit of tweaking, will be enough for Google to see this as original Content. </w:t>
      </w:r>
    </w:p>
    <w:p w14:paraId="7090C305" w14:textId="77777777" w:rsidR="00A678B7" w:rsidRDefault="008B651B" w:rsidP="0072322F">
      <w:pPr>
        <w:rPr>
          <w:lang w:val="en-PH"/>
        </w:rPr>
      </w:pPr>
      <w:r>
        <w:rPr>
          <w:lang w:val="en-PH"/>
        </w:rPr>
        <w:t>Two things you might consider tweaking are</w:t>
      </w:r>
      <w:r w:rsidR="00A678B7">
        <w:rPr>
          <w:lang w:val="en-PH"/>
        </w:rPr>
        <w:t>:</w:t>
      </w:r>
    </w:p>
    <w:p w14:paraId="6D1B9050" w14:textId="77777777" w:rsidR="00596A30" w:rsidRDefault="008B651B">
      <w:pPr>
        <w:pStyle w:val="ListParagraph"/>
        <w:numPr>
          <w:ilvl w:val="0"/>
          <w:numId w:val="7"/>
        </w:numPr>
        <w:rPr>
          <w:lang w:val="en-PH"/>
        </w:rPr>
      </w:pPr>
      <w:r>
        <w:rPr>
          <w:lang w:val="en-PH"/>
        </w:rPr>
        <w:t>Putting your company name throughout</w:t>
      </w:r>
      <w:r w:rsidR="00250866">
        <w:rPr>
          <w:lang w:val="en-PH"/>
        </w:rPr>
        <w:t xml:space="preserve"> by using phrases like “Here at &lt;your company name&gt;, we believe that…” </w:t>
      </w:r>
    </w:p>
    <w:p w14:paraId="3CC2329E" w14:textId="17ED1215" w:rsidR="008B651B" w:rsidRDefault="00596A30">
      <w:pPr>
        <w:pStyle w:val="ListParagraph"/>
        <w:numPr>
          <w:ilvl w:val="0"/>
          <w:numId w:val="7"/>
        </w:numPr>
        <w:rPr>
          <w:lang w:val="en-PH"/>
        </w:rPr>
      </w:pPr>
      <w:r>
        <w:rPr>
          <w:lang w:val="en-PH"/>
        </w:rPr>
        <w:t>M</w:t>
      </w:r>
      <w:r w:rsidR="00250866" w:rsidRPr="00A678B7">
        <w:rPr>
          <w:lang w:val="en-PH"/>
        </w:rPr>
        <w:t>entioning</w:t>
      </w:r>
      <w:r w:rsidR="00250866">
        <w:rPr>
          <w:lang w:val="en-PH"/>
        </w:rPr>
        <w:t xml:space="preserve"> your Local Geographical Area </w:t>
      </w:r>
      <w:r w:rsidR="00C4017A">
        <w:rPr>
          <w:lang w:val="en-PH"/>
        </w:rPr>
        <w:t xml:space="preserve">(LGA) </w:t>
      </w:r>
      <w:r w:rsidR="00250866">
        <w:rPr>
          <w:lang w:val="en-PH"/>
        </w:rPr>
        <w:t>using phrases such as “</w:t>
      </w:r>
      <w:r w:rsidR="00C4017A">
        <w:rPr>
          <w:lang w:val="en-PH"/>
        </w:rPr>
        <w:t>Small businesses in &lt;LGA Name&gt; need to make sure they have a plan in place…” etc. I’m su</w:t>
      </w:r>
      <w:r w:rsidR="001476F1">
        <w:rPr>
          <w:lang w:val="en-PH"/>
        </w:rPr>
        <w:t xml:space="preserve">re you get the idea. </w:t>
      </w:r>
    </w:p>
    <w:p w14:paraId="54801099" w14:textId="1E92233C" w:rsidR="0072322F" w:rsidRDefault="0072322F" w:rsidP="0072322F">
      <w:pPr>
        <w:rPr>
          <w:lang w:val="en-PH"/>
        </w:rPr>
      </w:pPr>
      <w:r>
        <w:rPr>
          <w:lang w:val="en-PH"/>
        </w:rPr>
        <w:t xml:space="preserve">If you’re </w:t>
      </w:r>
      <w:r w:rsidR="001476F1">
        <w:rPr>
          <w:lang w:val="en-PH"/>
        </w:rPr>
        <w:t xml:space="preserve">not worried about getting too much / </w:t>
      </w:r>
      <w:r>
        <w:rPr>
          <w:lang w:val="en-PH"/>
        </w:rPr>
        <w:t xml:space="preserve">any SEO Juice </w:t>
      </w:r>
      <w:r w:rsidR="001476F1">
        <w:rPr>
          <w:lang w:val="en-PH"/>
        </w:rPr>
        <w:t xml:space="preserve">for the moment </w:t>
      </w:r>
      <w:r>
        <w:rPr>
          <w:lang w:val="en-PH"/>
        </w:rPr>
        <w:t xml:space="preserve">and just </w:t>
      </w:r>
      <w:r w:rsidR="001476F1">
        <w:rPr>
          <w:lang w:val="en-PH"/>
        </w:rPr>
        <w:t xml:space="preserve">happy for your Website / Blog to have continual fresh content, </w:t>
      </w:r>
      <w:r w:rsidR="00EB5434">
        <w:rPr>
          <w:lang w:val="en-PH"/>
        </w:rPr>
        <w:t xml:space="preserve">then </w:t>
      </w:r>
      <w:r w:rsidR="001476F1">
        <w:rPr>
          <w:lang w:val="en-PH"/>
        </w:rPr>
        <w:t xml:space="preserve">you can </w:t>
      </w:r>
      <w:r w:rsidR="00EB5434">
        <w:rPr>
          <w:lang w:val="en-PH"/>
        </w:rPr>
        <w:t>simply post it as is.</w:t>
      </w:r>
    </w:p>
    <w:p w14:paraId="39C26FFC" w14:textId="770DF8DA" w:rsidR="00E20141" w:rsidRDefault="0007053D" w:rsidP="0072322F">
      <w:pPr>
        <w:rPr>
          <w:b/>
          <w:bCs/>
          <w:u w:val="single"/>
          <w:lang w:val="en-PH"/>
        </w:rPr>
      </w:pPr>
      <w:r>
        <w:rPr>
          <w:lang w:val="en-PH"/>
        </w:rPr>
        <w:t>S</w:t>
      </w:r>
      <w:r w:rsidR="001476F1">
        <w:rPr>
          <w:lang w:val="en-PH"/>
        </w:rPr>
        <w:t xml:space="preserve">imply copy the entire article using Copy / Paste from the blue box below and it will preserve all the formatting in there. </w:t>
      </w:r>
    </w:p>
    <w:p w14:paraId="675E6FC3" w14:textId="397ADECF" w:rsidR="001476F1" w:rsidRPr="008E7BB5" w:rsidRDefault="001476F1" w:rsidP="0072322F">
      <w:pPr>
        <w:rPr>
          <w:b/>
          <w:bCs/>
          <w:u w:val="single"/>
          <w:lang w:val="en-PH"/>
        </w:rPr>
      </w:pPr>
      <w:r w:rsidRPr="008E7BB5">
        <w:rPr>
          <w:b/>
          <w:bCs/>
          <w:u w:val="single"/>
          <w:lang w:val="en-PH"/>
        </w:rPr>
        <w:t xml:space="preserve">Make sure to update the H2 &amp; H3 </w:t>
      </w:r>
      <w:r w:rsidR="008E7BB5" w:rsidRPr="008E7BB5">
        <w:rPr>
          <w:b/>
          <w:bCs/>
          <w:u w:val="single"/>
          <w:lang w:val="en-PH"/>
        </w:rPr>
        <w:t xml:space="preserve">heading tags. </w:t>
      </w:r>
    </w:p>
    <w:tbl>
      <w:tblPr>
        <w:tblStyle w:val="TableGrid"/>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shd w:val="clear" w:color="auto" w:fill="ED7D31" w:themeFill="accent2"/>
        <w:tblCellMar>
          <w:bottom w:w="113" w:type="dxa"/>
        </w:tblCellMar>
        <w:tblLook w:val="04A0" w:firstRow="1" w:lastRow="0" w:firstColumn="1" w:lastColumn="0" w:noHBand="0" w:noVBand="1"/>
      </w:tblPr>
      <w:tblGrid>
        <w:gridCol w:w="9016"/>
      </w:tblGrid>
      <w:tr w:rsidR="00CB037C" w:rsidRPr="000E1F8A" w14:paraId="1F0BA098" w14:textId="77777777" w:rsidTr="00496EA5">
        <w:tc>
          <w:tcPr>
            <w:tcW w:w="9016" w:type="dxa"/>
            <w:shd w:val="clear" w:color="auto" w:fill="C1E4FF"/>
          </w:tcPr>
          <w:p w14:paraId="1AE44487" w14:textId="58D42D5E" w:rsidR="000131A5" w:rsidRPr="000131A5" w:rsidRDefault="00D85758" w:rsidP="000131A5">
            <w:pPr>
              <w:pStyle w:val="BLOG-H2"/>
              <w:rPr>
                <w:rFonts w:cs="Helvetica"/>
                <w:b w:val="0"/>
                <w:bCs w:val="0"/>
                <w:i/>
                <w:iCs/>
                <w:sz w:val="22"/>
                <w:szCs w:val="22"/>
              </w:rPr>
            </w:pPr>
            <w:r w:rsidRPr="00D85758">
              <w:rPr>
                <w:rFonts w:cs="Helvetica"/>
                <w:sz w:val="22"/>
                <w:szCs w:val="22"/>
              </w:rPr>
              <w:t>Article Summary:</w:t>
            </w:r>
            <w:r w:rsidRPr="00D85758">
              <w:rPr>
                <w:rFonts w:cs="Helvetica"/>
                <w:b w:val="0"/>
                <w:bCs w:val="0"/>
                <w:sz w:val="22"/>
                <w:szCs w:val="22"/>
              </w:rPr>
              <w:t xml:space="preserve"> </w:t>
            </w:r>
            <w:r w:rsidR="00943F5D" w:rsidRPr="00943F5D">
              <w:rPr>
                <w:rFonts w:cs="Helvetica"/>
                <w:b w:val="0"/>
                <w:bCs w:val="0"/>
                <w:i/>
                <w:iCs/>
                <w:sz w:val="22"/>
                <w:szCs w:val="22"/>
              </w:rPr>
              <w:t>Every employee should use their own account wherever the software allows it. Individual accounts let you control permissions, use MFA properly, remove access when someone leaves, and see who performed each action. If a shared password cannot be avoided, store it in a business password manager, limit who can use it, and change it whenever someone’s access is removed</w:t>
            </w:r>
            <w:r w:rsidR="00C57273" w:rsidRPr="00C57273">
              <w:rPr>
                <w:rFonts w:cs="Helvetica"/>
                <w:b w:val="0"/>
                <w:bCs w:val="0"/>
                <w:i/>
                <w:iCs/>
                <w:sz w:val="22"/>
                <w:szCs w:val="22"/>
              </w:rPr>
              <w:t>.</w:t>
            </w:r>
          </w:p>
          <w:p w14:paraId="120FC37E" w14:textId="77777777" w:rsidR="00943F5D" w:rsidRPr="00943F5D" w:rsidRDefault="00943F5D" w:rsidP="00943F5D">
            <w:pPr>
              <w:pStyle w:val="BLOG-H2"/>
              <w:rPr>
                <w:rFonts w:cs="Helvetica"/>
                <w:b w:val="0"/>
                <w:bCs w:val="0"/>
                <w:sz w:val="22"/>
                <w:szCs w:val="22"/>
              </w:rPr>
            </w:pPr>
            <w:r w:rsidRPr="00943F5D">
              <w:rPr>
                <w:rFonts w:cs="Helvetica"/>
                <w:b w:val="0"/>
                <w:bCs w:val="0"/>
                <w:sz w:val="22"/>
                <w:szCs w:val="22"/>
              </w:rPr>
              <w:t>Shared logins usually start with a small, practical decision. Someone needs access to a system, and sending the existing username and password seems like the quickest way to get the job done.</w:t>
            </w:r>
          </w:p>
          <w:p w14:paraId="01CB777E" w14:textId="77777777" w:rsidR="00943F5D" w:rsidRPr="00943F5D" w:rsidRDefault="00943F5D" w:rsidP="00943F5D">
            <w:pPr>
              <w:pStyle w:val="BLOG-H2"/>
              <w:rPr>
                <w:rFonts w:cs="Helvetica"/>
                <w:b w:val="0"/>
                <w:bCs w:val="0"/>
                <w:sz w:val="22"/>
                <w:szCs w:val="22"/>
              </w:rPr>
            </w:pPr>
            <w:r w:rsidRPr="00943F5D">
              <w:rPr>
                <w:rFonts w:cs="Helvetica"/>
                <w:b w:val="0"/>
                <w:bCs w:val="0"/>
                <w:sz w:val="22"/>
                <w:szCs w:val="22"/>
              </w:rPr>
              <w:t>Maybe an employee needs to send an invoice, update your website, or check a customer record, so a colleague forwards the login the whole team uses.</w:t>
            </w:r>
          </w:p>
          <w:p w14:paraId="75B3D185" w14:textId="77777777" w:rsidR="00943F5D" w:rsidRPr="00943F5D" w:rsidRDefault="00943F5D" w:rsidP="00943F5D">
            <w:pPr>
              <w:pStyle w:val="BLOG-H2"/>
              <w:rPr>
                <w:rFonts w:cs="Helvetica"/>
                <w:b w:val="0"/>
                <w:bCs w:val="0"/>
                <w:sz w:val="22"/>
                <w:szCs w:val="22"/>
              </w:rPr>
            </w:pPr>
            <w:r w:rsidRPr="00943F5D">
              <w:rPr>
                <w:rFonts w:cs="Helvetica"/>
                <w:b w:val="0"/>
                <w:bCs w:val="0"/>
                <w:sz w:val="22"/>
                <w:szCs w:val="22"/>
              </w:rPr>
              <w:lastRenderedPageBreak/>
              <w:t>The username might be accounts@yourbusiness.com, admin, or the name of an employee who left years ago. The password may already be saved in a browser, written in an internal document, or sitting in an old message thread.</w:t>
            </w:r>
          </w:p>
          <w:p w14:paraId="0E79D6BB" w14:textId="77777777" w:rsidR="00943F5D" w:rsidRPr="00943F5D" w:rsidRDefault="00943F5D" w:rsidP="00943F5D">
            <w:pPr>
              <w:pStyle w:val="BLOG-H2"/>
              <w:rPr>
                <w:rFonts w:cs="Helvetica"/>
                <w:b w:val="0"/>
                <w:bCs w:val="0"/>
                <w:sz w:val="22"/>
                <w:szCs w:val="22"/>
              </w:rPr>
            </w:pPr>
            <w:r w:rsidRPr="00943F5D">
              <w:rPr>
                <w:rFonts w:cs="Helvetica"/>
                <w:b w:val="0"/>
                <w:bCs w:val="0"/>
                <w:sz w:val="22"/>
                <w:szCs w:val="22"/>
              </w:rPr>
              <w:t>The employee signs in, finishes the task, and gets back to work. From their point of view, the login did exactly what it was supposed to do.</w:t>
            </w:r>
          </w:p>
          <w:p w14:paraId="732F6E44" w14:textId="77777777" w:rsidR="00943F5D" w:rsidRPr="00943F5D" w:rsidRDefault="00943F5D" w:rsidP="00943F5D">
            <w:pPr>
              <w:pStyle w:val="BLOG-H2"/>
              <w:rPr>
                <w:rFonts w:cs="Helvetica"/>
                <w:b w:val="0"/>
                <w:bCs w:val="0"/>
                <w:sz w:val="22"/>
                <w:szCs w:val="22"/>
              </w:rPr>
            </w:pPr>
            <w:r w:rsidRPr="00943F5D">
              <w:rPr>
                <w:rFonts w:cs="Helvetica"/>
                <w:b w:val="0"/>
                <w:bCs w:val="0"/>
                <w:sz w:val="22"/>
                <w:szCs w:val="22"/>
              </w:rPr>
              <w:t>The problems usually appear later.</w:t>
            </w:r>
          </w:p>
          <w:p w14:paraId="7DA61897" w14:textId="77777777" w:rsidR="00943F5D" w:rsidRPr="00943F5D" w:rsidRDefault="00943F5D" w:rsidP="00943F5D">
            <w:pPr>
              <w:pStyle w:val="BLOG-H2"/>
              <w:rPr>
                <w:rFonts w:cs="Helvetica"/>
                <w:b w:val="0"/>
                <w:bCs w:val="0"/>
                <w:sz w:val="22"/>
                <w:szCs w:val="22"/>
              </w:rPr>
            </w:pPr>
            <w:r w:rsidRPr="00943F5D">
              <w:rPr>
                <w:rFonts w:cs="Helvetica"/>
                <w:b w:val="0"/>
                <w:bCs w:val="0"/>
                <w:sz w:val="22"/>
                <w:szCs w:val="22"/>
              </w:rPr>
              <w:t>A payment is changed, a customer record disappears, or someone signs in from an unfamiliar location. You check the account history, but every action appears under the same username. Several current employees know the password, former employees may still remember it, and nobody can say with confidence who used the account.</w:t>
            </w:r>
          </w:p>
          <w:p w14:paraId="015FEDE6" w14:textId="680A5CA7" w:rsidR="004B5C99" w:rsidRPr="000131A5" w:rsidRDefault="00943F5D" w:rsidP="00943F5D">
            <w:pPr>
              <w:pStyle w:val="BLOG-H2"/>
              <w:rPr>
                <w:rFonts w:cs="Helvetica"/>
                <w:b w:val="0"/>
                <w:bCs w:val="0"/>
                <w:sz w:val="22"/>
                <w:szCs w:val="22"/>
              </w:rPr>
            </w:pPr>
            <w:r w:rsidRPr="00943F5D">
              <w:rPr>
                <w:rFonts w:cs="Helvetica"/>
                <w:b w:val="0"/>
                <w:bCs w:val="0"/>
                <w:sz w:val="22"/>
                <w:szCs w:val="22"/>
              </w:rPr>
              <w:t>Shared logins often begin as a quick way to give someone access. Over time, they make the account harder to secure and much harder to manage</w:t>
            </w:r>
            <w:r w:rsidR="003F0816" w:rsidRPr="003F0816">
              <w:rPr>
                <w:rFonts w:cs="Helvetica"/>
                <w:b w:val="0"/>
                <w:bCs w:val="0"/>
                <w:sz w:val="22"/>
                <w:szCs w:val="22"/>
              </w:rPr>
              <w:t>.</w:t>
            </w:r>
          </w:p>
          <w:p w14:paraId="10D55D45" w14:textId="1CB454EB" w:rsidR="00346CAF" w:rsidRDefault="001D4A9A" w:rsidP="00153CDC">
            <w:pPr>
              <w:pStyle w:val="BLOG-H2"/>
            </w:pPr>
            <w:r w:rsidRPr="00E02AE8">
              <w:t>&lt;H</w:t>
            </w:r>
            <w:r w:rsidR="00C22EA1">
              <w:t>2</w:t>
            </w:r>
            <w:r w:rsidRPr="00E02AE8">
              <w:t>&gt;</w:t>
            </w:r>
            <w:r w:rsidR="00943F5D" w:rsidRPr="00943F5D">
              <w:t>Why businesses end up with shared logins</w:t>
            </w:r>
            <w:r w:rsidRPr="004B2C6B">
              <w:t>&lt;/</w:t>
            </w:r>
            <w:r>
              <w:t>H</w:t>
            </w:r>
            <w:r w:rsidR="00C22EA1">
              <w:t>2</w:t>
            </w:r>
            <w:r w:rsidRPr="004B2C6B">
              <w:t>&gt;</w:t>
            </w:r>
          </w:p>
          <w:p w14:paraId="284CE6E7" w14:textId="77777777" w:rsidR="00943F5D" w:rsidRPr="00943F5D" w:rsidRDefault="00943F5D" w:rsidP="00943F5D">
            <w:r w:rsidRPr="00943F5D">
              <w:t>Most businesses don’t set out to create a collection of shared accounts.</w:t>
            </w:r>
          </w:p>
          <w:p w14:paraId="294300BD" w14:textId="77777777" w:rsidR="00943F5D" w:rsidRPr="00943F5D" w:rsidRDefault="00943F5D" w:rsidP="00943F5D">
            <w:r w:rsidRPr="00943F5D">
              <w:t>A piece of software may have been purchased when the company had only two employees. The original owner created one login and passed it to the next person who needed it. As the team grew, sharing the existing password felt easier than creating separate accounts or reviewing the software plan.</w:t>
            </w:r>
          </w:p>
          <w:p w14:paraId="0A801DD1" w14:textId="77777777" w:rsidR="00943F5D" w:rsidRPr="00943F5D" w:rsidRDefault="00943F5D" w:rsidP="00943F5D">
            <w:r w:rsidRPr="00943F5D">
              <w:t>Sometimes the software doesn’t support multiple users. In other cases, adding users costs more, or nobody has taken the time to configure the access already included with the service.</w:t>
            </w:r>
          </w:p>
          <w:p w14:paraId="70049584" w14:textId="77777777" w:rsidR="00943F5D" w:rsidRPr="00943F5D" w:rsidRDefault="00943F5D" w:rsidP="00943F5D">
            <w:r w:rsidRPr="00943F5D">
              <w:t>Shared accounts also appear when several people monitor the same email address. Staff may all sign in directly to sales@, support@, or accounts@ because nobody showed them how to use a shared mailbox or delegated access.</w:t>
            </w:r>
          </w:p>
          <w:p w14:paraId="7B8B4627" w14:textId="7AE8EACD" w:rsidR="005F7A9D" w:rsidRDefault="00943F5D" w:rsidP="00943F5D">
            <w:r w:rsidRPr="00943F5D">
              <w:t>The arrangement can keep working for years. That doesn’t make it safe</w:t>
            </w:r>
            <w:r w:rsidR="000131A5">
              <w:t>.</w:t>
            </w:r>
          </w:p>
          <w:p w14:paraId="4BB0DBB7" w14:textId="4B379918" w:rsidR="009424F8" w:rsidRPr="009D23AB" w:rsidRDefault="009424F8" w:rsidP="0031006E">
            <w:pPr>
              <w:pStyle w:val="BLOG-H2"/>
            </w:pPr>
            <w:r w:rsidRPr="009D23AB">
              <w:t>&lt;H</w:t>
            </w:r>
            <w:r w:rsidR="0031006E">
              <w:t>2</w:t>
            </w:r>
            <w:r w:rsidRPr="009D23AB">
              <w:t>&gt;</w:t>
            </w:r>
            <w:r w:rsidR="00943F5D" w:rsidRPr="00943F5D">
              <w:t>You can’t reliably see who did what</w:t>
            </w:r>
            <w:r w:rsidRPr="009D23AB">
              <w:t>&lt;/H</w:t>
            </w:r>
            <w:r w:rsidR="0031006E">
              <w:t>2</w:t>
            </w:r>
            <w:r w:rsidRPr="009D23AB">
              <w:t>&gt;</w:t>
            </w:r>
          </w:p>
          <w:p w14:paraId="1D84F762" w14:textId="77777777" w:rsidR="00943F5D" w:rsidRPr="00943F5D" w:rsidRDefault="00943F5D" w:rsidP="00943F5D">
            <w:r w:rsidRPr="00943F5D">
              <w:t>When five people use one login, the software usually records the activity under that shared account.</w:t>
            </w:r>
          </w:p>
          <w:p w14:paraId="11131B3C" w14:textId="77777777" w:rsidR="00943F5D" w:rsidRPr="00943F5D" w:rsidRDefault="00943F5D" w:rsidP="00943F5D">
            <w:r w:rsidRPr="00943F5D">
              <w:t>You may be able to see that the account signed in, edited a record, downloaded a report, or changed a payment instruction. You may not be able to tell which of the five people performed the action.</w:t>
            </w:r>
          </w:p>
          <w:p w14:paraId="25087BDB" w14:textId="77777777" w:rsidR="00943F5D" w:rsidRPr="00943F5D" w:rsidRDefault="00943F5D" w:rsidP="00943F5D">
            <w:r w:rsidRPr="00943F5D">
              <w:lastRenderedPageBreak/>
              <w:t>That missing detail causes problems even when everyone involved has acted properly. A mistaken change can take longer to trace because you have to ask several people what they were doing at the time.</w:t>
            </w:r>
          </w:p>
          <w:p w14:paraId="518436BB" w14:textId="77777777" w:rsidR="00943F5D" w:rsidRPr="00943F5D" w:rsidRDefault="00943F5D" w:rsidP="00943F5D">
            <w:r w:rsidRPr="00943F5D">
              <w:t>It becomes more serious when the activity may be fraudulent. If someone exports customer information or changes bank details, you need to know whether the action came from an employee, a former employee, or an attacker using the shared password.</w:t>
            </w:r>
          </w:p>
          <w:p w14:paraId="0A788654" w14:textId="22B1A33B" w:rsidR="00A3228D" w:rsidRDefault="00943F5D" w:rsidP="00943F5D">
            <w:r w:rsidRPr="00943F5D">
              <w:t xml:space="preserve">The UK National Cyber Security Centre </w:t>
            </w:r>
            <w:hyperlink r:id="rId27" w:history="1">
              <w:r w:rsidRPr="00943F5D">
                <w:rPr>
                  <w:rStyle w:val="Hyperlink"/>
                  <w:color w:val="0E5AAB"/>
                </w:rPr>
                <w:t>recommends giving each employee a separate work account</w:t>
              </w:r>
            </w:hyperlink>
            <w:r w:rsidRPr="00943F5D">
              <w:rPr>
                <w:color w:val="0E5AAB"/>
              </w:rPr>
              <w:t>.</w:t>
            </w:r>
            <w:r w:rsidRPr="00943F5D">
              <w:t xml:space="preserve"> Its guidance notes that shared accounts make it harder to connect an action to a particular person and can increase the amount of information exposed if the account is compromised</w:t>
            </w:r>
            <w:r w:rsidR="007047A4" w:rsidRPr="007047A4">
              <w:t>.</w:t>
            </w:r>
          </w:p>
          <w:p w14:paraId="1AEDE3AF" w14:textId="5F3315A1" w:rsidR="00DB3258" w:rsidRPr="009D23AB" w:rsidRDefault="00DB3258" w:rsidP="00DB3258">
            <w:pPr>
              <w:pStyle w:val="BLOG-H2"/>
            </w:pPr>
            <w:r w:rsidRPr="009D23AB">
              <w:t>&lt;H</w:t>
            </w:r>
            <w:r>
              <w:t>2</w:t>
            </w:r>
            <w:r w:rsidRPr="009D23AB">
              <w:t>&gt;</w:t>
            </w:r>
            <w:r w:rsidR="00943F5D" w:rsidRPr="00943F5D">
              <w:t>One password can give access to everything in the account</w:t>
            </w:r>
            <w:r w:rsidRPr="009D23AB">
              <w:t>&lt;/H</w:t>
            </w:r>
            <w:r>
              <w:t>2</w:t>
            </w:r>
            <w:r w:rsidRPr="009D23AB">
              <w:t>&gt;</w:t>
            </w:r>
          </w:p>
          <w:p w14:paraId="3B1D6C2B" w14:textId="77777777" w:rsidR="00943F5D" w:rsidRDefault="00943F5D" w:rsidP="00943F5D">
            <w:r w:rsidRPr="00943F5D">
              <w:t>A shared password has to reach every person who needs it.</w:t>
            </w:r>
          </w:p>
          <w:p w14:paraId="3402E891" w14:textId="2C5B0413" w:rsidR="00943F5D" w:rsidRPr="00943F5D" w:rsidRDefault="00943F5D" w:rsidP="00943F5D">
            <w:pPr>
              <w:jc w:val="center"/>
            </w:pPr>
            <w:r>
              <w:rPr>
                <w:noProof/>
              </w:rPr>
              <w:drawing>
                <wp:inline distT="0" distB="0" distL="0" distR="0" wp14:anchorId="3AB81B5A" wp14:editId="45A8B973">
                  <wp:extent cx="5222789" cy="3469515"/>
                  <wp:effectExtent l="0" t="0" r="0" b="0"/>
                  <wp:docPr id="1529814750" name="Picture 2" descr="A group of people looking at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14750" name="Picture 2" descr="A group of people looking at a computer&#10;&#10;Description automatically generated"/>
                          <pic:cNvPicPr/>
                        </pic:nvPicPr>
                        <pic:blipFill>
                          <a:blip r:embed="rId28"/>
                          <a:stretch>
                            <a:fillRect/>
                          </a:stretch>
                        </pic:blipFill>
                        <pic:spPr>
                          <a:xfrm>
                            <a:off x="0" y="0"/>
                            <a:ext cx="5229587" cy="3474031"/>
                          </a:xfrm>
                          <a:prstGeom prst="rect">
                            <a:avLst/>
                          </a:prstGeom>
                        </pic:spPr>
                      </pic:pic>
                    </a:graphicData>
                  </a:graphic>
                </wp:inline>
              </w:drawing>
            </w:r>
          </w:p>
          <w:p w14:paraId="3771C7B9" w14:textId="6849A672" w:rsidR="00943F5D" w:rsidRPr="00943F5D" w:rsidRDefault="00943F5D" w:rsidP="00943F5D">
            <w:pPr>
              <w:rPr>
                <w:color w:val="0E5AAB"/>
              </w:rPr>
            </w:pPr>
            <w:r w:rsidRPr="00943F5D">
              <w:rPr>
                <w:b/>
                <w:bCs/>
                <w:color w:val="0E5AAB"/>
              </w:rPr>
              <w:t>IMAGE SOURCE</w:t>
            </w:r>
            <w:r w:rsidRPr="00943F5D">
              <w:rPr>
                <w:color w:val="0E5AAB"/>
              </w:rPr>
              <w:t xml:space="preserve">: </w:t>
            </w:r>
            <w:hyperlink r:id="rId29" w:history="1">
              <w:r w:rsidRPr="00943F5D">
                <w:rPr>
                  <w:rStyle w:val="Hyperlink"/>
                  <w:color w:val="0E5AAB"/>
                </w:rPr>
                <w:t>https://www.pexels.com/photo/office-team-looking-at-the-laptop-5466236/</w:t>
              </w:r>
            </w:hyperlink>
          </w:p>
          <w:p w14:paraId="72CB7C98" w14:textId="74DF594D" w:rsidR="00943F5D" w:rsidRPr="00943F5D" w:rsidRDefault="00943F5D" w:rsidP="00943F5D">
            <w:r w:rsidRPr="00943F5D">
              <w:t>That often means the password is copied into email, sent through chat, saved in a shared document, or entered on several computers. Each additional copy gives someone another place to find it.</w:t>
            </w:r>
          </w:p>
          <w:p w14:paraId="0377BE4C" w14:textId="77777777" w:rsidR="00943F5D" w:rsidRPr="00943F5D" w:rsidRDefault="00943F5D" w:rsidP="00943F5D">
            <w:r w:rsidRPr="00943F5D">
              <w:lastRenderedPageBreak/>
              <w:t>The risk also grows as more people receive the password. One employee may enter it on an infected computer. Another may save it in a personal browser profile. Someone else may reuse it on a different service.</w:t>
            </w:r>
          </w:p>
          <w:p w14:paraId="23CC0C74" w14:textId="77777777" w:rsidR="00943F5D" w:rsidRPr="00943F5D" w:rsidRDefault="00943F5D" w:rsidP="00943F5D">
            <w:r w:rsidRPr="00943F5D">
              <w:t>If an attacker steals the shared password, they receive the same access as everyone else using the account. And because the login is used by several people, an unfamiliar sign-in may be dismissed as another employee working from home or using a new device.</w:t>
            </w:r>
          </w:p>
          <w:p w14:paraId="6606835F" w14:textId="77777777" w:rsidR="00943F5D" w:rsidRPr="00943F5D" w:rsidRDefault="00943F5D" w:rsidP="00943F5D">
            <w:r w:rsidRPr="00943F5D">
              <w:t>Named accounts make unusual activity easier to investigate. If an employee who normally works in one country suddenly signs in from somewhere else, your IT provider has a specific account to check and disable.</w:t>
            </w:r>
          </w:p>
          <w:p w14:paraId="7D5A7B29" w14:textId="22EACD6C" w:rsidR="00A60021" w:rsidRDefault="00943F5D" w:rsidP="00943F5D">
            <w:r w:rsidRPr="00943F5D">
              <w:t>With a shared account, disabling the login may also stop several employees from working while the investigation takes place</w:t>
            </w:r>
            <w:r w:rsidR="007047A4">
              <w:t>.</w:t>
            </w:r>
          </w:p>
          <w:p w14:paraId="61F9C0BC" w14:textId="1E2EB187" w:rsidR="00C16076" w:rsidRPr="009D23AB" w:rsidRDefault="00C16076" w:rsidP="00C16076">
            <w:pPr>
              <w:pStyle w:val="BLOG-H2"/>
            </w:pPr>
            <w:r w:rsidRPr="009D23AB">
              <w:t>&lt;H</w:t>
            </w:r>
            <w:r>
              <w:t>2</w:t>
            </w:r>
            <w:r w:rsidRPr="009D23AB">
              <w:t>&gt;</w:t>
            </w:r>
            <w:r w:rsidR="00943F5D" w:rsidRPr="00943F5D">
              <w:t>Shared logins make offboarding harder</w:t>
            </w:r>
            <w:r w:rsidRPr="009D23AB">
              <w:t>&lt;/H</w:t>
            </w:r>
            <w:r>
              <w:t>2</w:t>
            </w:r>
            <w:r w:rsidRPr="009D23AB">
              <w:t>&gt;</w:t>
            </w:r>
          </w:p>
          <w:p w14:paraId="4283B4DE" w14:textId="77777777" w:rsidR="00943F5D" w:rsidRPr="00943F5D" w:rsidRDefault="00943F5D" w:rsidP="00943F5D">
            <w:r w:rsidRPr="00943F5D">
              <w:t>When an employee with an individual account leaves, your IT provider can disable that account without affecting anyone else.</w:t>
            </w:r>
          </w:p>
          <w:p w14:paraId="51BE7DB1" w14:textId="77777777" w:rsidR="00943F5D" w:rsidRPr="00943F5D" w:rsidRDefault="00943F5D" w:rsidP="00943F5D">
            <w:r w:rsidRPr="00943F5D">
              <w:t>A shared login works differently. The former employee may still know the username and password, so removing their access usually means changing the password and giving the new one to everyone who remains authorized.</w:t>
            </w:r>
          </w:p>
          <w:p w14:paraId="13E8CF5D" w14:textId="77777777" w:rsidR="00943F5D" w:rsidRPr="00943F5D" w:rsidRDefault="00943F5D" w:rsidP="00943F5D">
            <w:r w:rsidRPr="00943F5D">
              <w:t>That creates another round of messages, saved passwords, and browser updates. If the account is connected to an application, device, or automated process, changing the password may also interrupt that connection.</w:t>
            </w:r>
          </w:p>
          <w:p w14:paraId="6567D104" w14:textId="77777777" w:rsidR="00943F5D" w:rsidRPr="00943F5D" w:rsidRDefault="00943F5D" w:rsidP="00943F5D">
            <w:r w:rsidRPr="00943F5D">
              <w:t>Because of the inconvenience, businesses sometimes leave the password unchanged. The former employee’s access then depends on whether they remember the password or still have it saved on a device.</w:t>
            </w:r>
          </w:p>
          <w:p w14:paraId="33F2255D" w14:textId="2D98783C" w:rsidR="0021525E" w:rsidRPr="0021525E" w:rsidRDefault="00943F5D" w:rsidP="00943F5D">
            <w:r w:rsidRPr="00943F5D">
              <w:t xml:space="preserve">Current Australian government guidance says credentials should be changed when </w:t>
            </w:r>
            <w:hyperlink r:id="rId30" w:history="1">
              <w:r w:rsidRPr="00943F5D">
                <w:rPr>
                  <w:rStyle w:val="Hyperlink"/>
                  <w:color w:val="0E5AAB"/>
                </w:rPr>
                <w:t>membership of a shared user account changes</w:t>
              </w:r>
            </w:hyperlink>
            <w:r w:rsidRPr="00943F5D">
              <w:t>. With individual accounts, you can remove one person without changing how everyone else signs in</w:t>
            </w:r>
            <w:r w:rsidR="0021525E">
              <w:t>.</w:t>
            </w:r>
          </w:p>
          <w:p w14:paraId="64768CF8" w14:textId="6E9CE6A4" w:rsidR="007047A4" w:rsidRPr="009D23AB" w:rsidRDefault="007047A4" w:rsidP="00DB3258">
            <w:pPr>
              <w:pStyle w:val="BLOG-H2"/>
            </w:pPr>
            <w:r w:rsidRPr="009D23AB">
              <w:t>&lt;H</w:t>
            </w:r>
            <w:r w:rsidR="00DB3258">
              <w:t>2</w:t>
            </w:r>
            <w:r w:rsidRPr="009D23AB">
              <w:t>&gt;</w:t>
            </w:r>
            <w:r w:rsidR="00943F5D" w:rsidRPr="00943F5D">
              <w:t>MFA is harder to manage with a shared account</w:t>
            </w:r>
            <w:r w:rsidRPr="009D23AB">
              <w:t>&lt;/H</w:t>
            </w:r>
            <w:r w:rsidR="00DB3258">
              <w:t>2</w:t>
            </w:r>
            <w:r w:rsidRPr="009D23AB">
              <w:t>&gt;</w:t>
            </w:r>
          </w:p>
          <w:p w14:paraId="01919402" w14:textId="77777777" w:rsidR="00943F5D" w:rsidRPr="00943F5D" w:rsidRDefault="00943F5D" w:rsidP="00943F5D">
            <w:r w:rsidRPr="00943F5D">
              <w:t>Multi-factor authentication, or MFA, asks for another form of proof after the password. That might be a code from an authentication app, a security key, or approval on a trusted device.</w:t>
            </w:r>
          </w:p>
          <w:p w14:paraId="48E7BF1B" w14:textId="152D9E9F" w:rsidR="00943F5D" w:rsidRPr="00943F5D" w:rsidRDefault="00943F5D" w:rsidP="00943F5D">
            <w:r w:rsidRPr="00943F5D">
              <w:t xml:space="preserve">The second factor is meant to belong to the person signing in. The NCSC describes it as </w:t>
            </w:r>
            <w:hyperlink r:id="rId31" w:history="1">
              <w:r w:rsidRPr="00921CC5">
                <w:rPr>
                  <w:rStyle w:val="Hyperlink"/>
                  <w:color w:val="0E5AAB"/>
                </w:rPr>
                <w:t>something that only the account holder can access.</w:t>
              </w:r>
            </w:hyperlink>
          </w:p>
          <w:p w14:paraId="7D9B595B" w14:textId="77777777" w:rsidR="00943F5D" w:rsidRPr="00943F5D" w:rsidRDefault="00943F5D" w:rsidP="00943F5D">
            <w:r w:rsidRPr="00943F5D">
              <w:lastRenderedPageBreak/>
              <w:t>A shared account can make that difficult. The MFA prompt may go to one employee’s phone even when someone else is trying to sign in. Staff may start forwarding codes, approving prompts for each other, or leaving a shared device in the office.</w:t>
            </w:r>
          </w:p>
          <w:p w14:paraId="4BBFE89A" w14:textId="77777777" w:rsidR="00943F5D" w:rsidRPr="00943F5D" w:rsidRDefault="00943F5D" w:rsidP="00943F5D">
            <w:r w:rsidRPr="00943F5D">
              <w:t>Some services allow several security keys or passkeys to be registered to one account, which is better than sharing a single authentication code. Even then, individual accounts are usually easier to manage because each person has their own login and their own MFA method.</w:t>
            </w:r>
          </w:p>
          <w:p w14:paraId="2266B3EF" w14:textId="1C4B2F31" w:rsidR="007047A4" w:rsidRDefault="00943F5D" w:rsidP="00943F5D">
            <w:r w:rsidRPr="00943F5D">
              <w:t>You can remove one employee’s sign-in without changing anyone else’s</w:t>
            </w:r>
            <w:r w:rsidR="00D82880">
              <w:t>.</w:t>
            </w:r>
          </w:p>
          <w:p w14:paraId="7E636400" w14:textId="1AC015D4" w:rsidR="009B6B4D" w:rsidRPr="009D23AB" w:rsidRDefault="009B6B4D" w:rsidP="000B46A0">
            <w:pPr>
              <w:pStyle w:val="BLOG-H2"/>
            </w:pPr>
            <w:r w:rsidRPr="009D23AB">
              <w:t>&lt;H</w:t>
            </w:r>
            <w:r w:rsidR="000B46A0">
              <w:t>2</w:t>
            </w:r>
            <w:r w:rsidRPr="009D23AB">
              <w:t>&gt;</w:t>
            </w:r>
            <w:r w:rsidR="00921CC5" w:rsidRPr="00921CC5">
              <w:t>Everyone gets the permissions of the shared account</w:t>
            </w:r>
            <w:r w:rsidRPr="009D23AB">
              <w:t>&lt;/H</w:t>
            </w:r>
            <w:r w:rsidR="000B46A0">
              <w:t>2</w:t>
            </w:r>
            <w:r w:rsidRPr="009D23AB">
              <w:t>&gt;</w:t>
            </w:r>
          </w:p>
          <w:p w14:paraId="0A9CB5CE" w14:textId="77777777" w:rsidR="00921CC5" w:rsidRPr="00921CC5" w:rsidRDefault="00921CC5" w:rsidP="00921CC5">
            <w:r w:rsidRPr="00921CC5">
              <w:t>When several people use the same login, each person can use whatever permissions have been given to that account.</w:t>
            </w:r>
          </w:p>
          <w:p w14:paraId="38F7655F" w14:textId="77777777" w:rsidR="00921CC5" w:rsidRPr="00921CC5" w:rsidRDefault="00921CC5" w:rsidP="00921CC5">
            <w:r w:rsidRPr="00921CC5">
              <w:t>An employee who only needs to view customer records may also be able to export them. Someone who needs to publish a website update may also have access to user accounts, billing information, or security settings.</w:t>
            </w:r>
          </w:p>
          <w:p w14:paraId="05F8B692" w14:textId="77777777" w:rsidR="00921CC5" w:rsidRPr="00921CC5" w:rsidRDefault="00921CC5" w:rsidP="00921CC5">
            <w:r w:rsidRPr="00921CC5">
              <w:t>Individual accounts let you match access to the employee’s job. Your bookkeeper can receive the financial access they need without becoming an administrator. A marketing employee can update website content without being able to install software or change every setting.</w:t>
            </w:r>
          </w:p>
          <w:p w14:paraId="3180B656" w14:textId="77777777" w:rsidR="00921CC5" w:rsidRPr="00921CC5" w:rsidRDefault="00921CC5" w:rsidP="00921CC5">
            <w:r w:rsidRPr="00921CC5">
              <w:t>This is known as the principle of least privilege. Each person receives the access needed for their work and no more.</w:t>
            </w:r>
          </w:p>
          <w:p w14:paraId="5B88D68D" w14:textId="0ED9F02E" w:rsidR="0021525E" w:rsidRPr="0021525E" w:rsidRDefault="00921CC5" w:rsidP="00921CC5">
            <w:hyperlink r:id="rId32" w:history="1">
              <w:proofErr w:type="spellStart"/>
              <w:r w:rsidRPr="00921CC5">
                <w:rPr>
                  <w:rStyle w:val="Hyperlink"/>
                  <w:color w:val="0E5AAB"/>
                </w:rPr>
                <w:t>Cyber.gov.au’s</w:t>
              </w:r>
              <w:proofErr w:type="spellEnd"/>
              <w:r w:rsidRPr="00921CC5">
                <w:rPr>
                  <w:rStyle w:val="Hyperlink"/>
                  <w:color w:val="0E5AAB"/>
                </w:rPr>
                <w:t xml:space="preserve"> guidance for businesses</w:t>
              </w:r>
            </w:hyperlink>
            <w:r w:rsidRPr="00921CC5">
              <w:t xml:space="preserve"> recommends individual user accounts, limited permissions, and regular access reviews. It also warns that shared accounts make suspicious activity harder to detect and investigate</w:t>
            </w:r>
            <w:r w:rsidR="00D82880">
              <w:t>.</w:t>
            </w:r>
          </w:p>
          <w:p w14:paraId="6F9991FF" w14:textId="71A94A76" w:rsidR="00A14DE9" w:rsidRDefault="00A14DE9" w:rsidP="00C57273">
            <w:pPr>
              <w:pStyle w:val="BLOG-H2"/>
            </w:pPr>
            <w:r w:rsidRPr="009D23AB">
              <w:t>&lt;H</w:t>
            </w:r>
            <w:r w:rsidR="00C57273">
              <w:t>2</w:t>
            </w:r>
            <w:r w:rsidRPr="009D23AB">
              <w:t>&gt;</w:t>
            </w:r>
            <w:r w:rsidR="00921CC5" w:rsidRPr="00921CC5">
              <w:t>A shared mailbox doesn’t require a shared password</w:t>
            </w:r>
            <w:r w:rsidRPr="009D23AB">
              <w:t>&lt;/H</w:t>
            </w:r>
            <w:r w:rsidR="00C57273">
              <w:t>2</w:t>
            </w:r>
            <w:r w:rsidRPr="009D23AB">
              <w:t>&gt;</w:t>
            </w:r>
          </w:p>
          <w:p w14:paraId="554DFACA" w14:textId="77777777" w:rsidR="00921CC5" w:rsidRPr="00921CC5" w:rsidRDefault="00921CC5" w:rsidP="00921CC5">
            <w:pPr>
              <w:pStyle w:val="BLOG-H3"/>
              <w:rPr>
                <w:b w:val="0"/>
                <w:bCs w:val="0"/>
                <w:sz w:val="22"/>
                <w:szCs w:val="22"/>
                <w:lang w:eastAsia="en-US"/>
              </w:rPr>
            </w:pPr>
            <w:r w:rsidRPr="00921CC5">
              <w:rPr>
                <w:b w:val="0"/>
                <w:bCs w:val="0"/>
                <w:sz w:val="22"/>
                <w:szCs w:val="22"/>
                <w:lang w:eastAsia="en-US"/>
              </w:rPr>
              <w:t>Several employees may need to read and reply to messages sent to an address such as accounts@yourbusiness.com or support@yourbusiness.com.</w:t>
            </w:r>
          </w:p>
          <w:p w14:paraId="2B9AF5A5" w14:textId="77777777" w:rsidR="00921CC5" w:rsidRPr="00921CC5" w:rsidRDefault="00921CC5" w:rsidP="00921CC5">
            <w:pPr>
              <w:pStyle w:val="BLOG-H3"/>
              <w:rPr>
                <w:b w:val="0"/>
                <w:bCs w:val="0"/>
                <w:sz w:val="22"/>
                <w:szCs w:val="22"/>
                <w:lang w:eastAsia="en-US"/>
              </w:rPr>
            </w:pPr>
            <w:r w:rsidRPr="00921CC5">
              <w:rPr>
                <w:b w:val="0"/>
                <w:bCs w:val="0"/>
                <w:sz w:val="22"/>
                <w:szCs w:val="22"/>
                <w:lang w:eastAsia="en-US"/>
              </w:rPr>
              <w:t>That doesn’t mean they all need to sign in using the same password.</w:t>
            </w:r>
          </w:p>
          <w:p w14:paraId="72CE81BF" w14:textId="5F3436C0" w:rsidR="00921CC5" w:rsidRPr="00921CC5" w:rsidRDefault="00921CC5" w:rsidP="00921CC5">
            <w:pPr>
              <w:pStyle w:val="BLOG-H3"/>
              <w:rPr>
                <w:b w:val="0"/>
                <w:bCs w:val="0"/>
                <w:sz w:val="22"/>
                <w:szCs w:val="22"/>
                <w:lang w:eastAsia="en-US"/>
              </w:rPr>
            </w:pPr>
            <w:r w:rsidRPr="00921CC5">
              <w:rPr>
                <w:b w:val="0"/>
                <w:bCs w:val="0"/>
                <w:sz w:val="22"/>
                <w:szCs w:val="22"/>
                <w:lang w:eastAsia="en-US"/>
              </w:rPr>
              <w:t xml:space="preserve">Microsoft 365 shared mailboxes, for example, allow approved employees to open a common mailbox through their own accounts. Microsoft says that a </w:t>
            </w:r>
            <w:hyperlink r:id="rId33" w:history="1">
              <w:r w:rsidRPr="00921CC5">
                <w:rPr>
                  <w:rStyle w:val="Hyperlink"/>
                  <w:b w:val="0"/>
                  <w:bCs w:val="0"/>
                  <w:color w:val="0E5AAB"/>
                  <w:sz w:val="22"/>
                  <w:szCs w:val="22"/>
                  <w:lang w:eastAsia="en-US"/>
                </w:rPr>
                <w:t>shared mailbox isn’t intended for direct sign-in</w:t>
              </w:r>
            </w:hyperlink>
            <w:r w:rsidRPr="00921CC5">
              <w:rPr>
                <w:b w:val="0"/>
                <w:bCs w:val="0"/>
                <w:sz w:val="22"/>
                <w:szCs w:val="22"/>
                <w:lang w:eastAsia="en-US"/>
              </w:rPr>
              <w:t xml:space="preserve"> and recommends keeping sign-in blocked for the mailbox account.</w:t>
            </w:r>
          </w:p>
          <w:p w14:paraId="77546F2C" w14:textId="77777777" w:rsidR="00921CC5" w:rsidRPr="00921CC5" w:rsidRDefault="00921CC5" w:rsidP="00921CC5">
            <w:pPr>
              <w:pStyle w:val="BLOG-H3"/>
              <w:rPr>
                <w:b w:val="0"/>
                <w:bCs w:val="0"/>
                <w:sz w:val="22"/>
                <w:szCs w:val="22"/>
                <w:lang w:eastAsia="en-US"/>
              </w:rPr>
            </w:pPr>
            <w:r w:rsidRPr="00921CC5">
              <w:rPr>
                <w:b w:val="0"/>
                <w:bCs w:val="0"/>
                <w:sz w:val="22"/>
                <w:szCs w:val="22"/>
                <w:lang w:eastAsia="en-US"/>
              </w:rPr>
              <w:t>Each employee signs in using their own identity, and an administrator gives them permission to use the shared mailbox. When someone leaves, their permission can be removed without changing access for the rest of the team.</w:t>
            </w:r>
          </w:p>
          <w:p w14:paraId="7D39F5AC" w14:textId="77777777" w:rsidR="00921CC5" w:rsidRPr="00921CC5" w:rsidRDefault="00921CC5" w:rsidP="00921CC5">
            <w:pPr>
              <w:pStyle w:val="BLOG-H3"/>
              <w:rPr>
                <w:b w:val="0"/>
                <w:bCs w:val="0"/>
                <w:sz w:val="22"/>
                <w:szCs w:val="22"/>
                <w:lang w:eastAsia="en-US"/>
              </w:rPr>
            </w:pPr>
            <w:r w:rsidRPr="00921CC5">
              <w:rPr>
                <w:b w:val="0"/>
                <w:bCs w:val="0"/>
                <w:sz w:val="22"/>
                <w:szCs w:val="22"/>
                <w:lang w:eastAsia="en-US"/>
              </w:rPr>
              <w:lastRenderedPageBreak/>
              <w:t>Other business platforms offer similar features under names such as delegation, team access, user roles, groups, or shared inboxes.</w:t>
            </w:r>
          </w:p>
          <w:p w14:paraId="2C57B98F" w14:textId="3392D014" w:rsidR="000B46A0" w:rsidRDefault="00921CC5" w:rsidP="00921CC5">
            <w:pPr>
              <w:pStyle w:val="BLOG-H3"/>
              <w:rPr>
                <w:b w:val="0"/>
                <w:bCs w:val="0"/>
                <w:sz w:val="22"/>
                <w:szCs w:val="22"/>
                <w:lang w:eastAsia="en-US"/>
              </w:rPr>
            </w:pPr>
            <w:r w:rsidRPr="00921CC5">
              <w:rPr>
                <w:b w:val="0"/>
                <w:bCs w:val="0"/>
                <w:sz w:val="22"/>
                <w:szCs w:val="22"/>
                <w:lang w:eastAsia="en-US"/>
              </w:rPr>
              <w:t>Before sharing a password, check whether the software already provides one of these options</w:t>
            </w:r>
            <w:r w:rsidR="0021525E">
              <w:rPr>
                <w:b w:val="0"/>
                <w:bCs w:val="0"/>
                <w:sz w:val="22"/>
                <w:szCs w:val="22"/>
                <w:lang w:eastAsia="en-US"/>
              </w:rPr>
              <w:t>.</w:t>
            </w:r>
            <w:r w:rsidR="000B46A0" w:rsidRPr="000B46A0">
              <w:rPr>
                <w:b w:val="0"/>
                <w:bCs w:val="0"/>
                <w:sz w:val="22"/>
                <w:szCs w:val="22"/>
                <w:lang w:eastAsia="en-US"/>
              </w:rPr>
              <w:t xml:space="preserve"> </w:t>
            </w:r>
          </w:p>
          <w:p w14:paraId="533D7508" w14:textId="5941EA2A" w:rsidR="000B46A0" w:rsidRPr="009D23AB" w:rsidRDefault="000B46A0" w:rsidP="0021525E">
            <w:pPr>
              <w:pStyle w:val="BLOG-H2"/>
            </w:pPr>
            <w:r w:rsidRPr="009D23AB">
              <w:t>&lt;H</w:t>
            </w:r>
            <w:r w:rsidR="0021525E">
              <w:t>2</w:t>
            </w:r>
            <w:r w:rsidRPr="009D23AB">
              <w:t>&gt;</w:t>
            </w:r>
            <w:r w:rsidR="00921CC5" w:rsidRPr="00921CC5">
              <w:t>Administrator passwords should never be passed around casually</w:t>
            </w:r>
            <w:r w:rsidRPr="009D23AB">
              <w:t>&lt;/H</w:t>
            </w:r>
            <w:r w:rsidR="0021525E">
              <w:t>2</w:t>
            </w:r>
            <w:r w:rsidRPr="009D23AB">
              <w:t>&gt;</w:t>
            </w:r>
          </w:p>
          <w:p w14:paraId="23A9D16E" w14:textId="77777777" w:rsidR="00921CC5" w:rsidRPr="00921CC5" w:rsidRDefault="00921CC5" w:rsidP="00921CC5">
            <w:r w:rsidRPr="00921CC5">
              <w:t>Shared administrator logins deserve extra attention because they can change security settings, create users, access sensitive information, or remove other people’s access.</w:t>
            </w:r>
          </w:p>
          <w:p w14:paraId="44D42667" w14:textId="77777777" w:rsidR="00921CC5" w:rsidRPr="00921CC5" w:rsidRDefault="00921CC5" w:rsidP="00921CC5">
            <w:r w:rsidRPr="00921CC5">
              <w:t>If several employees use the same administrator account for everyday work, a mistake or stolen password can affect far more of the business.</w:t>
            </w:r>
          </w:p>
          <w:p w14:paraId="19D21529" w14:textId="77777777" w:rsidR="00921CC5" w:rsidRPr="00921CC5" w:rsidRDefault="00921CC5" w:rsidP="00921CC5">
            <w:r w:rsidRPr="00921CC5">
              <w:t>Give each administrator a named account wherever the system allows it. Staff should use standard accounts for normal work and switch to administrator access only when a task requires it.</w:t>
            </w:r>
          </w:p>
          <w:p w14:paraId="62362BDC" w14:textId="4B7EF4C1" w:rsidR="000B46A0" w:rsidRDefault="00921CC5" w:rsidP="00921CC5">
            <w:r w:rsidRPr="00921CC5">
              <w:t>Your IT provider should also review who currently has administrator access. Employees often keep permissions from previous roles because nobody removed them when their responsibilities changed.</w:t>
            </w:r>
          </w:p>
          <w:p w14:paraId="6685F1CF" w14:textId="54C43D4E" w:rsidR="00D82880" w:rsidRPr="009D23AB" w:rsidRDefault="00D82880" w:rsidP="00D82880">
            <w:pPr>
              <w:pStyle w:val="BLOG-H2"/>
            </w:pPr>
            <w:r w:rsidRPr="009D23AB">
              <w:t>&lt;H</w:t>
            </w:r>
            <w:r>
              <w:t>2</w:t>
            </w:r>
            <w:r w:rsidRPr="009D23AB">
              <w:t>&gt;</w:t>
            </w:r>
            <w:r w:rsidR="00921CC5" w:rsidRPr="00921CC5">
              <w:t>What if the software only provides one login?</w:t>
            </w:r>
            <w:r w:rsidRPr="009D23AB">
              <w:t>&lt;/H</w:t>
            </w:r>
            <w:r>
              <w:t>2</w:t>
            </w:r>
            <w:r w:rsidRPr="009D23AB">
              <w:t>&gt;</w:t>
            </w:r>
          </w:p>
          <w:p w14:paraId="438E6F3E" w14:textId="77777777" w:rsidR="00921CC5" w:rsidRPr="00921CC5" w:rsidRDefault="00921CC5" w:rsidP="00921CC5">
            <w:r w:rsidRPr="00921CC5">
              <w:t>Some older applications, devices, and online services don’t support separate user accounts. Replacing the software may take time, especially if the system is tied to important business processes.</w:t>
            </w:r>
          </w:p>
          <w:p w14:paraId="4A4E830D" w14:textId="77777777" w:rsidR="00921CC5" w:rsidRPr="00921CC5" w:rsidRDefault="00921CC5" w:rsidP="00921CC5">
            <w:r w:rsidRPr="00921CC5">
              <w:t>In that situation, keep the password inside a business password manager instead of sending it through email or chat. Give access only to the employees who need it and review that list when someone changes roles or leaves.</w:t>
            </w:r>
          </w:p>
          <w:p w14:paraId="41066848" w14:textId="77777777" w:rsidR="00921CC5" w:rsidRPr="00921CC5" w:rsidRDefault="00921CC5" w:rsidP="00921CC5">
            <w:r w:rsidRPr="00921CC5">
              <w:t>The password manager should require each employee to sign in with their own account and MFA. That gives you more control over who can retrieve the shared credential, and some business password managers record when a user views or uses it.</w:t>
            </w:r>
          </w:p>
          <w:p w14:paraId="2DDB74D7" w14:textId="3BD18F37" w:rsidR="00921CC5" w:rsidRPr="00921CC5" w:rsidRDefault="00921CC5" w:rsidP="00921CC5">
            <w:r w:rsidRPr="00921CC5">
              <w:t xml:space="preserve">The NCSC recommends </w:t>
            </w:r>
            <w:hyperlink r:id="rId34" w:history="1">
              <w:r w:rsidRPr="00921CC5">
                <w:rPr>
                  <w:rStyle w:val="Hyperlink"/>
                  <w:color w:val="0E5AAB"/>
                </w:rPr>
                <w:t>using delegated access instead of password sharing wherever possible.</w:t>
              </w:r>
            </w:hyperlink>
            <w:r w:rsidRPr="00921CC5">
              <w:t xml:space="preserve"> When sharing cannot be avoided, it advises limiting access to a small group, reviewing it regularly, and changing the password when someone is no longer allowed to use the account.</w:t>
            </w:r>
          </w:p>
          <w:p w14:paraId="29922443" w14:textId="571E180C" w:rsidR="00D82880" w:rsidRDefault="00921CC5" w:rsidP="00921CC5">
            <w:r w:rsidRPr="00921CC5">
              <w:t>Assign an owner to every remaining shared account. That person should know who has access, what the account controls, where its recovery details are stored, and what would stop working if the password changed</w:t>
            </w:r>
            <w:r w:rsidR="00D82880">
              <w:t>.</w:t>
            </w:r>
          </w:p>
          <w:p w14:paraId="35865F0D" w14:textId="7074A918" w:rsidR="000E3ABF" w:rsidRPr="009D23AB" w:rsidRDefault="000E3ABF" w:rsidP="000E3ABF">
            <w:pPr>
              <w:pStyle w:val="BLOG-H2"/>
            </w:pPr>
            <w:r w:rsidRPr="009D23AB">
              <w:t>&lt;H</w:t>
            </w:r>
            <w:r>
              <w:t>2</w:t>
            </w:r>
            <w:r w:rsidRPr="009D23AB">
              <w:t>&gt;</w:t>
            </w:r>
            <w:r w:rsidR="00921CC5" w:rsidRPr="00921CC5">
              <w:t>Service accounts need different handling</w:t>
            </w:r>
            <w:r w:rsidRPr="009D23AB">
              <w:t>&lt;/H</w:t>
            </w:r>
            <w:r>
              <w:t>2</w:t>
            </w:r>
            <w:r w:rsidRPr="009D23AB">
              <w:t>&gt;</w:t>
            </w:r>
          </w:p>
          <w:p w14:paraId="7AFF7708" w14:textId="6DE44D84" w:rsidR="000E3ABF" w:rsidRDefault="00921CC5" w:rsidP="000E3ABF">
            <w:r w:rsidRPr="00921CC5">
              <w:lastRenderedPageBreak/>
              <w:t>Your IT provider may mention service accounts when reviewing shared logins. These are accounts used by software, devices, or automated processes rather than by employees.</w:t>
            </w:r>
          </w:p>
          <w:p w14:paraId="288DD6BA" w14:textId="2E234660" w:rsidR="00C16076" w:rsidRDefault="00921CC5" w:rsidP="00921CC5">
            <w:pPr>
              <w:jc w:val="center"/>
            </w:pPr>
            <w:r>
              <w:rPr>
                <w:noProof/>
              </w:rPr>
              <w:drawing>
                <wp:inline distT="0" distB="0" distL="0" distR="0" wp14:anchorId="1A4FA147" wp14:editId="4B9A7775">
                  <wp:extent cx="5346356" cy="3564040"/>
                  <wp:effectExtent l="0" t="0" r="6985" b="0"/>
                  <wp:docPr id="990433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33598" name="Picture 990433598"/>
                          <pic:cNvPicPr/>
                        </pic:nvPicPr>
                        <pic:blipFill>
                          <a:blip r:embed="rId35"/>
                          <a:stretch>
                            <a:fillRect/>
                          </a:stretch>
                        </pic:blipFill>
                        <pic:spPr>
                          <a:xfrm>
                            <a:off x="0" y="0"/>
                            <a:ext cx="5351442" cy="3567430"/>
                          </a:xfrm>
                          <a:prstGeom prst="rect">
                            <a:avLst/>
                          </a:prstGeom>
                        </pic:spPr>
                      </pic:pic>
                    </a:graphicData>
                  </a:graphic>
                </wp:inline>
              </w:drawing>
            </w:r>
          </w:p>
          <w:p w14:paraId="15E679AC" w14:textId="29B9AEE7" w:rsidR="00C16076" w:rsidRDefault="00C16076" w:rsidP="000E3ABF">
            <w:pPr>
              <w:rPr>
                <w:b/>
                <w:bCs/>
                <w:color w:val="0E5AAB"/>
              </w:rPr>
            </w:pPr>
            <w:r w:rsidRPr="00C16076">
              <w:rPr>
                <w:b/>
                <w:bCs/>
                <w:color w:val="0E5AAB"/>
              </w:rPr>
              <w:t>IMAGE SOURCE</w:t>
            </w:r>
            <w:r w:rsidRPr="00C16076">
              <w:rPr>
                <w:color w:val="0E5AAB"/>
              </w:rPr>
              <w:t xml:space="preserve">: </w:t>
            </w:r>
            <w:hyperlink r:id="rId36" w:history="1">
              <w:r w:rsidR="00921CC5" w:rsidRPr="00921CC5">
                <w:rPr>
                  <w:rStyle w:val="Hyperlink"/>
                  <w:color w:val="0E5AAB"/>
                </w:rPr>
                <w:t>https://www.pexels.com/photo/person-arranging-name-tags-with-laces-on-a-desk-7648472/</w:t>
              </w:r>
            </w:hyperlink>
            <w:r w:rsidR="00921CC5" w:rsidRPr="00921CC5">
              <w:rPr>
                <w:color w:val="0E5AAB"/>
              </w:rPr>
              <w:t xml:space="preserve"> </w:t>
            </w:r>
            <w:r w:rsidRPr="00921CC5">
              <w:rPr>
                <w:b/>
                <w:bCs/>
                <w:color w:val="0E5AAB"/>
              </w:rPr>
              <w:t xml:space="preserve"> </w:t>
            </w:r>
          </w:p>
          <w:p w14:paraId="4B7B3148" w14:textId="77777777" w:rsidR="00921CC5" w:rsidRPr="00921CC5" w:rsidRDefault="00921CC5" w:rsidP="00921CC5">
            <w:r w:rsidRPr="00921CC5">
              <w:t>For example, a backup application may use an account to reach a server, or a business system may use one to move information between two applications.</w:t>
            </w:r>
          </w:p>
          <w:p w14:paraId="501E7C75" w14:textId="77777777" w:rsidR="00921CC5" w:rsidRPr="00921CC5" w:rsidRDefault="00921CC5" w:rsidP="00921CC5">
            <w:r w:rsidRPr="00921CC5">
              <w:t>A properly managed service account is different from a password that several employees use to sign in. It should have only the permissions required for its task, and its credentials should be protected from employees who don’t need them.</w:t>
            </w:r>
          </w:p>
          <w:p w14:paraId="3393C5C6" w14:textId="3C998486" w:rsidR="00C16076" w:rsidRPr="00C16076" w:rsidRDefault="00921CC5" w:rsidP="00921CC5">
            <w:r w:rsidRPr="00921CC5">
              <w:t>Service accounts should also have a named owner, documented purpose, and a process for replacing their credentials if they’re exposed. Your IT provider can identify these accounts so they aren’t mistaken for normal employee logins or disabled without checking what depends on them</w:t>
            </w:r>
            <w:r w:rsidR="00C16076" w:rsidRPr="00C16076">
              <w:t>.</w:t>
            </w:r>
          </w:p>
          <w:p w14:paraId="399D6EC2" w14:textId="1CBD7727" w:rsidR="000E3ABF" w:rsidRPr="009D23AB" w:rsidRDefault="000E3ABF" w:rsidP="000E3ABF">
            <w:pPr>
              <w:pStyle w:val="BLOG-H2"/>
            </w:pPr>
            <w:r w:rsidRPr="009D23AB">
              <w:t>&lt;H</w:t>
            </w:r>
            <w:r>
              <w:t>2</w:t>
            </w:r>
            <w:r w:rsidRPr="009D23AB">
              <w:t>&gt;</w:t>
            </w:r>
            <w:r w:rsidR="00921CC5" w:rsidRPr="00921CC5">
              <w:t>How to replace shared logins without disrupting work</w:t>
            </w:r>
            <w:r w:rsidRPr="009D23AB">
              <w:t>&lt;/H</w:t>
            </w:r>
            <w:r>
              <w:t>2</w:t>
            </w:r>
            <w:r w:rsidRPr="009D23AB">
              <w:t>&gt;</w:t>
            </w:r>
          </w:p>
          <w:p w14:paraId="7522EB52" w14:textId="77777777" w:rsidR="00921CC5" w:rsidRPr="00921CC5" w:rsidRDefault="00921CC5" w:rsidP="00921CC5">
            <w:r w:rsidRPr="00921CC5">
              <w:t>accounting software, customer systems, social media tools, website administration, email accounts, cloud storage, and any specialist applications used by their teams.</w:t>
            </w:r>
          </w:p>
          <w:p w14:paraId="57AA99EE" w14:textId="77777777" w:rsidR="00921CC5" w:rsidRPr="00921CC5" w:rsidRDefault="00921CC5" w:rsidP="00921CC5">
            <w:r w:rsidRPr="00921CC5">
              <w:t>Old messages and spreadsheets may reveal accounts that were forgotten long ago. Your password manager, browser password stores, and software subscription records can also help.</w:t>
            </w:r>
          </w:p>
          <w:p w14:paraId="46E02417" w14:textId="77777777" w:rsidR="00921CC5" w:rsidRPr="00921CC5" w:rsidRDefault="00921CC5" w:rsidP="00921CC5">
            <w:r w:rsidRPr="00921CC5">
              <w:lastRenderedPageBreak/>
              <w:t>Once you have the list, record who uses each account and why. That will tell you whether the software needs individual users, delegated access, a shared mailbox, or another arrangement.</w:t>
            </w:r>
          </w:p>
          <w:p w14:paraId="1FD55E06" w14:textId="77777777" w:rsidR="00921CC5" w:rsidRPr="00921CC5" w:rsidRDefault="00921CC5" w:rsidP="00921CC5">
            <w:r w:rsidRPr="00921CC5">
              <w:t>Create named accounts where the platform supports them, then give each employee only the permissions required for their role. Set up MFA for each user and test the new access before removing the old login.</w:t>
            </w:r>
          </w:p>
          <w:p w14:paraId="5784D396" w14:textId="77777777" w:rsidR="00921CC5" w:rsidRPr="00921CC5" w:rsidRDefault="00921CC5" w:rsidP="00921CC5">
            <w:r w:rsidRPr="00921CC5">
              <w:t>For accounts that still have to be shared, move the password into an approved business password manager. Limit access, document the owner, and change the password whenever someone leaves the authorized group.</w:t>
            </w:r>
          </w:p>
          <w:p w14:paraId="3F0B8FEE" w14:textId="1DB5FF4E" w:rsidR="000E3ABF" w:rsidRDefault="00921CC5" w:rsidP="00921CC5">
            <w:r w:rsidRPr="00921CC5">
              <w:t>Make the same review part of onboarding, role changes, and offboarding. Shared accounts usually return when a new employee needs access quickly and nobody knows the correct way to provide it</w:t>
            </w:r>
            <w:r w:rsidR="00A42F77">
              <w:t>.</w:t>
            </w:r>
          </w:p>
          <w:p w14:paraId="4FFE2075" w14:textId="2421A1E4" w:rsidR="002126FE" w:rsidRDefault="002126FE" w:rsidP="002126FE">
            <w:pPr>
              <w:pStyle w:val="BLOG-H2"/>
            </w:pPr>
            <w:r w:rsidRPr="009D23AB">
              <w:t>&lt;H</w:t>
            </w:r>
            <w:r>
              <w:t>2</w:t>
            </w:r>
            <w:r w:rsidRPr="009D23AB">
              <w:t>&gt;</w:t>
            </w:r>
            <w:r w:rsidR="00F23F92">
              <w:t>Frequently Asked Questions</w:t>
            </w:r>
            <w:r w:rsidRPr="009D23AB">
              <w:t>&lt;/H</w:t>
            </w:r>
            <w:r>
              <w:t>2</w:t>
            </w:r>
            <w:r w:rsidRPr="009D23AB">
              <w:t>&gt;</w:t>
            </w:r>
          </w:p>
          <w:p w14:paraId="735BCED4" w14:textId="1BDA80DE" w:rsidR="002126FE" w:rsidRDefault="002126FE" w:rsidP="002126FE">
            <w:pPr>
              <w:pStyle w:val="BLOG-H3"/>
            </w:pPr>
            <w:r w:rsidRPr="009D23AB">
              <w:t>&lt;H</w:t>
            </w:r>
            <w:r>
              <w:t>3</w:t>
            </w:r>
            <w:r w:rsidRPr="009D23AB">
              <w:t>&gt;</w:t>
            </w:r>
            <w:r w:rsidR="00921CC5" w:rsidRPr="00921CC5">
              <w:t>Is it ever acceptable to use a shared login?</w:t>
            </w:r>
            <w:r w:rsidRPr="009D23AB">
              <w:t>&lt;/H</w:t>
            </w:r>
            <w:r>
              <w:t>3</w:t>
            </w:r>
            <w:r w:rsidRPr="009D23AB">
              <w:t>&gt;</w:t>
            </w:r>
          </w:p>
          <w:p w14:paraId="1589F2D3" w14:textId="722A2170" w:rsidR="00A96F5D" w:rsidRDefault="00921CC5" w:rsidP="000B46A0">
            <w:r w:rsidRPr="00921CC5">
              <w:t>Sometimes a device or older application only supports one account. If you cannot replace it immediately, restrict access to the smallest possible group, keep the password in a business password manager, monitor its use, and change it whenever access changes</w:t>
            </w:r>
            <w:r w:rsidR="00A96F5D" w:rsidRPr="00A96F5D">
              <w:t>.</w:t>
            </w:r>
          </w:p>
          <w:p w14:paraId="75E6A51D" w14:textId="1EC270A1" w:rsidR="00116C12" w:rsidRDefault="00116C12" w:rsidP="00116C12">
            <w:pPr>
              <w:pStyle w:val="BLOG-H3"/>
            </w:pPr>
            <w:r w:rsidRPr="009D23AB">
              <w:t>&lt;H</w:t>
            </w:r>
            <w:r>
              <w:t>3</w:t>
            </w:r>
            <w:r w:rsidRPr="009D23AB">
              <w:t>&gt;</w:t>
            </w:r>
            <w:r w:rsidR="00921CC5" w:rsidRPr="00921CC5">
              <w:t>Can we share an account if MFA is enabled?</w:t>
            </w:r>
            <w:r w:rsidRPr="009D23AB">
              <w:t>&lt;/H</w:t>
            </w:r>
            <w:r>
              <w:t>3</w:t>
            </w:r>
            <w:r w:rsidRPr="009D23AB">
              <w:t>&gt;</w:t>
            </w:r>
          </w:p>
          <w:p w14:paraId="622E8BDB" w14:textId="0E5197AF" w:rsidR="00A96F5D" w:rsidRDefault="00921CC5" w:rsidP="000B46A0">
            <w:pPr>
              <w:pStyle w:val="BLOG-H3"/>
              <w:rPr>
                <w:b w:val="0"/>
                <w:bCs w:val="0"/>
                <w:sz w:val="22"/>
                <w:szCs w:val="22"/>
                <w:lang w:eastAsia="en-US"/>
              </w:rPr>
            </w:pPr>
            <w:r w:rsidRPr="00921CC5">
              <w:rPr>
                <w:b w:val="0"/>
                <w:bCs w:val="0"/>
                <w:sz w:val="22"/>
                <w:szCs w:val="22"/>
                <w:lang w:eastAsia="en-US"/>
              </w:rPr>
              <w:t>MFA reduces the risk of a stolen password, but it doesn’t restore individual accountability. Several people are still using one identity, so activity may remain difficult to trace. Use separate accounts whenever the service supports them.</w:t>
            </w:r>
          </w:p>
          <w:p w14:paraId="0D6FABDB" w14:textId="304BC4A2" w:rsidR="002C05ED" w:rsidRDefault="002C05ED" w:rsidP="00597062">
            <w:pPr>
              <w:pStyle w:val="BLOG-H3"/>
            </w:pPr>
            <w:r w:rsidRPr="009D23AB">
              <w:t>&lt;H</w:t>
            </w:r>
            <w:r>
              <w:t>3</w:t>
            </w:r>
            <w:r w:rsidRPr="009D23AB">
              <w:t>&gt;</w:t>
            </w:r>
            <w:r w:rsidR="00505E10" w:rsidRPr="00505E10">
              <w:t>Are shared email addresses unsafe?</w:t>
            </w:r>
            <w:r w:rsidRPr="009D23AB">
              <w:t>&lt;/H</w:t>
            </w:r>
            <w:r>
              <w:t>3</w:t>
            </w:r>
            <w:r w:rsidRPr="009D23AB">
              <w:t>&gt;</w:t>
            </w:r>
          </w:p>
          <w:p w14:paraId="449B1B35" w14:textId="095F1325" w:rsidR="002C05ED" w:rsidRDefault="00505E10" w:rsidP="000B46A0">
            <w:r w:rsidRPr="00505E10">
              <w:t>The address itself isn’t the problem. Several employees can use a shared address safely when they access it through their own accounts. Avoid giving everyone the password to one mailbox</w:t>
            </w:r>
            <w:r w:rsidR="00CD3BD1" w:rsidRPr="00CD3BD1">
              <w:t>.</w:t>
            </w:r>
          </w:p>
          <w:p w14:paraId="67B9D83E" w14:textId="39D23A22" w:rsidR="003F0816" w:rsidRDefault="003F0816" w:rsidP="003F0816">
            <w:pPr>
              <w:pStyle w:val="BLOG-H3"/>
            </w:pPr>
            <w:r w:rsidRPr="009D23AB">
              <w:t>&lt;H</w:t>
            </w:r>
            <w:r>
              <w:t>3</w:t>
            </w:r>
            <w:r w:rsidRPr="009D23AB">
              <w:t>&gt;</w:t>
            </w:r>
            <w:r w:rsidR="00505E10" w:rsidRPr="00505E10">
              <w:t>Do we need to replace every shared account at once?</w:t>
            </w:r>
            <w:r w:rsidRPr="009D23AB">
              <w:t>&lt;/H</w:t>
            </w:r>
            <w:r>
              <w:t>3</w:t>
            </w:r>
            <w:r w:rsidRPr="009D23AB">
              <w:t>&gt;</w:t>
            </w:r>
          </w:p>
          <w:p w14:paraId="49C6B927" w14:textId="010F4DE4" w:rsidR="003F0816" w:rsidRDefault="00505E10" w:rsidP="00C84A80">
            <w:r w:rsidRPr="00505E10">
              <w:t>Begin with accounts that have administrator access or contain sensitive business, customer, employee, or financial information. Then work through the remaining accounts based on the access they provide and how many people know the password</w:t>
            </w:r>
            <w:r w:rsidR="0021525E" w:rsidRPr="0021525E">
              <w:t>.</w:t>
            </w:r>
          </w:p>
          <w:p w14:paraId="1285F9A4" w14:textId="180AB9F4" w:rsidR="003F0816" w:rsidRDefault="003F0816" w:rsidP="003F0816">
            <w:pPr>
              <w:pStyle w:val="BLOG-H3"/>
            </w:pPr>
            <w:r w:rsidRPr="009D23AB">
              <w:t>&lt;H</w:t>
            </w:r>
            <w:r>
              <w:t>3</w:t>
            </w:r>
            <w:r w:rsidRPr="009D23AB">
              <w:t>&gt;</w:t>
            </w:r>
            <w:r w:rsidR="00505E10" w:rsidRPr="00505E10">
              <w:t>What should we do when an employee leaves?</w:t>
            </w:r>
            <w:r w:rsidRPr="009D23AB">
              <w:t>&lt;/H</w:t>
            </w:r>
            <w:r>
              <w:t>3</w:t>
            </w:r>
            <w:r w:rsidRPr="009D23AB">
              <w:t>&gt;</w:t>
            </w:r>
          </w:p>
          <w:p w14:paraId="6F35A2ED" w14:textId="74550D13" w:rsidR="003F0816" w:rsidRDefault="00505E10" w:rsidP="000B46A0">
            <w:r w:rsidRPr="00505E10">
              <w:t>Disable their individual accounts and remove their delegated access. If they knew any shared passwords, change those passwords and review the account for recovery methods, devices, sessions, or integrations that may still give them access</w:t>
            </w:r>
            <w:r w:rsidR="00A42F77" w:rsidRPr="00A42F77">
              <w:t>.</w:t>
            </w:r>
          </w:p>
          <w:p w14:paraId="1DE2D1B8" w14:textId="5FCEC26E" w:rsidR="00C84A80" w:rsidRDefault="00C84A80" w:rsidP="00C84A80">
            <w:pPr>
              <w:pStyle w:val="BLOG-H2"/>
            </w:pPr>
            <w:r w:rsidRPr="009D23AB">
              <w:lastRenderedPageBreak/>
              <w:t>&lt;H</w:t>
            </w:r>
            <w:r>
              <w:t>2</w:t>
            </w:r>
            <w:r w:rsidRPr="009D23AB">
              <w:t>&gt;</w:t>
            </w:r>
            <w:r w:rsidRPr="00C84A80">
              <w:t xml:space="preserve">Sources and </w:t>
            </w:r>
            <w:r w:rsidR="00505E10">
              <w:t>F</w:t>
            </w:r>
            <w:r w:rsidRPr="00C84A80">
              <w:t xml:space="preserve">urther </w:t>
            </w:r>
            <w:r w:rsidR="00505E10">
              <w:t>R</w:t>
            </w:r>
            <w:r w:rsidRPr="00C84A80">
              <w:t>eading</w:t>
            </w:r>
            <w:r w:rsidRPr="009D23AB">
              <w:t>&lt;/H</w:t>
            </w:r>
            <w:r>
              <w:t>2</w:t>
            </w:r>
            <w:r w:rsidRPr="009D23AB">
              <w:t>&gt;</w:t>
            </w:r>
          </w:p>
          <w:p w14:paraId="45A4EFB5" w14:textId="77777777" w:rsidR="00505E10" w:rsidRPr="00505E10" w:rsidRDefault="00505E10" w:rsidP="00505E10">
            <w:pPr>
              <w:pStyle w:val="BulletPoints-OrangeDots"/>
              <w:rPr>
                <w:rFonts w:cstheme="minorHAnsi"/>
                <w:color w:val="0E5AAB"/>
              </w:rPr>
            </w:pPr>
            <w:hyperlink r:id="rId37">
              <w:r w:rsidRPr="00505E10">
                <w:rPr>
                  <w:rFonts w:cstheme="minorHAnsi"/>
                  <w:color w:val="0E5AAB"/>
                </w:rPr>
                <w:t>UK National Cyber Security Centre: Creating Separate User Accounts</w:t>
              </w:r>
            </w:hyperlink>
          </w:p>
          <w:p w14:paraId="638CC39A" w14:textId="77777777" w:rsidR="00505E10" w:rsidRPr="00505E10" w:rsidRDefault="00505E10" w:rsidP="00505E10">
            <w:pPr>
              <w:pStyle w:val="BulletPoints-OrangeDots"/>
              <w:rPr>
                <w:rFonts w:cstheme="minorHAnsi"/>
                <w:color w:val="0E5AAB"/>
              </w:rPr>
            </w:pPr>
            <w:hyperlink r:id="rId38">
              <w:r w:rsidRPr="00505E10">
                <w:rPr>
                  <w:rFonts w:cstheme="minorHAnsi"/>
                  <w:color w:val="0E5AAB"/>
                </w:rPr>
                <w:t>UK National Cyber Security Centre: Managing Shared Access</w:t>
              </w:r>
            </w:hyperlink>
          </w:p>
          <w:p w14:paraId="2A38C469" w14:textId="77777777" w:rsidR="00505E10" w:rsidRPr="00505E10" w:rsidRDefault="00505E10" w:rsidP="00505E10">
            <w:pPr>
              <w:pStyle w:val="BulletPoints-OrangeDots"/>
              <w:rPr>
                <w:rFonts w:cstheme="minorHAnsi"/>
                <w:color w:val="0E5AAB"/>
              </w:rPr>
            </w:pPr>
            <w:hyperlink r:id="rId39">
              <w:r w:rsidRPr="00505E10">
                <w:rPr>
                  <w:rFonts w:cstheme="minorHAnsi"/>
                  <w:color w:val="0E5AAB"/>
                </w:rPr>
                <w:t>Australian Cyber Security Centre: Secure Your User Account</w:t>
              </w:r>
            </w:hyperlink>
          </w:p>
          <w:p w14:paraId="5ED3C556" w14:textId="77777777" w:rsidR="00505E10" w:rsidRPr="00505E10" w:rsidRDefault="00505E10" w:rsidP="00505E10">
            <w:pPr>
              <w:pStyle w:val="BulletPoints-OrangeDots"/>
              <w:rPr>
                <w:rFonts w:cstheme="minorHAnsi"/>
                <w:color w:val="0E5AAB"/>
              </w:rPr>
            </w:pPr>
            <w:hyperlink r:id="rId40">
              <w:r w:rsidRPr="00505E10">
                <w:rPr>
                  <w:rFonts w:cstheme="minorHAnsi"/>
                  <w:color w:val="0E5AAB"/>
                </w:rPr>
                <w:t>Australian Cyber Security Centre: Guidelines for System Access</w:t>
              </w:r>
            </w:hyperlink>
          </w:p>
          <w:p w14:paraId="7D46623C" w14:textId="77777777" w:rsidR="00505E10" w:rsidRPr="00505E10" w:rsidRDefault="00505E10" w:rsidP="00505E10">
            <w:pPr>
              <w:pStyle w:val="BulletPoints-OrangeDots"/>
              <w:rPr>
                <w:rFonts w:cstheme="minorHAnsi"/>
                <w:color w:val="0E5AAB"/>
              </w:rPr>
            </w:pPr>
            <w:hyperlink r:id="rId41">
              <w:r w:rsidRPr="00505E10">
                <w:rPr>
                  <w:rFonts w:cstheme="minorHAnsi"/>
                  <w:color w:val="0E5AAB"/>
                </w:rPr>
                <w:t>Microsoft: About Shared Mailboxes in Microsoft 365</w:t>
              </w:r>
            </w:hyperlink>
          </w:p>
          <w:p w14:paraId="775309C3" w14:textId="1B085CA8" w:rsidR="00C84A80" w:rsidRPr="00C84A80" w:rsidRDefault="00505E10" w:rsidP="00C16076">
            <w:pPr>
              <w:pStyle w:val="TTTBody"/>
              <w:rPr>
                <w:rFonts w:asciiTheme="minorHAnsi" w:eastAsiaTheme="minorHAnsi" w:hAnsiTheme="minorHAnsi"/>
                <w:color w:val="auto"/>
                <w:lang w:val="en-PH"/>
              </w:rPr>
            </w:pPr>
            <w:r w:rsidRPr="00505E10">
              <w:rPr>
                <w:rFonts w:asciiTheme="minorHAnsi" w:eastAsiaTheme="minorHAnsi" w:hAnsiTheme="minorHAnsi"/>
                <w:color w:val="auto"/>
                <w:lang w:val="en-PH"/>
              </w:rPr>
              <w:t>If your business still relies on shared logins, ask your IT provider to review them and recommend a safer way to give staff access. If you don’t have an IT provider, you can always reach out to us and we’ll help you sort them out.</w:t>
            </w:r>
          </w:p>
          <w:p w14:paraId="55DA0092" w14:textId="77777777" w:rsidR="00C84A80" w:rsidRDefault="00C84A80" w:rsidP="00C84A80">
            <w:pPr>
              <w:pStyle w:val="TTTBody"/>
              <w:spacing w:after="60"/>
              <w:ind w:left="720"/>
            </w:pPr>
          </w:p>
          <w:p w14:paraId="54B0D5EC" w14:textId="272FB6E6" w:rsidR="00EB5434" w:rsidRPr="00C4017A" w:rsidRDefault="00EB5434" w:rsidP="002126FE">
            <w:pPr>
              <w:rPr>
                <w:b/>
                <w:bCs/>
                <w:lang w:eastAsia="en-PH"/>
              </w:rPr>
            </w:pPr>
            <w:r w:rsidRPr="00C4017A">
              <w:rPr>
                <w:b/>
                <w:bCs/>
                <w:lang w:eastAsia="en-PH"/>
              </w:rPr>
              <w:t xml:space="preserve">Article used with permission from </w:t>
            </w:r>
            <w:hyperlink r:id="rId42" w:tgtFrame="_blank" w:history="1">
              <w:r w:rsidRPr="00FE3B0B">
                <w:rPr>
                  <w:rStyle w:val="Hyperlink"/>
                  <w:b/>
                  <w:bCs/>
                  <w:lang w:val="en-AU" w:eastAsia="en-PH"/>
                </w:rPr>
                <w:t>The Technology Press.</w:t>
              </w:r>
            </w:hyperlink>
            <w:r w:rsidRPr="00C4017A">
              <w:rPr>
                <w:b/>
                <w:bCs/>
                <w:lang w:eastAsia="en-PH"/>
              </w:rPr>
              <w:t xml:space="preserve"> </w:t>
            </w:r>
          </w:p>
        </w:tc>
      </w:tr>
    </w:tbl>
    <w:p w14:paraId="50AA6689" w14:textId="77777777" w:rsidR="00C84A80" w:rsidRDefault="00C84A80" w:rsidP="009B5E3B">
      <w:pPr>
        <w:rPr>
          <w:b/>
          <w:bCs/>
          <w:lang w:val="en-PH"/>
        </w:rPr>
      </w:pPr>
    </w:p>
    <w:p w14:paraId="7BF42ACE" w14:textId="77777777" w:rsidR="00C84A80" w:rsidRDefault="00C84A80" w:rsidP="009B5E3B">
      <w:pPr>
        <w:rPr>
          <w:b/>
          <w:bCs/>
          <w:lang w:val="en-PH"/>
        </w:rPr>
      </w:pPr>
    </w:p>
    <w:p w14:paraId="0D45B625" w14:textId="56BCC1E8" w:rsidR="00E35661" w:rsidRDefault="001641F2" w:rsidP="009B5E3B">
      <w:pPr>
        <w:rPr>
          <w:b/>
          <w:bCs/>
          <w:lang w:val="en-PH"/>
        </w:rPr>
      </w:pPr>
      <w:r>
        <w:rPr>
          <w:noProof/>
        </w:rPr>
        <mc:AlternateContent>
          <mc:Choice Requires="wpg">
            <w:drawing>
              <wp:anchor distT="0" distB="0" distL="114300" distR="114300" simplePos="0" relativeHeight="251658255" behindDoc="0" locked="0" layoutInCell="1" allowOverlap="1" wp14:anchorId="739D3454" wp14:editId="3203BA76">
                <wp:simplePos x="0" y="0"/>
                <wp:positionH relativeFrom="margin">
                  <wp:align>left</wp:align>
                </wp:positionH>
                <wp:positionV relativeFrom="paragraph">
                  <wp:posOffset>11232</wp:posOffset>
                </wp:positionV>
                <wp:extent cx="5695950" cy="1047115"/>
                <wp:effectExtent l="0" t="0" r="19050" b="19685"/>
                <wp:wrapNone/>
                <wp:docPr id="6" name="Group 6"/>
                <wp:cNvGraphicFramePr/>
                <a:graphic xmlns:a="http://schemas.openxmlformats.org/drawingml/2006/main">
                  <a:graphicData uri="http://schemas.microsoft.com/office/word/2010/wordprocessingGroup">
                    <wpg:wgp>
                      <wpg:cNvGrpSpPr/>
                      <wpg:grpSpPr>
                        <a:xfrm>
                          <a:off x="0" y="0"/>
                          <a:ext cx="5695950" cy="1047115"/>
                          <a:chOff x="0" y="0"/>
                          <a:chExt cx="5473269" cy="1047115"/>
                        </a:xfrm>
                      </wpg:grpSpPr>
                      <wps:wsp>
                        <wps:cNvPr id="9" name="Text Box 2"/>
                        <wps:cNvSpPr txBox="1">
                          <a:spLocks noChangeArrowheads="1"/>
                        </wps:cNvSpPr>
                        <wps:spPr bwMode="auto">
                          <a:xfrm>
                            <a:off x="652873" y="119925"/>
                            <a:ext cx="4820396" cy="926906"/>
                          </a:xfrm>
                          <a:prstGeom prst="rect">
                            <a:avLst/>
                          </a:prstGeom>
                          <a:solidFill>
                            <a:schemeClr val="accent2"/>
                          </a:solidFill>
                          <a:ln w="19050">
                            <a:solidFill>
                              <a:srgbClr val="ED7D31"/>
                            </a:solidFill>
                            <a:miter lim="800000"/>
                            <a:headEnd/>
                            <a:tailEnd/>
                          </a:ln>
                        </wps:spPr>
                        <wps:txbx>
                          <w:txbxContent>
                            <w:p w14:paraId="37C6FB7A" w14:textId="77777777" w:rsidR="00B27749" w:rsidRPr="000E2F60" w:rsidRDefault="00B27749" w:rsidP="00B27749">
                              <w:pPr>
                                <w:ind w:left="567"/>
                                <w:rPr>
                                  <w:rStyle w:val="OrangeOutline"/>
                                  <w:b/>
                                  <w:bCs/>
                                  <w:sz w:val="36"/>
                                  <w:szCs w:val="36"/>
                                </w:rPr>
                              </w:pPr>
                              <w:r w:rsidRPr="000E2F60">
                                <w:rPr>
                                  <w:b/>
                                  <w:bCs/>
                                  <w:color w:val="FFFFFF" w:themeColor="background1"/>
                                  <w:sz w:val="28"/>
                                  <w:szCs w:val="28"/>
                                </w:rPr>
                                <w:t>A QUICK NOTE FROM NIGEL:</w:t>
                              </w:r>
                            </w:p>
                            <w:p w14:paraId="67AA4F6F" w14:textId="77777777" w:rsidR="00B27749" w:rsidRPr="000E2F60" w:rsidRDefault="00B27749" w:rsidP="00B27749">
                              <w:pPr>
                                <w:ind w:left="567"/>
                                <w:rPr>
                                  <w:color w:val="FFFFFF" w:themeColor="background1"/>
                                </w:rPr>
                              </w:pPr>
                              <w:r w:rsidRPr="000E2F60">
                                <w:rPr>
                                  <w:color w:val="FFFFFF" w:themeColor="background1"/>
                                </w:rPr>
                                <w:t>If you</w:t>
                              </w:r>
                              <w:r>
                                <w:rPr>
                                  <w:color w:val="FFFFFF" w:themeColor="background1"/>
                                </w:rPr>
                                <w:t xml:space="preserve">’re worried about being penalized by Google for Duplicate Content, make sure to read the FAQ at </w:t>
                              </w:r>
                              <w:hyperlink r:id="rId43" w:history="1">
                                <w:r w:rsidRPr="001A0223">
                                  <w:rPr>
                                    <w:rStyle w:val="Hyperlink"/>
                                    <w:b/>
                                    <w:bCs/>
                                    <w:color w:val="FFFFFF" w:themeColor="background1"/>
                                  </w:rPr>
                                  <w:t>thetechtribe.com/blog-</w:t>
                                </w:r>
                                <w:proofErr w:type="spellStart"/>
                                <w:r w:rsidRPr="001A0223">
                                  <w:rPr>
                                    <w:rStyle w:val="Hyperlink"/>
                                    <w:b/>
                                    <w:bCs/>
                                    <w:color w:val="FFFFFF" w:themeColor="background1"/>
                                  </w:rPr>
                                  <w:t>faq</w:t>
                                </w:r>
                                <w:proofErr w:type="spellEnd"/>
                              </w:hyperlink>
                            </w:p>
                          </w:txbxContent>
                        </wps:txbx>
                        <wps:bodyPr rot="0" vert="horz" wrap="square" lIns="91440" tIns="45720" rIns="91440" bIns="45720" anchor="t" anchorCtr="0">
                          <a:noAutofit/>
                        </wps:bodyPr>
                      </wps:wsp>
                      <pic:pic xmlns:pic="http://schemas.openxmlformats.org/drawingml/2006/picture">
                        <pic:nvPicPr>
                          <pic:cNvPr id="10" name="Picture 10" descr="A person wearing a hat and glasses&#10;&#10;Description automatically generated"/>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flipH="1">
                            <a:off x="0" y="0"/>
                            <a:ext cx="1047115" cy="1047115"/>
                          </a:xfrm>
                          <a:prstGeom prst="rect">
                            <a:avLst/>
                          </a:prstGeom>
                          <a:ln w="22225">
                            <a:noFill/>
                          </a:ln>
                        </pic:spPr>
                      </pic:pic>
                    </wpg:wgp>
                  </a:graphicData>
                </a:graphic>
                <wp14:sizeRelH relativeFrom="margin">
                  <wp14:pctWidth>0</wp14:pctWidth>
                </wp14:sizeRelH>
                <wp14:sizeRelV relativeFrom="margin">
                  <wp14:pctHeight>0</wp14:pctHeight>
                </wp14:sizeRelV>
              </wp:anchor>
            </w:drawing>
          </mc:Choice>
          <mc:Fallback>
            <w:pict>
              <v:group w14:anchorId="739D3454" id="Group 6" o:spid="_x0000_s1028" style="position:absolute;margin-left:0;margin-top:.9pt;width:448.5pt;height:82.45pt;z-index:251658255;mso-position-horizontal:left;mso-position-horizontal-relative:margin;mso-width-relative:margin;mso-height-relative:margin" coordsize="54732,1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">
                <v:shape id="_x0000_s1029" type="#_x0000_t202" style="position:absolute;left:6528;top:1199;width:48204;height:9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" fillcolor="#ed7d31 [3205]" strokecolor="#ed7d31" strokeweight="1.5pt">
                  <v:textbox>
                    <w:txbxContent>
                      <w:p w14:paraId="37C6FB7A" w14:textId="77777777" w:rsidR="00B27749" w:rsidRPr="000E2F60" w:rsidRDefault="00B27749" w:rsidP="00B27749">
                        <w:pPr>
                          <w:ind w:left="567"/>
                          <w:rPr>
                            <w:rStyle w:val="OrangeOutline"/>
                            <w:b/>
                            <w:bCs/>
                            <w:sz w:val="36"/>
                            <w:szCs w:val="36"/>
                          </w:rPr>
                        </w:pPr>
                        <w:r w:rsidRPr="000E2F60">
                          <w:rPr>
                            <w:b/>
                            <w:bCs/>
                            <w:color w:val="FFFFFF" w:themeColor="background1"/>
                            <w:sz w:val="28"/>
                            <w:szCs w:val="28"/>
                          </w:rPr>
                          <w:t>A QUICK NOTE FROM NIGEL:</w:t>
                        </w:r>
                      </w:p>
                      <w:p w14:paraId="67AA4F6F" w14:textId="77777777" w:rsidR="00B27749" w:rsidRPr="000E2F60" w:rsidRDefault="00B27749" w:rsidP="00B27749">
                        <w:pPr>
                          <w:ind w:left="567"/>
                          <w:rPr>
                            <w:color w:val="FFFFFF" w:themeColor="background1"/>
                          </w:rPr>
                        </w:pPr>
                        <w:r w:rsidRPr="000E2F60">
                          <w:rPr>
                            <w:color w:val="FFFFFF" w:themeColor="background1"/>
                          </w:rPr>
                          <w:t>If you</w:t>
                        </w:r>
                        <w:r>
                          <w:rPr>
                            <w:color w:val="FFFFFF" w:themeColor="background1"/>
                          </w:rPr>
                          <w:t xml:space="preserve">’re worried about being penalized by Google for Duplicate Content, make sure to read the FAQ at </w:t>
                        </w:r>
                        <w:hyperlink r:id="rId45" w:history="1">
                          <w:r w:rsidRPr="001A0223">
                            <w:rPr>
                              <w:rStyle w:val="Hyperlink"/>
                              <w:b/>
                              <w:bCs/>
                              <w:color w:val="FFFFFF" w:themeColor="background1"/>
                            </w:rPr>
                            <w:t>thetechtribe.com/blog-</w:t>
                          </w:r>
                          <w:proofErr w:type="spellStart"/>
                          <w:r w:rsidRPr="001A0223">
                            <w:rPr>
                              <w:rStyle w:val="Hyperlink"/>
                              <w:b/>
                              <w:bCs/>
                              <w:color w:val="FFFFFF" w:themeColor="background1"/>
                            </w:rPr>
                            <w:t>faq</w:t>
                          </w:r>
                          <w:proofErr w:type="spellEnd"/>
                        </w:hyperlink>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30" type="#_x0000_t75" alt="A person wearing a hat and glasses&#10;&#10;Description automatically generated" style="position:absolute;width:10471;height:10471;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" strokeweight="1.75pt">
                  <v:imagedata r:id="rId46" o:title="A person wearing a hat and glasses&#10;&#10;Description automatically generated"/>
                </v:shape>
                <w10:wrap anchorx="margin"/>
              </v:group>
            </w:pict>
          </mc:Fallback>
        </mc:AlternateContent>
      </w:r>
    </w:p>
    <w:p w14:paraId="304DBC6C" w14:textId="77777777" w:rsidR="00C84A80" w:rsidRDefault="00C84A80" w:rsidP="009B5E3B">
      <w:pPr>
        <w:rPr>
          <w:b/>
          <w:bCs/>
          <w:lang w:val="en-PH"/>
        </w:rPr>
      </w:pPr>
    </w:p>
    <w:p w14:paraId="56D26213" w14:textId="77777777" w:rsidR="00C84A80" w:rsidRDefault="00C84A80" w:rsidP="009B5E3B">
      <w:pPr>
        <w:rPr>
          <w:b/>
          <w:bCs/>
          <w:lang w:val="en-PH"/>
        </w:rPr>
      </w:pPr>
    </w:p>
    <w:p w14:paraId="6FB12C4E" w14:textId="77777777" w:rsidR="00C84A80" w:rsidRDefault="00C84A80" w:rsidP="009B5E3B">
      <w:pPr>
        <w:rPr>
          <w:b/>
          <w:bCs/>
          <w:lang w:val="en-PH"/>
        </w:rPr>
      </w:pPr>
    </w:p>
    <w:p w14:paraId="740F43E7" w14:textId="77777777" w:rsidR="00C84A80" w:rsidRDefault="00C84A80" w:rsidP="009B5E3B">
      <w:pPr>
        <w:rPr>
          <w:b/>
          <w:bCs/>
          <w:lang w:val="en-PH"/>
        </w:rPr>
      </w:pPr>
    </w:p>
    <w:p w14:paraId="6EE180BC" w14:textId="231C1035" w:rsidR="00D25CDA" w:rsidRDefault="00A56DCF" w:rsidP="00FC5A0B">
      <w:pPr>
        <w:pStyle w:val="Heading1"/>
        <w:rPr>
          <w:rFonts w:eastAsia="Times New Roman"/>
          <w:lang w:val="en-PH" w:eastAsia="en-PH"/>
        </w:rPr>
      </w:pPr>
      <w:bookmarkStart w:id="40" w:name="_Toc238897193"/>
      <w:r>
        <w:rPr>
          <w:rFonts w:eastAsia="Times New Roman"/>
          <w:lang w:val="en-PH" w:eastAsia="en-PH"/>
        </w:rPr>
        <w:t>FREQUENTLY ASKED QUESTIONS</w:t>
      </w:r>
      <w:bookmarkEnd w:id="40"/>
    </w:p>
    <w:p w14:paraId="4B49A9F6" w14:textId="497203E2" w:rsidR="00081C66" w:rsidRDefault="00E54EBE" w:rsidP="00081C66">
      <w:pPr>
        <w:rPr>
          <w:lang w:val="en-PH" w:eastAsia="en-PH"/>
        </w:rPr>
      </w:pPr>
      <w:r>
        <w:rPr>
          <w:lang w:val="en-PH" w:eastAsia="en-PH"/>
        </w:rPr>
        <w:t>T</w:t>
      </w:r>
      <w:r w:rsidR="00CE0B2F">
        <w:rPr>
          <w:lang w:val="en-PH" w:eastAsia="en-PH"/>
        </w:rPr>
        <w:t xml:space="preserve">he FAQ for this stuff will </w:t>
      </w:r>
      <w:r w:rsidR="00130451">
        <w:rPr>
          <w:lang w:val="en-PH" w:eastAsia="en-PH"/>
        </w:rPr>
        <w:t xml:space="preserve">be </w:t>
      </w:r>
      <w:r w:rsidR="00CE0B2F">
        <w:rPr>
          <w:lang w:val="en-PH" w:eastAsia="en-PH"/>
        </w:rPr>
        <w:t xml:space="preserve">updated regularly, </w:t>
      </w:r>
      <w:r>
        <w:rPr>
          <w:lang w:val="en-PH" w:eastAsia="en-PH"/>
        </w:rPr>
        <w:t xml:space="preserve">so </w:t>
      </w:r>
      <w:r w:rsidR="00CE0B2F">
        <w:rPr>
          <w:lang w:val="en-PH" w:eastAsia="en-PH"/>
        </w:rPr>
        <w:t xml:space="preserve">instead of </w:t>
      </w:r>
      <w:r w:rsidR="00EC53AA">
        <w:rPr>
          <w:lang w:val="en-PH" w:eastAsia="en-PH"/>
        </w:rPr>
        <w:t xml:space="preserve">us putting </w:t>
      </w:r>
      <w:r w:rsidR="00CE0B2F">
        <w:rPr>
          <w:lang w:val="en-PH" w:eastAsia="en-PH"/>
        </w:rPr>
        <w:t xml:space="preserve">including a bunch of </w:t>
      </w:r>
      <w:r>
        <w:rPr>
          <w:lang w:val="en-PH" w:eastAsia="en-PH"/>
        </w:rPr>
        <w:t>FAQ</w:t>
      </w:r>
      <w:r w:rsidR="00BD5147">
        <w:rPr>
          <w:lang w:val="en-PH" w:eastAsia="en-PH"/>
        </w:rPr>
        <w:t>s</w:t>
      </w:r>
      <w:r>
        <w:rPr>
          <w:lang w:val="en-PH" w:eastAsia="en-PH"/>
        </w:rPr>
        <w:t xml:space="preserve"> </w:t>
      </w:r>
      <w:r w:rsidR="00CE0B2F">
        <w:rPr>
          <w:lang w:val="en-PH" w:eastAsia="en-PH"/>
        </w:rPr>
        <w:t xml:space="preserve">in </w:t>
      </w:r>
      <w:r w:rsidR="00130451">
        <w:rPr>
          <w:lang w:val="en-PH" w:eastAsia="en-PH"/>
        </w:rPr>
        <w:t xml:space="preserve">this document, we’ll keep it updated all in one place </w:t>
      </w:r>
      <w:r w:rsidR="00BD5147">
        <w:rPr>
          <w:lang w:val="en-PH" w:eastAsia="en-PH"/>
        </w:rPr>
        <w:t>here</w:t>
      </w:r>
      <w:r>
        <w:rPr>
          <w:lang w:val="en-PH" w:eastAsia="en-PH"/>
        </w:rPr>
        <w:t>:</w:t>
      </w:r>
      <w:r w:rsidR="008E1E94">
        <w:rPr>
          <w:lang w:val="en-PH" w:eastAsia="en-PH"/>
        </w:rPr>
        <w:br/>
      </w:r>
    </w:p>
    <w:tbl>
      <w:tblPr>
        <w:tblStyle w:val="TableGrid"/>
        <w:tblW w:w="0" w:type="auto"/>
        <w:tblLook w:val="04A0" w:firstRow="1" w:lastRow="0" w:firstColumn="1" w:lastColumn="0" w:noHBand="0" w:noVBand="1"/>
      </w:tblPr>
      <w:tblGrid>
        <w:gridCol w:w="8996"/>
      </w:tblGrid>
      <w:tr w:rsidR="0086784F" w14:paraId="7F69983C" w14:textId="77777777" w:rsidTr="001476F1">
        <w:tc>
          <w:tcPr>
            <w:tcW w:w="9016" w:type="dxa"/>
            <w:tcBorders>
              <w:top w:val="double" w:sz="4" w:space="0" w:color="ED7D31" w:themeColor="accent2"/>
              <w:left w:val="double" w:sz="4" w:space="0" w:color="ED7D31" w:themeColor="accent2"/>
              <w:bottom w:val="double" w:sz="4" w:space="0" w:color="ED7D31" w:themeColor="accent2"/>
              <w:right w:val="double" w:sz="4" w:space="0" w:color="ED7D31" w:themeColor="accent2"/>
            </w:tcBorders>
            <w:shd w:val="clear" w:color="auto" w:fill="DBDBDB" w:themeFill="accent3" w:themeFillTint="66"/>
          </w:tcPr>
          <w:p w14:paraId="60AB9E8D" w14:textId="305E11D0" w:rsidR="0086784F" w:rsidRDefault="00066BF9" w:rsidP="0086784F">
            <w:pPr>
              <w:rPr>
                <w:lang w:eastAsia="en-PH"/>
              </w:rPr>
            </w:pPr>
            <w:r w:rsidRPr="0086784F">
              <w:rPr>
                <w:noProof/>
                <w:lang w:eastAsia="en-PH"/>
              </w:rPr>
              <mc:AlternateContent>
                <mc:Choice Requires="wps">
                  <w:drawing>
                    <wp:anchor distT="45720" distB="45720" distL="114300" distR="114300" simplePos="0" relativeHeight="251658254" behindDoc="0" locked="0" layoutInCell="1" allowOverlap="1" wp14:anchorId="2D7378A3" wp14:editId="4EE9B676">
                      <wp:simplePos x="0" y="0"/>
                      <wp:positionH relativeFrom="column">
                        <wp:posOffset>1845945</wp:posOffset>
                      </wp:positionH>
                      <wp:positionV relativeFrom="paragraph">
                        <wp:posOffset>259080</wp:posOffset>
                      </wp:positionV>
                      <wp:extent cx="3242310" cy="43497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2310" cy="434975"/>
                              </a:xfrm>
                              <a:prstGeom prst="rect">
                                <a:avLst/>
                              </a:prstGeom>
                              <a:noFill/>
                              <a:ln w="9525">
                                <a:noFill/>
                                <a:miter lim="800000"/>
                                <a:headEnd/>
                                <a:tailEnd/>
                              </a:ln>
                            </wps:spPr>
                            <wps:txbx>
                              <w:txbxContent>
                                <w:p w14:paraId="1CD14329" w14:textId="0E24C75A" w:rsidR="0086784F" w:rsidRPr="009D6244" w:rsidRDefault="0086784F">
                                  <w:pPr>
                                    <w:rPr>
                                      <w:rFonts w:asciiTheme="majorHAnsi" w:hAnsiTheme="majorHAnsi" w:cstheme="majorHAnsi"/>
                                      <w:b/>
                                      <w:bCs/>
                                      <w:sz w:val="36"/>
                                      <w:szCs w:val="36"/>
                                    </w:rPr>
                                  </w:pPr>
                                  <w:r w:rsidRPr="009D6244">
                                    <w:rPr>
                                      <w:rFonts w:asciiTheme="majorHAnsi" w:hAnsiTheme="majorHAnsi" w:cstheme="majorHAnsi"/>
                                      <w:b/>
                                      <w:bCs/>
                                      <w:sz w:val="36"/>
                                      <w:szCs w:val="36"/>
                                    </w:rPr>
                                    <w:t>thetechtribe.com/blog-</w:t>
                                  </w:r>
                                  <w:proofErr w:type="spellStart"/>
                                  <w:r w:rsidRPr="009D6244">
                                    <w:rPr>
                                      <w:rFonts w:asciiTheme="majorHAnsi" w:hAnsiTheme="majorHAnsi" w:cstheme="majorHAnsi"/>
                                      <w:b/>
                                      <w:bCs/>
                                      <w:sz w:val="36"/>
                                      <w:szCs w:val="36"/>
                                    </w:rPr>
                                    <w:t>faq</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378A3" id="Text Box 2" o:spid="_x0000_s1031" type="#_x0000_t202" style="position:absolute;margin-left:145.35pt;margin-top:20.4pt;width:255.3pt;height:34.2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" filled="f" stroked="f">
                      <v:textbox>
                        <w:txbxContent>
                          <w:p w14:paraId="1CD14329" w14:textId="0E24C75A" w:rsidR="0086784F" w:rsidRPr="009D6244" w:rsidRDefault="0086784F">
                            <w:pPr>
                              <w:rPr>
                                <w:rFonts w:asciiTheme="majorHAnsi" w:hAnsiTheme="majorHAnsi" w:cstheme="majorHAnsi"/>
                                <w:b/>
                                <w:bCs/>
                                <w:sz w:val="36"/>
                                <w:szCs w:val="36"/>
                              </w:rPr>
                            </w:pPr>
                            <w:r w:rsidRPr="009D6244">
                              <w:rPr>
                                <w:rFonts w:asciiTheme="majorHAnsi" w:hAnsiTheme="majorHAnsi" w:cstheme="majorHAnsi"/>
                                <w:b/>
                                <w:bCs/>
                                <w:sz w:val="36"/>
                                <w:szCs w:val="36"/>
                              </w:rPr>
                              <w:t>thetechtribe.com/blog-</w:t>
                            </w:r>
                            <w:proofErr w:type="spellStart"/>
                            <w:r w:rsidRPr="009D6244">
                              <w:rPr>
                                <w:rFonts w:asciiTheme="majorHAnsi" w:hAnsiTheme="majorHAnsi" w:cstheme="majorHAnsi"/>
                                <w:b/>
                                <w:bCs/>
                                <w:sz w:val="36"/>
                                <w:szCs w:val="36"/>
                              </w:rPr>
                              <w:t>faq</w:t>
                            </w:r>
                            <w:proofErr w:type="spellEnd"/>
                          </w:p>
                        </w:txbxContent>
                      </v:textbox>
                      <w10:wrap type="square"/>
                    </v:shape>
                  </w:pict>
                </mc:Fallback>
              </mc:AlternateContent>
            </w:r>
            <w:r w:rsidR="000C355B">
              <w:rPr>
                <w:noProof/>
                <w:lang w:eastAsia="en-PH"/>
              </w:rPr>
              <mc:AlternateContent>
                <mc:Choice Requires="wps">
                  <w:drawing>
                    <wp:anchor distT="0" distB="0" distL="114300" distR="114300" simplePos="0" relativeHeight="251658253" behindDoc="0" locked="0" layoutInCell="1" allowOverlap="1" wp14:anchorId="2AA608A1" wp14:editId="13ACAC2D">
                      <wp:simplePos x="0" y="0"/>
                      <wp:positionH relativeFrom="column">
                        <wp:posOffset>1078230</wp:posOffset>
                      </wp:positionH>
                      <wp:positionV relativeFrom="paragraph">
                        <wp:posOffset>295085</wp:posOffset>
                      </wp:positionV>
                      <wp:extent cx="676275" cy="403225"/>
                      <wp:effectExtent l="0" t="0" r="9525" b="0"/>
                      <wp:wrapNone/>
                      <wp:docPr id="24" name="Arrow: Right 24"/>
                      <wp:cNvGraphicFramePr/>
                      <a:graphic xmlns:a="http://schemas.openxmlformats.org/drawingml/2006/main">
                        <a:graphicData uri="http://schemas.microsoft.com/office/word/2010/wordprocessingShape">
                          <wps:wsp>
                            <wps:cNvSpPr/>
                            <wps:spPr>
                              <a:xfrm>
                                <a:off x="0" y="0"/>
                                <a:ext cx="676275" cy="403225"/>
                              </a:xfrm>
                              <a:prstGeom prst="rightArrow">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9EA74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4" o:spid="_x0000_s1026" type="#_x0000_t13" style="position:absolute;margin-left:84.9pt;margin-top:23.25pt;width:53.25pt;height:31.75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" adj="15161" fillcolor="#ed7d31 [3205]" stroked="f" strokeweight="1pt"/>
                  </w:pict>
                </mc:Fallback>
              </mc:AlternateContent>
            </w:r>
            <w:r w:rsidR="0086784F">
              <w:rPr>
                <w:noProof/>
                <w:lang w:eastAsia="en-PH"/>
              </w:rPr>
              <w:drawing>
                <wp:anchor distT="0" distB="0" distL="114300" distR="114300" simplePos="0" relativeHeight="251658252" behindDoc="0" locked="0" layoutInCell="1" allowOverlap="1" wp14:anchorId="465459CC" wp14:editId="7490D424">
                  <wp:simplePos x="0" y="0"/>
                  <wp:positionH relativeFrom="column">
                    <wp:posOffset>0</wp:posOffset>
                  </wp:positionH>
                  <wp:positionV relativeFrom="paragraph">
                    <wp:posOffset>46966</wp:posOffset>
                  </wp:positionV>
                  <wp:extent cx="914400" cy="914400"/>
                  <wp:effectExtent l="0" t="0" r="0" b="0"/>
                  <wp:wrapNone/>
                  <wp:docPr id="20" name="Graphic 20" descr="Browser windo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descr="Browser window with solid fill"/>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914400" cy="914400"/>
                          </a:xfrm>
                          <a:prstGeom prst="rect">
                            <a:avLst/>
                          </a:prstGeom>
                        </pic:spPr>
                      </pic:pic>
                    </a:graphicData>
                  </a:graphic>
                </wp:anchor>
              </w:drawing>
            </w:r>
            <w:r w:rsidR="0086784F" w:rsidRPr="00C25424">
              <w:rPr>
                <w:highlight w:val="yellow"/>
                <w:lang w:eastAsia="en-PH"/>
              </w:rPr>
              <w:t xml:space="preserve"> </w:t>
            </w:r>
          </w:p>
          <w:p w14:paraId="6D98F579" w14:textId="3C836CD2" w:rsidR="0086784F" w:rsidRPr="00B2344A" w:rsidRDefault="0086784F" w:rsidP="0086784F">
            <w:pPr>
              <w:rPr>
                <w:lang w:eastAsia="en-PH"/>
              </w:rPr>
            </w:pPr>
          </w:p>
          <w:p w14:paraId="7D1A9240" w14:textId="32EE77C4" w:rsidR="0086784F" w:rsidRDefault="0086784F" w:rsidP="00F62361">
            <w:pPr>
              <w:rPr>
                <w:highlight w:val="yellow"/>
                <w:lang w:eastAsia="en-PH"/>
              </w:rPr>
            </w:pPr>
          </w:p>
        </w:tc>
      </w:tr>
    </w:tbl>
    <w:p w14:paraId="1501F632" w14:textId="77777777" w:rsidR="001641F2" w:rsidRDefault="00066BF9" w:rsidP="00066BF9">
      <w:pPr>
        <w:jc w:val="center"/>
        <w:rPr>
          <w:b/>
          <w:sz w:val="32"/>
          <w:szCs w:val="32"/>
          <w:lang w:val="en-PH" w:eastAsia="en-PH"/>
        </w:rPr>
      </w:pPr>
      <w:r>
        <w:rPr>
          <w:b/>
          <w:bCs/>
          <w:lang w:val="en-PH" w:eastAsia="en-PH"/>
        </w:rPr>
        <w:br/>
      </w:r>
    </w:p>
    <w:p w14:paraId="7282AA69" w14:textId="5AD5F282" w:rsidR="002C420A" w:rsidRPr="00066BF9" w:rsidRDefault="00066BF9">
      <w:pPr>
        <w:jc w:val="center"/>
        <w:rPr>
          <w:b/>
          <w:bCs/>
          <w:lang w:val="en-PH" w:eastAsia="en-PH"/>
        </w:rPr>
      </w:pPr>
      <w:r w:rsidRPr="007F6FED">
        <w:rPr>
          <w:b/>
          <w:sz w:val="32"/>
          <w:szCs w:val="32"/>
          <w:lang w:val="en-PH" w:eastAsia="en-PH"/>
        </w:rPr>
        <w:t xml:space="preserve">THE END </w:t>
      </w:r>
      <w:r w:rsidRPr="007F6FED">
        <w:rPr>
          <mc:AlternateContent>
            <mc:Choice Requires="w16se"/>
            <mc:Fallback>
              <w:rFonts w:ascii="Segoe UI Emoji" w:eastAsia="Segoe UI Emoji" w:hAnsi="Segoe UI Emoji" w:cs="Segoe UI Emoji"/>
            </mc:Fallback>
          </mc:AlternateContent>
          <w:b/>
          <w:bCs/>
          <w:sz w:val="40"/>
          <w:szCs w:val="40"/>
          <w:lang w:val="en-PH" w:eastAsia="en-PH"/>
        </w:rPr>
        <mc:AlternateContent>
          <mc:Choice Requires="w16se">
            <w16se:symEx w16se:font="Segoe UI Emoji" w16se:char="1F913"/>
          </mc:Choice>
          <mc:Fallback>
            <w:t>🤓</w:t>
          </mc:Fallback>
        </mc:AlternateContent>
      </w:r>
      <w:bookmarkEnd w:id="0"/>
    </w:p>
    <w:sectPr w:rsidR="002C420A" w:rsidRPr="00066BF9" w:rsidSect="00472FB1">
      <w:headerReference w:type="even" r:id="rId49"/>
      <w:headerReference w:type="default" r:id="rId50"/>
      <w:footerReference w:type="default" r:id="rId51"/>
      <w:pgSz w:w="11906" w:h="16838" w:code="9"/>
      <w:pgMar w:top="1440" w:right="1440" w:bottom="1474" w:left="1440" w:header="709" w:footer="52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DA8F7" w14:textId="77777777" w:rsidR="009E1625" w:rsidRDefault="009E1625" w:rsidP="001D7385">
      <w:pPr>
        <w:spacing w:after="0" w:line="240" w:lineRule="auto"/>
      </w:pPr>
      <w:r>
        <w:separator/>
      </w:r>
    </w:p>
  </w:endnote>
  <w:endnote w:type="continuationSeparator" w:id="0">
    <w:p w14:paraId="501FE29E" w14:textId="77777777" w:rsidR="009E1625" w:rsidRDefault="009E1625" w:rsidP="001D7385">
      <w:pPr>
        <w:spacing w:after="0" w:line="240" w:lineRule="auto"/>
      </w:pPr>
      <w:r>
        <w:continuationSeparator/>
      </w:r>
    </w:p>
  </w:endnote>
  <w:endnote w:type="continuationNotice" w:id="1">
    <w:p w14:paraId="7818C6DC" w14:textId="77777777" w:rsidR="009E1625" w:rsidRDefault="009E16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unPenh">
    <w:altName w:val="Leelawadee UI"/>
    <w:charset w:val="00"/>
    <w:family w:val="auto"/>
    <w:pitch w:val="variable"/>
    <w:sig w:usb0="80000003" w:usb1="00000000" w:usb2="00010000" w:usb3="00000000" w:csb0="00000001" w:csb1="00000000"/>
  </w:font>
  <w:font w:name="Montserrat ExtraBold">
    <w:charset w:val="00"/>
    <w:family w:val="auto"/>
    <w:pitch w:val="variable"/>
    <w:sig w:usb0="2000020F" w:usb1="00000003" w:usb2="00000000" w:usb3="00000000" w:csb0="00000197" w:csb1="00000000"/>
  </w:font>
  <w:font w:name="Calibri Bold">
    <w:altName w:val="Calibri"/>
    <w:panose1 w:val="020F0702030404030204"/>
    <w:charset w:val="00"/>
    <w:family w:val="roman"/>
    <w:pitch w:val="default"/>
  </w:font>
  <w:font w:name="ヒラギノ角ゴ Pro W3">
    <w:altName w:val="Yu Gothic"/>
    <w:charset w:val="80"/>
    <w:family w:val="swiss"/>
    <w:pitch w:val="variable"/>
    <w:sig w:usb0="E00002FF" w:usb1="7AC7FFFF" w:usb2="00000012" w:usb3="00000000" w:csb0="0002000D" w:csb1="00000000"/>
  </w:font>
  <w:font w:name="Helvetica">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egoe UI Semibold">
    <w:panose1 w:val="020B07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0225" w14:textId="433132CE" w:rsidR="001D7385" w:rsidRPr="005120D4" w:rsidRDefault="00A83CEA" w:rsidP="002C38A7">
    <w:pPr>
      <w:pStyle w:val="Footer"/>
      <w:tabs>
        <w:tab w:val="clear" w:pos="9026"/>
      </w:tabs>
      <w:ind w:left="5103" w:right="-1180" w:hanging="5670"/>
      <w:rPr>
        <w:rStyle w:val="FooterChar"/>
      </w:rPr>
    </w:pPr>
    <w:r w:rsidRPr="002640E9">
      <w:rPr>
        <w:rFonts w:ascii="Montserrat" w:hAnsi="Montserrat"/>
        <w:noProof/>
        <w:color w:val="000000"/>
        <w:sz w:val="18"/>
        <w:szCs w:val="18"/>
        <w:lang w:val="en-US"/>
      </w:rPr>
      <w:drawing>
        <wp:anchor distT="0" distB="0" distL="114300" distR="114300" simplePos="0" relativeHeight="251658241" behindDoc="1" locked="0" layoutInCell="1" allowOverlap="1" wp14:anchorId="0780D5AE" wp14:editId="525951DD">
          <wp:simplePos x="0" y="0"/>
          <wp:positionH relativeFrom="column">
            <wp:posOffset>-586098</wp:posOffset>
          </wp:positionH>
          <wp:positionV relativeFrom="paragraph">
            <wp:posOffset>-354743</wp:posOffset>
          </wp:positionV>
          <wp:extent cx="977984" cy="977984"/>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stretch>
                    <a:fillRect/>
                  </a:stretch>
                </pic:blipFill>
                <pic:spPr>
                  <a:xfrm>
                    <a:off x="0" y="0"/>
                    <a:ext cx="985165" cy="985165"/>
                  </a:xfrm>
                  <a:prstGeom prst="rect">
                    <a:avLst/>
                  </a:prstGeom>
                </pic:spPr>
              </pic:pic>
            </a:graphicData>
          </a:graphic>
          <wp14:sizeRelH relativeFrom="page">
            <wp14:pctWidth>0</wp14:pctWidth>
          </wp14:sizeRelH>
          <wp14:sizeRelV relativeFrom="page">
            <wp14:pctHeight>0</wp14:pctHeight>
          </wp14:sizeRelV>
        </wp:anchor>
      </w:drawing>
    </w:r>
    <w:r w:rsidR="00831F0C" w:rsidRPr="002640E9">
      <w:rPr>
        <w:rFonts w:ascii="Montserrat" w:hAnsi="Montserrat"/>
        <w:noProof/>
        <w:color w:val="000000"/>
        <w:sz w:val="18"/>
        <w:szCs w:val="18"/>
        <w:lang w:val="en-US"/>
      </w:rPr>
      <w:drawing>
        <wp:anchor distT="0" distB="0" distL="114300" distR="114300" simplePos="0" relativeHeight="251658240" behindDoc="1" locked="0" layoutInCell="1" allowOverlap="1" wp14:anchorId="252366F5" wp14:editId="64434C93">
          <wp:simplePos x="0" y="0"/>
          <wp:positionH relativeFrom="margin">
            <wp:align>center</wp:align>
          </wp:positionH>
          <wp:positionV relativeFrom="paragraph">
            <wp:posOffset>-3462407</wp:posOffset>
          </wp:positionV>
          <wp:extent cx="7821295" cy="3968750"/>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 cstate="print">
                    <a:extLst>
                      <a:ext uri="{28A0092B-C50C-407E-A947-70E740481C1C}">
                        <a14:useLocalDpi xmlns:a14="http://schemas.microsoft.com/office/drawing/2010/main" val="0"/>
                      </a:ext>
                    </a:extLst>
                  </a:blip>
                  <a:stretch>
                    <a:fillRect/>
                  </a:stretch>
                </pic:blipFill>
                <pic:spPr>
                  <a:xfrm>
                    <a:off x="0" y="0"/>
                    <a:ext cx="7821295" cy="3968750"/>
                  </a:xfrm>
                  <a:prstGeom prst="rect">
                    <a:avLst/>
                  </a:prstGeom>
                </pic:spPr>
              </pic:pic>
            </a:graphicData>
          </a:graphic>
          <wp14:sizeRelH relativeFrom="page">
            <wp14:pctWidth>0</wp14:pctWidth>
          </wp14:sizeRelH>
          <wp14:sizeRelV relativeFrom="page">
            <wp14:pctHeight>0</wp14:pctHeight>
          </wp14:sizeRelV>
        </wp:anchor>
      </w:drawing>
    </w:r>
    <w:r w:rsidR="00866E76">
      <w:tab/>
    </w:r>
    <w:r w:rsidR="00866E76">
      <w:tab/>
    </w:r>
    <w:r w:rsidR="00866E76">
      <w:tab/>
    </w:r>
    <w:r w:rsidR="00866E76">
      <w:tab/>
    </w:r>
    <w:r w:rsidR="00866E76">
      <w:tab/>
    </w:r>
    <w:r w:rsidR="00866E76">
      <w:tab/>
    </w:r>
    <w:r w:rsidR="00866E76">
      <w:tab/>
      <w:t xml:space="preserve">            </w:t>
    </w:r>
    <w:r w:rsidR="001D7385">
      <w:fldChar w:fldCharType="begin"/>
    </w:r>
    <w:r w:rsidR="001D7385">
      <w:instrText xml:space="preserve"> PAGE   \* MERGEFORMAT </w:instrText>
    </w:r>
    <w:r w:rsidR="001D7385">
      <w:fldChar w:fldCharType="separate"/>
    </w:r>
    <w:r w:rsidR="001D7385">
      <w:rPr>
        <w:noProof/>
      </w:rPr>
      <w:t>1</w:t>
    </w:r>
    <w:r w:rsidR="001D738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B5F7A" w14:textId="77777777" w:rsidR="009E1625" w:rsidRDefault="009E1625" w:rsidP="001D7385">
      <w:pPr>
        <w:spacing w:after="0" w:line="240" w:lineRule="auto"/>
      </w:pPr>
      <w:r>
        <w:separator/>
      </w:r>
    </w:p>
  </w:footnote>
  <w:footnote w:type="continuationSeparator" w:id="0">
    <w:p w14:paraId="1FBA7174" w14:textId="77777777" w:rsidR="009E1625" w:rsidRDefault="009E1625" w:rsidP="001D7385">
      <w:pPr>
        <w:spacing w:after="0" w:line="240" w:lineRule="auto"/>
      </w:pPr>
      <w:r>
        <w:continuationSeparator/>
      </w:r>
    </w:p>
  </w:footnote>
  <w:footnote w:type="continuationNotice" w:id="1">
    <w:p w14:paraId="4D8F1013" w14:textId="77777777" w:rsidR="009E1625" w:rsidRDefault="009E16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D364" w14:textId="77777777" w:rsidR="00932A3C" w:rsidRDefault="009E1625">
    <w:pPr>
      <w:pStyle w:val="Header"/>
    </w:pPr>
    <w:r>
      <w:rPr>
        <w:noProof/>
      </w:rPr>
      <w:pict w14:anchorId="3287D6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189172" o:spid="_x0000_s1039" type="#_x0000_t75" style="position:absolute;margin-left:0;margin-top:0;width:450.9pt;height:529.65pt;z-index:-251658238;mso-position-horizontal:center;mso-position-horizontal-relative:margin;mso-position-vertical:center;mso-position-vertical-relative:margin" o:allowincell="f">
          <v:imagedata r:id="rId1" o:title="TTT_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2CB3" w14:textId="1F9970FD" w:rsidR="00932A3C" w:rsidRDefault="009E1625">
    <w:pPr>
      <w:pStyle w:val="Header"/>
    </w:pPr>
    <w:r>
      <w:rPr>
        <w:noProof/>
      </w:rPr>
      <w:pict w14:anchorId="203E0C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189173" o:spid="_x0000_s1040" type="#_x0000_t75" style="position:absolute;margin-left:128.95pt;margin-top:264.5pt;width:408.45pt;height:479.8pt;z-index:-251658237;mso-position-horizontal-relative:margin;mso-position-vertical-relative:margin" o:allowincell="f">
          <v:imagedata r:id="rId1" o:title="TTT_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3162"/>
    <w:multiLevelType w:val="hybridMultilevel"/>
    <w:tmpl w:val="8598B928"/>
    <w:lvl w:ilvl="0" w:tplc="816CA5C0">
      <w:numFmt w:val="bullet"/>
      <w:lvlText w:val="•"/>
      <w:lvlJc w:val="left"/>
      <w:pPr>
        <w:ind w:left="1440" w:hanging="720"/>
      </w:pPr>
      <w:rPr>
        <w:rFonts w:ascii="Segoe UI" w:eastAsiaTheme="minorHAnsi" w:hAnsi="Segoe UI" w:cs="Segoe U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126A3052"/>
    <w:multiLevelType w:val="hybridMultilevel"/>
    <w:tmpl w:val="F2D099E4"/>
    <w:lvl w:ilvl="0" w:tplc="352C42CC">
      <w:start w:val="1"/>
      <w:numFmt w:val="bullet"/>
      <w:pStyle w:val="BulletPoints-Whitetext"/>
      <w:lvlText w:val=""/>
      <w:lvlJc w:val="left"/>
      <w:pPr>
        <w:ind w:left="1146" w:hanging="360"/>
      </w:pPr>
      <w:rPr>
        <w:rFonts w:ascii="Wingdings" w:hAnsi="Wingdings" w:hint="default"/>
        <w:b/>
        <w:bCs/>
        <w:color w:val="FFFFFF" w:themeColor="background1"/>
        <w:sz w:val="32"/>
        <w:szCs w:val="32"/>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 w15:restartNumberingAfterBreak="0">
    <w:nsid w:val="1B7A4360"/>
    <w:multiLevelType w:val="hybridMultilevel"/>
    <w:tmpl w:val="EC0E5734"/>
    <w:lvl w:ilvl="0" w:tplc="816CA5C0">
      <w:numFmt w:val="bullet"/>
      <w:lvlText w:val="•"/>
      <w:lvlJc w:val="left"/>
      <w:pPr>
        <w:ind w:left="1440" w:hanging="720"/>
      </w:pPr>
      <w:rPr>
        <w:rFonts w:ascii="Segoe UI" w:eastAsiaTheme="minorHAnsi" w:hAnsi="Segoe UI" w:cs="Segoe U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1BE25536"/>
    <w:multiLevelType w:val="hybridMultilevel"/>
    <w:tmpl w:val="D6087736"/>
    <w:lvl w:ilvl="0" w:tplc="B2A614F2">
      <w:start w:val="1"/>
      <w:numFmt w:val="decimal"/>
      <w:pStyle w:val="NumberedList-Orange"/>
      <w:lvlText w:val="%1."/>
      <w:lvlJc w:val="left"/>
      <w:pPr>
        <w:ind w:left="1440" w:hanging="360"/>
      </w:pPr>
      <w:rPr>
        <w:rFonts w:asciiTheme="majorHAnsi" w:hAnsiTheme="majorHAnsi" w:hint="default"/>
        <w:b/>
        <w:i w:val="0"/>
        <w:color w:val="ED7D31"/>
        <w:sz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15:restartNumberingAfterBreak="0">
    <w:nsid w:val="1E333FC6"/>
    <w:multiLevelType w:val="hybridMultilevel"/>
    <w:tmpl w:val="3466A370"/>
    <w:lvl w:ilvl="0" w:tplc="816CA5C0">
      <w:numFmt w:val="bullet"/>
      <w:lvlText w:val="•"/>
      <w:lvlJc w:val="left"/>
      <w:pPr>
        <w:ind w:left="1080" w:hanging="720"/>
      </w:pPr>
      <w:rPr>
        <w:rFonts w:ascii="Segoe UI" w:eastAsiaTheme="minorHAnsi" w:hAnsi="Segoe UI" w:cs="Segoe U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D461544"/>
    <w:multiLevelType w:val="hybridMultilevel"/>
    <w:tmpl w:val="13F4F6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ECA44EA"/>
    <w:multiLevelType w:val="hybridMultilevel"/>
    <w:tmpl w:val="8930A108"/>
    <w:lvl w:ilvl="0" w:tplc="51A81CDA">
      <w:start w:val="1"/>
      <w:numFmt w:val="bullet"/>
      <w:pStyle w:val="BulletPoints-Tick"/>
      <w:lvlText w:val=""/>
      <w:lvlJc w:val="left"/>
      <w:pPr>
        <w:ind w:left="720" w:hanging="360"/>
      </w:pPr>
      <w:rPr>
        <w:rFonts w:ascii="Wingdings" w:hAnsi="Wingdings" w:hint="default"/>
        <w:b/>
        <w:bCs/>
        <w:color w:val="E87923"/>
        <w:sz w:val="32"/>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58271B8"/>
    <w:multiLevelType w:val="hybridMultilevel"/>
    <w:tmpl w:val="E00AA288"/>
    <w:lvl w:ilvl="0" w:tplc="E048CDF2">
      <w:start w:val="1"/>
      <w:numFmt w:val="bullet"/>
      <w:pStyle w:val="BulletPoints-OrangeDots"/>
      <w:lvlText w:val=""/>
      <w:lvlJc w:val="left"/>
      <w:pPr>
        <w:ind w:left="720" w:hanging="360"/>
      </w:pPr>
      <w:rPr>
        <w:rFonts w:ascii="Symbol" w:hAnsi="Symbol" w:hint="default"/>
        <w:color w:val="E87A2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863757B"/>
    <w:multiLevelType w:val="singleLevel"/>
    <w:tmpl w:val="69123246"/>
    <w:lvl w:ilvl="0">
      <w:start w:val="1"/>
      <w:numFmt w:val="bullet"/>
      <w:pStyle w:val="ListBullet"/>
      <w:lvlText w:val="•"/>
      <w:lvlJc w:val="left"/>
      <w:pPr>
        <w:tabs>
          <w:tab w:val="num" w:pos="720"/>
        </w:tabs>
        <w:ind w:left="720" w:hanging="360"/>
      </w:pPr>
      <w:rPr>
        <w:rFonts w:ascii="Arial" w:hAnsi="Arial"/>
        <w:sz w:val="22"/>
      </w:rPr>
    </w:lvl>
  </w:abstractNum>
  <w:abstractNum w:abstractNumId="9" w15:restartNumberingAfterBreak="0">
    <w:nsid w:val="38926AD5"/>
    <w:multiLevelType w:val="hybridMultilevel"/>
    <w:tmpl w:val="86A60EB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0C221C5"/>
    <w:multiLevelType w:val="hybridMultilevel"/>
    <w:tmpl w:val="C630A4E2"/>
    <w:lvl w:ilvl="0" w:tplc="F2DA32DE">
      <w:start w:val="1"/>
      <w:numFmt w:val="bullet"/>
      <w:pStyle w:val="BulletPoints-BlueDots"/>
      <w:lvlText w:val=""/>
      <w:lvlJc w:val="left"/>
      <w:pPr>
        <w:ind w:left="720" w:hanging="360"/>
      </w:pPr>
      <w:rPr>
        <w:rFonts w:ascii="Symbol" w:hAnsi="Symbol" w:hint="default"/>
        <w:b/>
        <w:bCs/>
        <w:color w:val="0E5AAB"/>
        <w:sz w:val="22"/>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D350B35"/>
    <w:multiLevelType w:val="hybridMultilevel"/>
    <w:tmpl w:val="72E8AFEE"/>
    <w:lvl w:ilvl="0" w:tplc="AB02EDD6">
      <w:start w:val="1"/>
      <w:numFmt w:val="decimal"/>
      <w:pStyle w:val="NumberedList-Blue"/>
      <w:lvlText w:val="%1."/>
      <w:lvlJc w:val="left"/>
      <w:pPr>
        <w:ind w:left="1080" w:hanging="360"/>
      </w:pPr>
      <w:rPr>
        <w:rFonts w:asciiTheme="majorHAnsi" w:hAnsiTheme="majorHAnsi" w:hint="default"/>
        <w:b/>
        <w:i w:val="0"/>
        <w:color w:val="0F5AB5"/>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3990CE0"/>
    <w:multiLevelType w:val="hybridMultilevel"/>
    <w:tmpl w:val="45181110"/>
    <w:lvl w:ilvl="0" w:tplc="FF1680D2">
      <w:start w:val="1"/>
      <w:numFmt w:val="bullet"/>
      <w:pStyle w:val="BulletPoints-OrangeArrow"/>
      <w:lvlText w:val=""/>
      <w:lvlJc w:val="left"/>
      <w:pPr>
        <w:ind w:left="777" w:hanging="360"/>
      </w:pPr>
      <w:rPr>
        <w:rFonts w:ascii="Symbol" w:hAnsi="Symbol" w:hint="default"/>
        <w:b/>
        <w:i w:val="0"/>
        <w:color w:val="ED7D31" w:themeColor="accent2"/>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num w:numId="1" w16cid:durableId="329137238">
    <w:abstractNumId w:val="12"/>
  </w:num>
  <w:num w:numId="2" w16cid:durableId="1286539640">
    <w:abstractNumId w:val="6"/>
  </w:num>
  <w:num w:numId="3" w16cid:durableId="319848336">
    <w:abstractNumId w:val="10"/>
  </w:num>
  <w:num w:numId="4" w16cid:durableId="681661388">
    <w:abstractNumId w:val="11"/>
  </w:num>
  <w:num w:numId="5" w16cid:durableId="261837475">
    <w:abstractNumId w:val="3"/>
  </w:num>
  <w:num w:numId="6" w16cid:durableId="1877884778">
    <w:abstractNumId w:val="1"/>
  </w:num>
  <w:num w:numId="7" w16cid:durableId="1044253982">
    <w:abstractNumId w:val="9"/>
  </w:num>
  <w:num w:numId="8" w16cid:durableId="1796830367">
    <w:abstractNumId w:val="7"/>
  </w:num>
  <w:num w:numId="9" w16cid:durableId="172499366">
    <w:abstractNumId w:val="3"/>
    <w:lvlOverride w:ilvl="0">
      <w:startOverride w:val="1"/>
    </w:lvlOverride>
  </w:num>
  <w:num w:numId="10" w16cid:durableId="566495493">
    <w:abstractNumId w:val="5"/>
  </w:num>
  <w:num w:numId="11" w16cid:durableId="1599873707">
    <w:abstractNumId w:val="4"/>
  </w:num>
  <w:num w:numId="12" w16cid:durableId="2058627972">
    <w:abstractNumId w:val="0"/>
  </w:num>
  <w:num w:numId="13" w16cid:durableId="2044667349">
    <w:abstractNumId w:val="2"/>
  </w:num>
  <w:num w:numId="14" w16cid:durableId="197857880">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B1B"/>
    <w:rsid w:val="0000307A"/>
    <w:rsid w:val="00006E1B"/>
    <w:rsid w:val="00007369"/>
    <w:rsid w:val="00010B5B"/>
    <w:rsid w:val="000131A5"/>
    <w:rsid w:val="00016F63"/>
    <w:rsid w:val="00020396"/>
    <w:rsid w:val="000208E4"/>
    <w:rsid w:val="000239BE"/>
    <w:rsid w:val="00023EE9"/>
    <w:rsid w:val="0002619E"/>
    <w:rsid w:val="00027E32"/>
    <w:rsid w:val="000301E7"/>
    <w:rsid w:val="0003051E"/>
    <w:rsid w:val="00035271"/>
    <w:rsid w:val="0003781E"/>
    <w:rsid w:val="0004102A"/>
    <w:rsid w:val="00043D97"/>
    <w:rsid w:val="00044C50"/>
    <w:rsid w:val="00046217"/>
    <w:rsid w:val="0005235C"/>
    <w:rsid w:val="0005325E"/>
    <w:rsid w:val="000532D9"/>
    <w:rsid w:val="0005672C"/>
    <w:rsid w:val="00060F76"/>
    <w:rsid w:val="00061965"/>
    <w:rsid w:val="00061ACD"/>
    <w:rsid w:val="00066BF9"/>
    <w:rsid w:val="0007053D"/>
    <w:rsid w:val="00072071"/>
    <w:rsid w:val="0007308A"/>
    <w:rsid w:val="00077159"/>
    <w:rsid w:val="00081C66"/>
    <w:rsid w:val="00090F87"/>
    <w:rsid w:val="00091483"/>
    <w:rsid w:val="00092697"/>
    <w:rsid w:val="0009304D"/>
    <w:rsid w:val="00094083"/>
    <w:rsid w:val="00095CE4"/>
    <w:rsid w:val="000A2C1B"/>
    <w:rsid w:val="000A44AE"/>
    <w:rsid w:val="000A46B5"/>
    <w:rsid w:val="000A68D7"/>
    <w:rsid w:val="000A73D5"/>
    <w:rsid w:val="000B14E1"/>
    <w:rsid w:val="000B3AEE"/>
    <w:rsid w:val="000B46A0"/>
    <w:rsid w:val="000B720D"/>
    <w:rsid w:val="000C1177"/>
    <w:rsid w:val="000C27A9"/>
    <w:rsid w:val="000C355B"/>
    <w:rsid w:val="000C3ADB"/>
    <w:rsid w:val="000C5750"/>
    <w:rsid w:val="000C6D06"/>
    <w:rsid w:val="000D0205"/>
    <w:rsid w:val="000D0B3F"/>
    <w:rsid w:val="000D270A"/>
    <w:rsid w:val="000D31F7"/>
    <w:rsid w:val="000D6230"/>
    <w:rsid w:val="000D7BA2"/>
    <w:rsid w:val="000E0321"/>
    <w:rsid w:val="000E1F8A"/>
    <w:rsid w:val="000E2566"/>
    <w:rsid w:val="000E2F60"/>
    <w:rsid w:val="000E3ABF"/>
    <w:rsid w:val="000E4A7E"/>
    <w:rsid w:val="000E58F3"/>
    <w:rsid w:val="000E6DD7"/>
    <w:rsid w:val="000E77C9"/>
    <w:rsid w:val="000F4277"/>
    <w:rsid w:val="000F6AC8"/>
    <w:rsid w:val="0010166D"/>
    <w:rsid w:val="00103E5C"/>
    <w:rsid w:val="00106067"/>
    <w:rsid w:val="00106D49"/>
    <w:rsid w:val="0010702F"/>
    <w:rsid w:val="0011110D"/>
    <w:rsid w:val="00113280"/>
    <w:rsid w:val="00113858"/>
    <w:rsid w:val="00114B6A"/>
    <w:rsid w:val="00115ECB"/>
    <w:rsid w:val="0011626E"/>
    <w:rsid w:val="00116C12"/>
    <w:rsid w:val="00116C26"/>
    <w:rsid w:val="00126A3F"/>
    <w:rsid w:val="00130451"/>
    <w:rsid w:val="00131127"/>
    <w:rsid w:val="001335B8"/>
    <w:rsid w:val="00136043"/>
    <w:rsid w:val="001441B2"/>
    <w:rsid w:val="001476F1"/>
    <w:rsid w:val="001516D1"/>
    <w:rsid w:val="001537C4"/>
    <w:rsid w:val="00153CDC"/>
    <w:rsid w:val="00153FB2"/>
    <w:rsid w:val="0015450D"/>
    <w:rsid w:val="00156976"/>
    <w:rsid w:val="0015789B"/>
    <w:rsid w:val="0016084B"/>
    <w:rsid w:val="00161177"/>
    <w:rsid w:val="00162143"/>
    <w:rsid w:val="001641F2"/>
    <w:rsid w:val="00164D98"/>
    <w:rsid w:val="001668DB"/>
    <w:rsid w:val="00176116"/>
    <w:rsid w:val="001763D3"/>
    <w:rsid w:val="00176F27"/>
    <w:rsid w:val="001778F2"/>
    <w:rsid w:val="00180657"/>
    <w:rsid w:val="001807D6"/>
    <w:rsid w:val="00180D02"/>
    <w:rsid w:val="00184D09"/>
    <w:rsid w:val="00187E60"/>
    <w:rsid w:val="00192258"/>
    <w:rsid w:val="001963C3"/>
    <w:rsid w:val="001A0223"/>
    <w:rsid w:val="001A2F13"/>
    <w:rsid w:val="001A3083"/>
    <w:rsid w:val="001A41B8"/>
    <w:rsid w:val="001A6F70"/>
    <w:rsid w:val="001A74DC"/>
    <w:rsid w:val="001B092A"/>
    <w:rsid w:val="001B1F33"/>
    <w:rsid w:val="001B3680"/>
    <w:rsid w:val="001C061D"/>
    <w:rsid w:val="001C17DD"/>
    <w:rsid w:val="001C2C9D"/>
    <w:rsid w:val="001C5ED5"/>
    <w:rsid w:val="001C7F15"/>
    <w:rsid w:val="001D48D1"/>
    <w:rsid w:val="001D4A9A"/>
    <w:rsid w:val="001D7385"/>
    <w:rsid w:val="001E10D1"/>
    <w:rsid w:val="001E2028"/>
    <w:rsid w:val="001F199B"/>
    <w:rsid w:val="001F4949"/>
    <w:rsid w:val="00201036"/>
    <w:rsid w:val="00201782"/>
    <w:rsid w:val="002126FE"/>
    <w:rsid w:val="0021297E"/>
    <w:rsid w:val="002145F3"/>
    <w:rsid w:val="0021525E"/>
    <w:rsid w:val="002165F2"/>
    <w:rsid w:val="00217025"/>
    <w:rsid w:val="00217BD6"/>
    <w:rsid w:val="00217E31"/>
    <w:rsid w:val="00220D17"/>
    <w:rsid w:val="00222792"/>
    <w:rsid w:val="00224723"/>
    <w:rsid w:val="002365FF"/>
    <w:rsid w:val="0023798F"/>
    <w:rsid w:val="00237C41"/>
    <w:rsid w:val="002414A9"/>
    <w:rsid w:val="002419E2"/>
    <w:rsid w:val="0024282E"/>
    <w:rsid w:val="00250866"/>
    <w:rsid w:val="0025116C"/>
    <w:rsid w:val="002547EE"/>
    <w:rsid w:val="00254ACF"/>
    <w:rsid w:val="0025538C"/>
    <w:rsid w:val="002566DA"/>
    <w:rsid w:val="00256764"/>
    <w:rsid w:val="00257A86"/>
    <w:rsid w:val="00262D3B"/>
    <w:rsid w:val="002640E9"/>
    <w:rsid w:val="002701E1"/>
    <w:rsid w:val="0027034E"/>
    <w:rsid w:val="00270521"/>
    <w:rsid w:val="00270E31"/>
    <w:rsid w:val="00271168"/>
    <w:rsid w:val="002741EC"/>
    <w:rsid w:val="00281AC2"/>
    <w:rsid w:val="00281B17"/>
    <w:rsid w:val="00283AC8"/>
    <w:rsid w:val="00283D0D"/>
    <w:rsid w:val="00285E63"/>
    <w:rsid w:val="00290BB4"/>
    <w:rsid w:val="00291540"/>
    <w:rsid w:val="0029462C"/>
    <w:rsid w:val="002A1132"/>
    <w:rsid w:val="002A3A4C"/>
    <w:rsid w:val="002A69D6"/>
    <w:rsid w:val="002B2A5A"/>
    <w:rsid w:val="002B3388"/>
    <w:rsid w:val="002B4FBF"/>
    <w:rsid w:val="002B5C16"/>
    <w:rsid w:val="002B7401"/>
    <w:rsid w:val="002C05ED"/>
    <w:rsid w:val="002C38A7"/>
    <w:rsid w:val="002C420A"/>
    <w:rsid w:val="002C69EF"/>
    <w:rsid w:val="002C7607"/>
    <w:rsid w:val="002D11EF"/>
    <w:rsid w:val="002D1774"/>
    <w:rsid w:val="002D1D3E"/>
    <w:rsid w:val="002D23ED"/>
    <w:rsid w:val="002D2D8F"/>
    <w:rsid w:val="002E041B"/>
    <w:rsid w:val="002E09F7"/>
    <w:rsid w:val="002E142C"/>
    <w:rsid w:val="002E180D"/>
    <w:rsid w:val="002E7FF5"/>
    <w:rsid w:val="002F2ECD"/>
    <w:rsid w:val="002F4CD7"/>
    <w:rsid w:val="002F73F5"/>
    <w:rsid w:val="002F7A77"/>
    <w:rsid w:val="0030080C"/>
    <w:rsid w:val="00301E54"/>
    <w:rsid w:val="00303C9E"/>
    <w:rsid w:val="00303F1A"/>
    <w:rsid w:val="0031006E"/>
    <w:rsid w:val="00310ED5"/>
    <w:rsid w:val="003115EF"/>
    <w:rsid w:val="003119E5"/>
    <w:rsid w:val="003129CC"/>
    <w:rsid w:val="00312F20"/>
    <w:rsid w:val="00315580"/>
    <w:rsid w:val="00315846"/>
    <w:rsid w:val="00325421"/>
    <w:rsid w:val="0032761A"/>
    <w:rsid w:val="0033448E"/>
    <w:rsid w:val="00334B43"/>
    <w:rsid w:val="00346CAF"/>
    <w:rsid w:val="0035255A"/>
    <w:rsid w:val="00352DD0"/>
    <w:rsid w:val="003558DB"/>
    <w:rsid w:val="00355D5F"/>
    <w:rsid w:val="00356270"/>
    <w:rsid w:val="00361754"/>
    <w:rsid w:val="003642C8"/>
    <w:rsid w:val="00364A8E"/>
    <w:rsid w:val="00365655"/>
    <w:rsid w:val="00367E4A"/>
    <w:rsid w:val="00372963"/>
    <w:rsid w:val="00373C1F"/>
    <w:rsid w:val="00374DDA"/>
    <w:rsid w:val="0037566E"/>
    <w:rsid w:val="00376A66"/>
    <w:rsid w:val="00384801"/>
    <w:rsid w:val="003852DA"/>
    <w:rsid w:val="00385349"/>
    <w:rsid w:val="003867CD"/>
    <w:rsid w:val="00393D90"/>
    <w:rsid w:val="00395B12"/>
    <w:rsid w:val="00396960"/>
    <w:rsid w:val="003A29F8"/>
    <w:rsid w:val="003A4D52"/>
    <w:rsid w:val="003B1B71"/>
    <w:rsid w:val="003B2D56"/>
    <w:rsid w:val="003B37D0"/>
    <w:rsid w:val="003B3A87"/>
    <w:rsid w:val="003B5D0D"/>
    <w:rsid w:val="003B7AB2"/>
    <w:rsid w:val="003C1263"/>
    <w:rsid w:val="003C4791"/>
    <w:rsid w:val="003D254D"/>
    <w:rsid w:val="003D2E83"/>
    <w:rsid w:val="003D471E"/>
    <w:rsid w:val="003D743C"/>
    <w:rsid w:val="003E1D3D"/>
    <w:rsid w:val="003E1EF5"/>
    <w:rsid w:val="003E2972"/>
    <w:rsid w:val="003F01DD"/>
    <w:rsid w:val="003F0816"/>
    <w:rsid w:val="003F4993"/>
    <w:rsid w:val="003F5CC6"/>
    <w:rsid w:val="003F6BE3"/>
    <w:rsid w:val="003F71FB"/>
    <w:rsid w:val="00405668"/>
    <w:rsid w:val="00406428"/>
    <w:rsid w:val="004116B6"/>
    <w:rsid w:val="00411ED9"/>
    <w:rsid w:val="00421D93"/>
    <w:rsid w:val="00425046"/>
    <w:rsid w:val="0042719C"/>
    <w:rsid w:val="00427EA2"/>
    <w:rsid w:val="00430F13"/>
    <w:rsid w:val="00432448"/>
    <w:rsid w:val="00433B48"/>
    <w:rsid w:val="00434C0C"/>
    <w:rsid w:val="004377AF"/>
    <w:rsid w:val="0044059D"/>
    <w:rsid w:val="0044101B"/>
    <w:rsid w:val="00441A23"/>
    <w:rsid w:val="00443E79"/>
    <w:rsid w:val="0044627D"/>
    <w:rsid w:val="004572C0"/>
    <w:rsid w:val="004666FF"/>
    <w:rsid w:val="00466C4D"/>
    <w:rsid w:val="00470DDB"/>
    <w:rsid w:val="004724EE"/>
    <w:rsid w:val="00472FB1"/>
    <w:rsid w:val="00474419"/>
    <w:rsid w:val="0047766C"/>
    <w:rsid w:val="00485966"/>
    <w:rsid w:val="00486B1E"/>
    <w:rsid w:val="00490957"/>
    <w:rsid w:val="00495A71"/>
    <w:rsid w:val="00496EA5"/>
    <w:rsid w:val="004A3C7B"/>
    <w:rsid w:val="004A3CEB"/>
    <w:rsid w:val="004A4FF1"/>
    <w:rsid w:val="004A50BA"/>
    <w:rsid w:val="004A79F2"/>
    <w:rsid w:val="004B09EC"/>
    <w:rsid w:val="004B2C6B"/>
    <w:rsid w:val="004B54D3"/>
    <w:rsid w:val="004B5C99"/>
    <w:rsid w:val="004B7697"/>
    <w:rsid w:val="004C4E80"/>
    <w:rsid w:val="004D1116"/>
    <w:rsid w:val="004D51F9"/>
    <w:rsid w:val="004D67EB"/>
    <w:rsid w:val="004E7A87"/>
    <w:rsid w:val="004F0BA4"/>
    <w:rsid w:val="004F0BD2"/>
    <w:rsid w:val="004F174A"/>
    <w:rsid w:val="004F2294"/>
    <w:rsid w:val="004F2B1B"/>
    <w:rsid w:val="004F332E"/>
    <w:rsid w:val="004F7696"/>
    <w:rsid w:val="004F7EED"/>
    <w:rsid w:val="00500F75"/>
    <w:rsid w:val="00503444"/>
    <w:rsid w:val="00504F4F"/>
    <w:rsid w:val="00505E10"/>
    <w:rsid w:val="00505E46"/>
    <w:rsid w:val="005120D4"/>
    <w:rsid w:val="00512D6E"/>
    <w:rsid w:val="0051363C"/>
    <w:rsid w:val="0051629C"/>
    <w:rsid w:val="00520BF4"/>
    <w:rsid w:val="00522C26"/>
    <w:rsid w:val="005266B5"/>
    <w:rsid w:val="005334D4"/>
    <w:rsid w:val="005352C1"/>
    <w:rsid w:val="00541E5C"/>
    <w:rsid w:val="005431B4"/>
    <w:rsid w:val="00543618"/>
    <w:rsid w:val="00545057"/>
    <w:rsid w:val="0054532B"/>
    <w:rsid w:val="00546AC9"/>
    <w:rsid w:val="00547CFB"/>
    <w:rsid w:val="00551FFC"/>
    <w:rsid w:val="00555836"/>
    <w:rsid w:val="0055734C"/>
    <w:rsid w:val="00561D78"/>
    <w:rsid w:val="00563DD7"/>
    <w:rsid w:val="005725DB"/>
    <w:rsid w:val="00574403"/>
    <w:rsid w:val="0057600B"/>
    <w:rsid w:val="005772AC"/>
    <w:rsid w:val="005773EC"/>
    <w:rsid w:val="005804B0"/>
    <w:rsid w:val="005815EF"/>
    <w:rsid w:val="00583706"/>
    <w:rsid w:val="00587085"/>
    <w:rsid w:val="005923AC"/>
    <w:rsid w:val="00592A6C"/>
    <w:rsid w:val="005966C1"/>
    <w:rsid w:val="00596A30"/>
    <w:rsid w:val="00596CC3"/>
    <w:rsid w:val="00597062"/>
    <w:rsid w:val="005A19E2"/>
    <w:rsid w:val="005A7541"/>
    <w:rsid w:val="005B1989"/>
    <w:rsid w:val="005B5B7E"/>
    <w:rsid w:val="005B6C19"/>
    <w:rsid w:val="005B6F8B"/>
    <w:rsid w:val="005C2562"/>
    <w:rsid w:val="005C3A5B"/>
    <w:rsid w:val="005C618D"/>
    <w:rsid w:val="005C7A9C"/>
    <w:rsid w:val="005D2F0B"/>
    <w:rsid w:val="005D5578"/>
    <w:rsid w:val="005E0597"/>
    <w:rsid w:val="005E0A69"/>
    <w:rsid w:val="005E6C66"/>
    <w:rsid w:val="005F1DDB"/>
    <w:rsid w:val="005F296F"/>
    <w:rsid w:val="005F5131"/>
    <w:rsid w:val="005F7A9D"/>
    <w:rsid w:val="006014D8"/>
    <w:rsid w:val="00603A53"/>
    <w:rsid w:val="00603FBF"/>
    <w:rsid w:val="00606458"/>
    <w:rsid w:val="00610178"/>
    <w:rsid w:val="00611D83"/>
    <w:rsid w:val="00611DCA"/>
    <w:rsid w:val="00614DAB"/>
    <w:rsid w:val="00617D7E"/>
    <w:rsid w:val="0062350F"/>
    <w:rsid w:val="006276BA"/>
    <w:rsid w:val="006328A3"/>
    <w:rsid w:val="0064186F"/>
    <w:rsid w:val="00645257"/>
    <w:rsid w:val="00645802"/>
    <w:rsid w:val="00650DBE"/>
    <w:rsid w:val="00652908"/>
    <w:rsid w:val="006562DE"/>
    <w:rsid w:val="00657086"/>
    <w:rsid w:val="006714D2"/>
    <w:rsid w:val="006715C9"/>
    <w:rsid w:val="0067199D"/>
    <w:rsid w:val="006739B2"/>
    <w:rsid w:val="0067692C"/>
    <w:rsid w:val="00676F5E"/>
    <w:rsid w:val="00682270"/>
    <w:rsid w:val="00684C9F"/>
    <w:rsid w:val="00685089"/>
    <w:rsid w:val="0068539D"/>
    <w:rsid w:val="006900B0"/>
    <w:rsid w:val="006900B6"/>
    <w:rsid w:val="00695A64"/>
    <w:rsid w:val="00696623"/>
    <w:rsid w:val="006A2F82"/>
    <w:rsid w:val="006A78AF"/>
    <w:rsid w:val="006B00FC"/>
    <w:rsid w:val="006B4732"/>
    <w:rsid w:val="006B6B56"/>
    <w:rsid w:val="006C1418"/>
    <w:rsid w:val="006C1EA9"/>
    <w:rsid w:val="006C4569"/>
    <w:rsid w:val="006D31AC"/>
    <w:rsid w:val="006D51FE"/>
    <w:rsid w:val="006D6AE8"/>
    <w:rsid w:val="006E0A89"/>
    <w:rsid w:val="006E0AB0"/>
    <w:rsid w:val="006E1EF0"/>
    <w:rsid w:val="006E67B5"/>
    <w:rsid w:val="006F3002"/>
    <w:rsid w:val="006F3425"/>
    <w:rsid w:val="006F3C25"/>
    <w:rsid w:val="00700827"/>
    <w:rsid w:val="00700DE6"/>
    <w:rsid w:val="00701A19"/>
    <w:rsid w:val="007032D7"/>
    <w:rsid w:val="007033CB"/>
    <w:rsid w:val="007047A4"/>
    <w:rsid w:val="00704B0C"/>
    <w:rsid w:val="00711B3F"/>
    <w:rsid w:val="0071412F"/>
    <w:rsid w:val="0071445C"/>
    <w:rsid w:val="00716E81"/>
    <w:rsid w:val="00720CFA"/>
    <w:rsid w:val="0072322F"/>
    <w:rsid w:val="00726128"/>
    <w:rsid w:val="00730E52"/>
    <w:rsid w:val="007425B2"/>
    <w:rsid w:val="00742A54"/>
    <w:rsid w:val="00751894"/>
    <w:rsid w:val="00751F4A"/>
    <w:rsid w:val="00756017"/>
    <w:rsid w:val="00756A97"/>
    <w:rsid w:val="00756DF2"/>
    <w:rsid w:val="007600E5"/>
    <w:rsid w:val="007601AA"/>
    <w:rsid w:val="00762E6B"/>
    <w:rsid w:val="007634B3"/>
    <w:rsid w:val="00765942"/>
    <w:rsid w:val="00772FD8"/>
    <w:rsid w:val="00773C14"/>
    <w:rsid w:val="007769C1"/>
    <w:rsid w:val="00777BEC"/>
    <w:rsid w:val="0078645A"/>
    <w:rsid w:val="00790A1E"/>
    <w:rsid w:val="007979AA"/>
    <w:rsid w:val="007979C5"/>
    <w:rsid w:val="007A206F"/>
    <w:rsid w:val="007A5A99"/>
    <w:rsid w:val="007A6227"/>
    <w:rsid w:val="007B6DF9"/>
    <w:rsid w:val="007C29B9"/>
    <w:rsid w:val="007C663E"/>
    <w:rsid w:val="007D236C"/>
    <w:rsid w:val="007D4FBB"/>
    <w:rsid w:val="007E1DFE"/>
    <w:rsid w:val="007E3D3B"/>
    <w:rsid w:val="007E7BCC"/>
    <w:rsid w:val="007F0BC4"/>
    <w:rsid w:val="007F2894"/>
    <w:rsid w:val="007F2C65"/>
    <w:rsid w:val="007F3E6A"/>
    <w:rsid w:val="007F6FED"/>
    <w:rsid w:val="00800240"/>
    <w:rsid w:val="00800D46"/>
    <w:rsid w:val="008054FD"/>
    <w:rsid w:val="008065FD"/>
    <w:rsid w:val="00806DB0"/>
    <w:rsid w:val="00810923"/>
    <w:rsid w:val="0081137A"/>
    <w:rsid w:val="00815B8A"/>
    <w:rsid w:val="00817DCB"/>
    <w:rsid w:val="008258E7"/>
    <w:rsid w:val="008300A5"/>
    <w:rsid w:val="00830520"/>
    <w:rsid w:val="00831F0C"/>
    <w:rsid w:val="008326CC"/>
    <w:rsid w:val="00834091"/>
    <w:rsid w:val="008357CC"/>
    <w:rsid w:val="008426EC"/>
    <w:rsid w:val="008439D7"/>
    <w:rsid w:val="008472F0"/>
    <w:rsid w:val="0084787B"/>
    <w:rsid w:val="0085023F"/>
    <w:rsid w:val="00851D65"/>
    <w:rsid w:val="00856372"/>
    <w:rsid w:val="00856661"/>
    <w:rsid w:val="008574ED"/>
    <w:rsid w:val="0086110D"/>
    <w:rsid w:val="00861C64"/>
    <w:rsid w:val="00863764"/>
    <w:rsid w:val="00866E76"/>
    <w:rsid w:val="0086784F"/>
    <w:rsid w:val="00871038"/>
    <w:rsid w:val="00872456"/>
    <w:rsid w:val="00876C3E"/>
    <w:rsid w:val="00880243"/>
    <w:rsid w:val="00885FCB"/>
    <w:rsid w:val="008944E0"/>
    <w:rsid w:val="00896DAB"/>
    <w:rsid w:val="00897AB6"/>
    <w:rsid w:val="008A4E67"/>
    <w:rsid w:val="008A61BE"/>
    <w:rsid w:val="008A6D76"/>
    <w:rsid w:val="008B312A"/>
    <w:rsid w:val="008B651B"/>
    <w:rsid w:val="008C0AED"/>
    <w:rsid w:val="008C1DB2"/>
    <w:rsid w:val="008C63DC"/>
    <w:rsid w:val="008C6F6E"/>
    <w:rsid w:val="008D1A86"/>
    <w:rsid w:val="008D1C3F"/>
    <w:rsid w:val="008D2AEA"/>
    <w:rsid w:val="008D2E16"/>
    <w:rsid w:val="008D3E4E"/>
    <w:rsid w:val="008E04F7"/>
    <w:rsid w:val="008E0F0B"/>
    <w:rsid w:val="008E1C21"/>
    <w:rsid w:val="008E1E94"/>
    <w:rsid w:val="008E2601"/>
    <w:rsid w:val="008E4978"/>
    <w:rsid w:val="008E5F79"/>
    <w:rsid w:val="008E7451"/>
    <w:rsid w:val="008E7BB5"/>
    <w:rsid w:val="008F4842"/>
    <w:rsid w:val="008F49A3"/>
    <w:rsid w:val="00902B7C"/>
    <w:rsid w:val="009057C4"/>
    <w:rsid w:val="0091110A"/>
    <w:rsid w:val="00911595"/>
    <w:rsid w:val="00915491"/>
    <w:rsid w:val="00920565"/>
    <w:rsid w:val="00921940"/>
    <w:rsid w:val="00921CC5"/>
    <w:rsid w:val="00922453"/>
    <w:rsid w:val="00927BF9"/>
    <w:rsid w:val="00930402"/>
    <w:rsid w:val="00931A92"/>
    <w:rsid w:val="00932739"/>
    <w:rsid w:val="00932A3C"/>
    <w:rsid w:val="00933B8B"/>
    <w:rsid w:val="00934AD9"/>
    <w:rsid w:val="0094068B"/>
    <w:rsid w:val="009424F8"/>
    <w:rsid w:val="00943F5D"/>
    <w:rsid w:val="0095001F"/>
    <w:rsid w:val="009511E5"/>
    <w:rsid w:val="00953619"/>
    <w:rsid w:val="00953984"/>
    <w:rsid w:val="00953C39"/>
    <w:rsid w:val="00956735"/>
    <w:rsid w:val="009608F8"/>
    <w:rsid w:val="00962AFA"/>
    <w:rsid w:val="00964AAF"/>
    <w:rsid w:val="00965967"/>
    <w:rsid w:val="00967FBA"/>
    <w:rsid w:val="00971100"/>
    <w:rsid w:val="00971B43"/>
    <w:rsid w:val="00973BC9"/>
    <w:rsid w:val="0098054D"/>
    <w:rsid w:val="00984324"/>
    <w:rsid w:val="00985B2D"/>
    <w:rsid w:val="00990272"/>
    <w:rsid w:val="00992D11"/>
    <w:rsid w:val="00993049"/>
    <w:rsid w:val="0099325F"/>
    <w:rsid w:val="00993ACD"/>
    <w:rsid w:val="00993CE3"/>
    <w:rsid w:val="00994502"/>
    <w:rsid w:val="009960E5"/>
    <w:rsid w:val="009A4E2A"/>
    <w:rsid w:val="009A5F23"/>
    <w:rsid w:val="009A672F"/>
    <w:rsid w:val="009A73BC"/>
    <w:rsid w:val="009B0BE2"/>
    <w:rsid w:val="009B15C1"/>
    <w:rsid w:val="009B21C7"/>
    <w:rsid w:val="009B5E3B"/>
    <w:rsid w:val="009B6B4D"/>
    <w:rsid w:val="009B74A7"/>
    <w:rsid w:val="009C5251"/>
    <w:rsid w:val="009C5E50"/>
    <w:rsid w:val="009C7C8C"/>
    <w:rsid w:val="009D1F92"/>
    <w:rsid w:val="009D21F9"/>
    <w:rsid w:val="009D23AB"/>
    <w:rsid w:val="009D5216"/>
    <w:rsid w:val="009D53D3"/>
    <w:rsid w:val="009D57F4"/>
    <w:rsid w:val="009D6244"/>
    <w:rsid w:val="009D777D"/>
    <w:rsid w:val="009E0D10"/>
    <w:rsid w:val="009E1625"/>
    <w:rsid w:val="009E523A"/>
    <w:rsid w:val="009E52E7"/>
    <w:rsid w:val="009F1617"/>
    <w:rsid w:val="009F19AE"/>
    <w:rsid w:val="009F6B52"/>
    <w:rsid w:val="009F78AA"/>
    <w:rsid w:val="00A018B8"/>
    <w:rsid w:val="00A01C80"/>
    <w:rsid w:val="00A04191"/>
    <w:rsid w:val="00A069AB"/>
    <w:rsid w:val="00A10219"/>
    <w:rsid w:val="00A12533"/>
    <w:rsid w:val="00A14DE9"/>
    <w:rsid w:val="00A14EE2"/>
    <w:rsid w:val="00A14FEA"/>
    <w:rsid w:val="00A15FC5"/>
    <w:rsid w:val="00A20146"/>
    <w:rsid w:val="00A2041F"/>
    <w:rsid w:val="00A31490"/>
    <w:rsid w:val="00A316D9"/>
    <w:rsid w:val="00A3228D"/>
    <w:rsid w:val="00A32EB1"/>
    <w:rsid w:val="00A3682E"/>
    <w:rsid w:val="00A42F77"/>
    <w:rsid w:val="00A435E2"/>
    <w:rsid w:val="00A451F6"/>
    <w:rsid w:val="00A46AA4"/>
    <w:rsid w:val="00A51171"/>
    <w:rsid w:val="00A553C3"/>
    <w:rsid w:val="00A567C8"/>
    <w:rsid w:val="00A56DCF"/>
    <w:rsid w:val="00A5714B"/>
    <w:rsid w:val="00A60021"/>
    <w:rsid w:val="00A6355D"/>
    <w:rsid w:val="00A646D1"/>
    <w:rsid w:val="00A65446"/>
    <w:rsid w:val="00A678B7"/>
    <w:rsid w:val="00A7303E"/>
    <w:rsid w:val="00A77260"/>
    <w:rsid w:val="00A83CEA"/>
    <w:rsid w:val="00A873F4"/>
    <w:rsid w:val="00A9069F"/>
    <w:rsid w:val="00A9092F"/>
    <w:rsid w:val="00A94D03"/>
    <w:rsid w:val="00A96F5D"/>
    <w:rsid w:val="00AA2A34"/>
    <w:rsid w:val="00AA2C7B"/>
    <w:rsid w:val="00AA5EED"/>
    <w:rsid w:val="00AB4336"/>
    <w:rsid w:val="00AB4766"/>
    <w:rsid w:val="00AC013F"/>
    <w:rsid w:val="00AC0B6E"/>
    <w:rsid w:val="00AC3B39"/>
    <w:rsid w:val="00AC6FCB"/>
    <w:rsid w:val="00AD02E4"/>
    <w:rsid w:val="00AD1016"/>
    <w:rsid w:val="00AD2EF3"/>
    <w:rsid w:val="00AD3014"/>
    <w:rsid w:val="00AD416B"/>
    <w:rsid w:val="00AD5262"/>
    <w:rsid w:val="00AE067A"/>
    <w:rsid w:val="00AE7254"/>
    <w:rsid w:val="00AF2863"/>
    <w:rsid w:val="00AF2E58"/>
    <w:rsid w:val="00AF3ECA"/>
    <w:rsid w:val="00AF5B28"/>
    <w:rsid w:val="00B032FE"/>
    <w:rsid w:val="00B1268F"/>
    <w:rsid w:val="00B154BF"/>
    <w:rsid w:val="00B161FA"/>
    <w:rsid w:val="00B17B73"/>
    <w:rsid w:val="00B17CEC"/>
    <w:rsid w:val="00B17DF4"/>
    <w:rsid w:val="00B2102D"/>
    <w:rsid w:val="00B22404"/>
    <w:rsid w:val="00B2344A"/>
    <w:rsid w:val="00B23723"/>
    <w:rsid w:val="00B27749"/>
    <w:rsid w:val="00B31ED8"/>
    <w:rsid w:val="00B3309F"/>
    <w:rsid w:val="00B3330B"/>
    <w:rsid w:val="00B3335E"/>
    <w:rsid w:val="00B41FE8"/>
    <w:rsid w:val="00B42723"/>
    <w:rsid w:val="00B45474"/>
    <w:rsid w:val="00B471CC"/>
    <w:rsid w:val="00B4730E"/>
    <w:rsid w:val="00B47643"/>
    <w:rsid w:val="00B50E07"/>
    <w:rsid w:val="00B53491"/>
    <w:rsid w:val="00B6007B"/>
    <w:rsid w:val="00B607C8"/>
    <w:rsid w:val="00B70DFE"/>
    <w:rsid w:val="00B7281D"/>
    <w:rsid w:val="00B72C98"/>
    <w:rsid w:val="00B74CF9"/>
    <w:rsid w:val="00B750DE"/>
    <w:rsid w:val="00B757DE"/>
    <w:rsid w:val="00B76B6A"/>
    <w:rsid w:val="00B76E21"/>
    <w:rsid w:val="00B80397"/>
    <w:rsid w:val="00B84D5A"/>
    <w:rsid w:val="00B922A3"/>
    <w:rsid w:val="00B9282C"/>
    <w:rsid w:val="00B93CCD"/>
    <w:rsid w:val="00B96334"/>
    <w:rsid w:val="00B97AF4"/>
    <w:rsid w:val="00BA16A9"/>
    <w:rsid w:val="00BA1DFC"/>
    <w:rsid w:val="00BA370B"/>
    <w:rsid w:val="00BA66C9"/>
    <w:rsid w:val="00BB453F"/>
    <w:rsid w:val="00BB7811"/>
    <w:rsid w:val="00BC0577"/>
    <w:rsid w:val="00BC1ACA"/>
    <w:rsid w:val="00BC1B1A"/>
    <w:rsid w:val="00BC2218"/>
    <w:rsid w:val="00BC4CCE"/>
    <w:rsid w:val="00BD4BC7"/>
    <w:rsid w:val="00BD5147"/>
    <w:rsid w:val="00BD64FC"/>
    <w:rsid w:val="00BE37C0"/>
    <w:rsid w:val="00BE629E"/>
    <w:rsid w:val="00BE7411"/>
    <w:rsid w:val="00BE77DA"/>
    <w:rsid w:val="00BE7A94"/>
    <w:rsid w:val="00BF0CBB"/>
    <w:rsid w:val="00BF2583"/>
    <w:rsid w:val="00BF4410"/>
    <w:rsid w:val="00BF5B57"/>
    <w:rsid w:val="00C0006E"/>
    <w:rsid w:val="00C03D75"/>
    <w:rsid w:val="00C050BA"/>
    <w:rsid w:val="00C07677"/>
    <w:rsid w:val="00C10576"/>
    <w:rsid w:val="00C10741"/>
    <w:rsid w:val="00C123EA"/>
    <w:rsid w:val="00C1347D"/>
    <w:rsid w:val="00C1540A"/>
    <w:rsid w:val="00C16076"/>
    <w:rsid w:val="00C17708"/>
    <w:rsid w:val="00C22CFB"/>
    <w:rsid w:val="00C22EA1"/>
    <w:rsid w:val="00C248DE"/>
    <w:rsid w:val="00C25424"/>
    <w:rsid w:val="00C2561F"/>
    <w:rsid w:val="00C2747E"/>
    <w:rsid w:val="00C371EA"/>
    <w:rsid w:val="00C4017A"/>
    <w:rsid w:val="00C40528"/>
    <w:rsid w:val="00C426DD"/>
    <w:rsid w:val="00C44A73"/>
    <w:rsid w:val="00C450A5"/>
    <w:rsid w:val="00C46E48"/>
    <w:rsid w:val="00C50C92"/>
    <w:rsid w:val="00C52010"/>
    <w:rsid w:val="00C529FD"/>
    <w:rsid w:val="00C55B04"/>
    <w:rsid w:val="00C57273"/>
    <w:rsid w:val="00C574CD"/>
    <w:rsid w:val="00C57FFB"/>
    <w:rsid w:val="00C637B9"/>
    <w:rsid w:val="00C647BD"/>
    <w:rsid w:val="00C715A8"/>
    <w:rsid w:val="00C719D8"/>
    <w:rsid w:val="00C7230F"/>
    <w:rsid w:val="00C74FC2"/>
    <w:rsid w:val="00C760CA"/>
    <w:rsid w:val="00C766A1"/>
    <w:rsid w:val="00C76B98"/>
    <w:rsid w:val="00C84A80"/>
    <w:rsid w:val="00C85013"/>
    <w:rsid w:val="00C85993"/>
    <w:rsid w:val="00C90CE2"/>
    <w:rsid w:val="00C92DCD"/>
    <w:rsid w:val="00C94501"/>
    <w:rsid w:val="00C947A3"/>
    <w:rsid w:val="00C960B3"/>
    <w:rsid w:val="00C97591"/>
    <w:rsid w:val="00CA012B"/>
    <w:rsid w:val="00CA215A"/>
    <w:rsid w:val="00CA48AE"/>
    <w:rsid w:val="00CA56C7"/>
    <w:rsid w:val="00CB037C"/>
    <w:rsid w:val="00CB10DD"/>
    <w:rsid w:val="00CB20A5"/>
    <w:rsid w:val="00CB21B1"/>
    <w:rsid w:val="00CB37B5"/>
    <w:rsid w:val="00CB4CDE"/>
    <w:rsid w:val="00CB54CB"/>
    <w:rsid w:val="00CB7BBF"/>
    <w:rsid w:val="00CC2D34"/>
    <w:rsid w:val="00CC2EF4"/>
    <w:rsid w:val="00CC76C6"/>
    <w:rsid w:val="00CD043D"/>
    <w:rsid w:val="00CD25BF"/>
    <w:rsid w:val="00CD2B1E"/>
    <w:rsid w:val="00CD375F"/>
    <w:rsid w:val="00CD3BD1"/>
    <w:rsid w:val="00CD543D"/>
    <w:rsid w:val="00CE079D"/>
    <w:rsid w:val="00CE0B2F"/>
    <w:rsid w:val="00CE0DFB"/>
    <w:rsid w:val="00CE2551"/>
    <w:rsid w:val="00CE288B"/>
    <w:rsid w:val="00CE2A64"/>
    <w:rsid w:val="00CE63F8"/>
    <w:rsid w:val="00CF23D0"/>
    <w:rsid w:val="00CF2650"/>
    <w:rsid w:val="00CF2DCE"/>
    <w:rsid w:val="00CF579B"/>
    <w:rsid w:val="00D0237E"/>
    <w:rsid w:val="00D03F4E"/>
    <w:rsid w:val="00D13CA1"/>
    <w:rsid w:val="00D14A88"/>
    <w:rsid w:val="00D25CDA"/>
    <w:rsid w:val="00D279CB"/>
    <w:rsid w:val="00D400E5"/>
    <w:rsid w:val="00D4059C"/>
    <w:rsid w:val="00D40829"/>
    <w:rsid w:val="00D40EAA"/>
    <w:rsid w:val="00D43CB4"/>
    <w:rsid w:val="00D46A75"/>
    <w:rsid w:val="00D47386"/>
    <w:rsid w:val="00D50E2A"/>
    <w:rsid w:val="00D52C7B"/>
    <w:rsid w:val="00D5534B"/>
    <w:rsid w:val="00D644AE"/>
    <w:rsid w:val="00D71030"/>
    <w:rsid w:val="00D72271"/>
    <w:rsid w:val="00D74234"/>
    <w:rsid w:val="00D801C9"/>
    <w:rsid w:val="00D81735"/>
    <w:rsid w:val="00D82880"/>
    <w:rsid w:val="00D85758"/>
    <w:rsid w:val="00D870D7"/>
    <w:rsid w:val="00D915F3"/>
    <w:rsid w:val="00D915F6"/>
    <w:rsid w:val="00D91758"/>
    <w:rsid w:val="00D93540"/>
    <w:rsid w:val="00D93FA1"/>
    <w:rsid w:val="00D94B03"/>
    <w:rsid w:val="00D94D3F"/>
    <w:rsid w:val="00DA0620"/>
    <w:rsid w:val="00DA0654"/>
    <w:rsid w:val="00DA124A"/>
    <w:rsid w:val="00DA1624"/>
    <w:rsid w:val="00DA1A94"/>
    <w:rsid w:val="00DA1F11"/>
    <w:rsid w:val="00DA24C1"/>
    <w:rsid w:val="00DA337A"/>
    <w:rsid w:val="00DA5F26"/>
    <w:rsid w:val="00DB0C05"/>
    <w:rsid w:val="00DB17BA"/>
    <w:rsid w:val="00DB3258"/>
    <w:rsid w:val="00DC095C"/>
    <w:rsid w:val="00DD0C79"/>
    <w:rsid w:val="00DD19DE"/>
    <w:rsid w:val="00DE3D40"/>
    <w:rsid w:val="00DE5AB1"/>
    <w:rsid w:val="00DE756F"/>
    <w:rsid w:val="00DF27AA"/>
    <w:rsid w:val="00DF4986"/>
    <w:rsid w:val="00DF5BC6"/>
    <w:rsid w:val="00E013DA"/>
    <w:rsid w:val="00E02AE8"/>
    <w:rsid w:val="00E04DA8"/>
    <w:rsid w:val="00E05145"/>
    <w:rsid w:val="00E0750A"/>
    <w:rsid w:val="00E116CB"/>
    <w:rsid w:val="00E14602"/>
    <w:rsid w:val="00E172DF"/>
    <w:rsid w:val="00E1777D"/>
    <w:rsid w:val="00E20141"/>
    <w:rsid w:val="00E20846"/>
    <w:rsid w:val="00E243F4"/>
    <w:rsid w:val="00E33CCB"/>
    <w:rsid w:val="00E34A69"/>
    <w:rsid w:val="00E35661"/>
    <w:rsid w:val="00E3628B"/>
    <w:rsid w:val="00E37C95"/>
    <w:rsid w:val="00E4417A"/>
    <w:rsid w:val="00E44B35"/>
    <w:rsid w:val="00E54706"/>
    <w:rsid w:val="00E54EBE"/>
    <w:rsid w:val="00E54EBF"/>
    <w:rsid w:val="00E56E16"/>
    <w:rsid w:val="00E57EA8"/>
    <w:rsid w:val="00E60374"/>
    <w:rsid w:val="00E6054E"/>
    <w:rsid w:val="00E6262A"/>
    <w:rsid w:val="00E63A65"/>
    <w:rsid w:val="00E63D9D"/>
    <w:rsid w:val="00E6486E"/>
    <w:rsid w:val="00E64E15"/>
    <w:rsid w:val="00E70583"/>
    <w:rsid w:val="00E70689"/>
    <w:rsid w:val="00E74983"/>
    <w:rsid w:val="00E75893"/>
    <w:rsid w:val="00E76808"/>
    <w:rsid w:val="00E777A7"/>
    <w:rsid w:val="00E810EA"/>
    <w:rsid w:val="00E84C6B"/>
    <w:rsid w:val="00E872F9"/>
    <w:rsid w:val="00E873C2"/>
    <w:rsid w:val="00E87710"/>
    <w:rsid w:val="00E91458"/>
    <w:rsid w:val="00E95947"/>
    <w:rsid w:val="00EA7785"/>
    <w:rsid w:val="00EA7B1A"/>
    <w:rsid w:val="00EB5434"/>
    <w:rsid w:val="00EC1B53"/>
    <w:rsid w:val="00EC1C8D"/>
    <w:rsid w:val="00EC4A6B"/>
    <w:rsid w:val="00EC53AA"/>
    <w:rsid w:val="00ED0EA9"/>
    <w:rsid w:val="00EE0B5A"/>
    <w:rsid w:val="00EE0FE6"/>
    <w:rsid w:val="00EE5CEE"/>
    <w:rsid w:val="00EF07C6"/>
    <w:rsid w:val="00EF3003"/>
    <w:rsid w:val="00EF393F"/>
    <w:rsid w:val="00EF4AF9"/>
    <w:rsid w:val="00F167B1"/>
    <w:rsid w:val="00F21344"/>
    <w:rsid w:val="00F21810"/>
    <w:rsid w:val="00F218A4"/>
    <w:rsid w:val="00F23F92"/>
    <w:rsid w:val="00F26038"/>
    <w:rsid w:val="00F2774C"/>
    <w:rsid w:val="00F33E19"/>
    <w:rsid w:val="00F36C9C"/>
    <w:rsid w:val="00F41319"/>
    <w:rsid w:val="00F427BB"/>
    <w:rsid w:val="00F4754E"/>
    <w:rsid w:val="00F50C0F"/>
    <w:rsid w:val="00F51E15"/>
    <w:rsid w:val="00F54646"/>
    <w:rsid w:val="00F55337"/>
    <w:rsid w:val="00F57A41"/>
    <w:rsid w:val="00F621E5"/>
    <w:rsid w:val="00F62361"/>
    <w:rsid w:val="00F660A6"/>
    <w:rsid w:val="00F66CB2"/>
    <w:rsid w:val="00F66E81"/>
    <w:rsid w:val="00F705B1"/>
    <w:rsid w:val="00F72926"/>
    <w:rsid w:val="00F72BCD"/>
    <w:rsid w:val="00F8136F"/>
    <w:rsid w:val="00F82105"/>
    <w:rsid w:val="00F83581"/>
    <w:rsid w:val="00F86E50"/>
    <w:rsid w:val="00F87579"/>
    <w:rsid w:val="00F92CBD"/>
    <w:rsid w:val="00F95BDE"/>
    <w:rsid w:val="00F97ADA"/>
    <w:rsid w:val="00FA22CA"/>
    <w:rsid w:val="00FA5864"/>
    <w:rsid w:val="00FA633F"/>
    <w:rsid w:val="00FA7E66"/>
    <w:rsid w:val="00FB023E"/>
    <w:rsid w:val="00FB04B7"/>
    <w:rsid w:val="00FB1163"/>
    <w:rsid w:val="00FB3890"/>
    <w:rsid w:val="00FB603C"/>
    <w:rsid w:val="00FB745A"/>
    <w:rsid w:val="00FC15AA"/>
    <w:rsid w:val="00FC2D62"/>
    <w:rsid w:val="00FC5A0B"/>
    <w:rsid w:val="00FC6EB2"/>
    <w:rsid w:val="00FD27E4"/>
    <w:rsid w:val="00FD30A3"/>
    <w:rsid w:val="00FE358C"/>
    <w:rsid w:val="00FE3B0B"/>
    <w:rsid w:val="00FE4D18"/>
    <w:rsid w:val="00FE7856"/>
    <w:rsid w:val="00FF73FA"/>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106CF3"/>
  <w14:defaultImageDpi w14:val="32767"/>
  <w15:chartTrackingRefBased/>
  <w15:docId w15:val="{AB481DEC-A2A9-4F3B-8517-D0246841D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B3F"/>
  </w:style>
  <w:style w:type="paragraph" w:styleId="Heading1">
    <w:name w:val="heading 1"/>
    <w:basedOn w:val="Normal"/>
    <w:next w:val="Normal"/>
    <w:link w:val="Heading1Char"/>
    <w:uiPriority w:val="9"/>
    <w:qFormat/>
    <w:rsid w:val="00072071"/>
    <w:pPr>
      <w:keepNext/>
      <w:keepLines/>
      <w:spacing w:before="240" w:after="120"/>
      <w:contextualSpacing/>
      <w:outlineLvl w:val="0"/>
    </w:pPr>
    <w:rPr>
      <w:rFonts w:asciiTheme="majorHAnsi" w:eastAsiaTheme="majorEastAsia" w:hAnsiTheme="majorHAnsi" w:cstheme="majorBidi"/>
      <w:b/>
      <w:bCs/>
      <w:caps/>
      <w:color w:val="0E5AAB"/>
      <w:sz w:val="44"/>
      <w:szCs w:val="44"/>
    </w:rPr>
  </w:style>
  <w:style w:type="paragraph" w:styleId="Heading2">
    <w:name w:val="heading 2"/>
    <w:basedOn w:val="Normal"/>
    <w:next w:val="Normal"/>
    <w:link w:val="Heading2Char"/>
    <w:uiPriority w:val="9"/>
    <w:unhideWhenUsed/>
    <w:qFormat/>
    <w:rsid w:val="00072071"/>
    <w:pPr>
      <w:keepNext/>
      <w:keepLines/>
      <w:spacing w:before="40" w:after="120"/>
      <w:outlineLvl w:val="1"/>
    </w:pPr>
    <w:rPr>
      <w:rFonts w:asciiTheme="majorHAnsi" w:eastAsiaTheme="majorEastAsia" w:hAnsiTheme="majorHAnsi" w:cstheme="majorBidi"/>
      <w:b/>
      <w:bCs/>
      <w:caps/>
      <w:color w:val="E87A25"/>
      <w:sz w:val="36"/>
      <w:szCs w:val="36"/>
    </w:rPr>
  </w:style>
  <w:style w:type="paragraph" w:styleId="Heading3">
    <w:name w:val="heading 3"/>
    <w:basedOn w:val="Normal"/>
    <w:next w:val="Normal"/>
    <w:link w:val="Heading3Char"/>
    <w:uiPriority w:val="9"/>
    <w:unhideWhenUsed/>
    <w:qFormat/>
    <w:rsid w:val="004572C0"/>
    <w:pPr>
      <w:keepNext/>
      <w:keepLines/>
      <w:spacing w:before="40" w:after="120"/>
      <w:outlineLvl w:val="2"/>
    </w:pPr>
    <w:rPr>
      <w:rFonts w:asciiTheme="majorHAnsi" w:eastAsiaTheme="majorEastAsia" w:hAnsiTheme="majorHAnsi" w:cstheme="majorBidi"/>
      <w:b/>
      <w:bCs/>
      <w:caps/>
      <w:color w:val="000000" w:themeColor="text1"/>
      <w:sz w:val="28"/>
      <w:szCs w:val="28"/>
    </w:rPr>
  </w:style>
  <w:style w:type="paragraph" w:styleId="Heading4">
    <w:name w:val="heading 4"/>
    <w:basedOn w:val="Normal"/>
    <w:next w:val="Normal"/>
    <w:link w:val="Heading4Char"/>
    <w:uiPriority w:val="9"/>
    <w:semiHidden/>
    <w:unhideWhenUsed/>
    <w:qFormat/>
    <w:rsid w:val="00973B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FC15A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C15AA"/>
    <w:rPr>
      <w:i/>
      <w:iCs/>
      <w:color w:val="404040" w:themeColor="text1" w:themeTint="BF"/>
    </w:rPr>
  </w:style>
  <w:style w:type="character" w:customStyle="1" w:styleId="Heading1Char">
    <w:name w:val="Heading 1 Char"/>
    <w:basedOn w:val="DefaultParagraphFont"/>
    <w:link w:val="Heading1"/>
    <w:uiPriority w:val="9"/>
    <w:rsid w:val="00072071"/>
    <w:rPr>
      <w:rFonts w:asciiTheme="majorHAnsi" w:eastAsiaTheme="majorEastAsia" w:hAnsiTheme="majorHAnsi" w:cstheme="majorBidi"/>
      <w:b/>
      <w:bCs/>
      <w:caps/>
      <w:color w:val="0E5AAB"/>
      <w:sz w:val="44"/>
      <w:szCs w:val="44"/>
    </w:rPr>
  </w:style>
  <w:style w:type="paragraph" w:styleId="Header">
    <w:name w:val="header"/>
    <w:basedOn w:val="Normal"/>
    <w:link w:val="HeaderChar"/>
    <w:uiPriority w:val="99"/>
    <w:unhideWhenUsed/>
    <w:rsid w:val="001D73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7385"/>
  </w:style>
  <w:style w:type="paragraph" w:styleId="Footer">
    <w:name w:val="footer"/>
    <w:basedOn w:val="Normal"/>
    <w:link w:val="FooterChar"/>
    <w:uiPriority w:val="99"/>
    <w:unhideWhenUsed/>
    <w:rsid w:val="005120D4"/>
    <w:pPr>
      <w:tabs>
        <w:tab w:val="center" w:pos="4513"/>
        <w:tab w:val="right" w:pos="9026"/>
      </w:tabs>
      <w:spacing w:after="0" w:line="240" w:lineRule="auto"/>
      <w:ind w:left="-567"/>
    </w:pPr>
    <w:rPr>
      <w:b/>
      <w:color w:val="FFFFFF" w:themeColor="background1"/>
    </w:rPr>
  </w:style>
  <w:style w:type="character" w:customStyle="1" w:styleId="FooterChar">
    <w:name w:val="Footer Char"/>
    <w:basedOn w:val="DefaultParagraphFont"/>
    <w:link w:val="Footer"/>
    <w:uiPriority w:val="99"/>
    <w:rsid w:val="005120D4"/>
    <w:rPr>
      <w:b/>
      <w:color w:val="FFFFFF" w:themeColor="background1"/>
    </w:rPr>
  </w:style>
  <w:style w:type="character" w:customStyle="1" w:styleId="Heading2Char">
    <w:name w:val="Heading 2 Char"/>
    <w:basedOn w:val="DefaultParagraphFont"/>
    <w:link w:val="Heading2"/>
    <w:uiPriority w:val="9"/>
    <w:rsid w:val="00072071"/>
    <w:rPr>
      <w:rFonts w:asciiTheme="majorHAnsi" w:eastAsiaTheme="majorEastAsia" w:hAnsiTheme="majorHAnsi" w:cstheme="majorBidi"/>
      <w:b/>
      <w:bCs/>
      <w:caps/>
      <w:color w:val="E87A25"/>
      <w:sz w:val="36"/>
      <w:szCs w:val="36"/>
    </w:rPr>
  </w:style>
  <w:style w:type="paragraph" w:styleId="ListParagraph">
    <w:name w:val="List Paragraph"/>
    <w:basedOn w:val="Normal"/>
    <w:uiPriority w:val="34"/>
    <w:qFormat/>
    <w:rsid w:val="005120D4"/>
    <w:pPr>
      <w:ind w:left="720"/>
      <w:contextualSpacing/>
    </w:pPr>
  </w:style>
  <w:style w:type="paragraph" w:styleId="Title">
    <w:name w:val="Title"/>
    <w:basedOn w:val="Normal"/>
    <w:next w:val="Normal"/>
    <w:link w:val="TitleChar"/>
    <w:uiPriority w:val="10"/>
    <w:qFormat/>
    <w:rsid w:val="004572C0"/>
    <w:pPr>
      <w:spacing w:after="0" w:line="240" w:lineRule="auto"/>
      <w:contextualSpacing/>
      <w:jc w:val="center"/>
    </w:pPr>
    <w:rPr>
      <w:rFonts w:asciiTheme="majorHAnsi" w:eastAsiaTheme="majorEastAsia" w:hAnsiTheme="majorHAnsi" w:cstheme="majorBidi"/>
      <w:b/>
      <w:bCs/>
      <w:caps/>
      <w:color w:val="FFFFFF" w:themeColor="background1"/>
      <w:spacing w:val="-10"/>
      <w:kern w:val="28"/>
      <w:sz w:val="120"/>
      <w:szCs w:val="120"/>
    </w:rPr>
  </w:style>
  <w:style w:type="character" w:customStyle="1" w:styleId="TitleChar">
    <w:name w:val="Title Char"/>
    <w:basedOn w:val="DefaultParagraphFont"/>
    <w:link w:val="Title"/>
    <w:uiPriority w:val="10"/>
    <w:rsid w:val="004572C0"/>
    <w:rPr>
      <w:rFonts w:asciiTheme="majorHAnsi" w:eastAsiaTheme="majorEastAsia" w:hAnsiTheme="majorHAnsi" w:cstheme="majorBidi"/>
      <w:b/>
      <w:bCs/>
      <w:caps/>
      <w:color w:val="FFFFFF" w:themeColor="background1"/>
      <w:spacing w:val="-10"/>
      <w:kern w:val="28"/>
      <w:sz w:val="120"/>
      <w:szCs w:val="120"/>
    </w:rPr>
  </w:style>
  <w:style w:type="paragraph" w:styleId="Subtitle">
    <w:name w:val="Subtitle"/>
    <w:basedOn w:val="Normal"/>
    <w:next w:val="Normal"/>
    <w:link w:val="SubtitleChar"/>
    <w:uiPriority w:val="11"/>
    <w:qFormat/>
    <w:rsid w:val="00BA1DFC"/>
    <w:pPr>
      <w:numPr>
        <w:ilvl w:val="1"/>
      </w:numPr>
      <w:jc w:val="center"/>
    </w:pPr>
    <w:rPr>
      <w:rFonts w:eastAsiaTheme="minorEastAsia"/>
      <w:i/>
      <w:iCs/>
      <w:color w:val="FFFFFF" w:themeColor="background1"/>
      <w:spacing w:val="15"/>
      <w:sz w:val="56"/>
      <w:szCs w:val="56"/>
    </w:rPr>
  </w:style>
  <w:style w:type="character" w:customStyle="1" w:styleId="SubtitleChar">
    <w:name w:val="Subtitle Char"/>
    <w:basedOn w:val="DefaultParagraphFont"/>
    <w:link w:val="Subtitle"/>
    <w:uiPriority w:val="11"/>
    <w:rsid w:val="00BA1DFC"/>
    <w:rPr>
      <w:rFonts w:eastAsiaTheme="minorEastAsia"/>
      <w:i/>
      <w:iCs/>
      <w:color w:val="FFFFFF" w:themeColor="background1"/>
      <w:spacing w:val="15"/>
      <w:sz w:val="56"/>
      <w:szCs w:val="56"/>
    </w:rPr>
  </w:style>
  <w:style w:type="paragraph" w:customStyle="1" w:styleId="AuthorName">
    <w:name w:val="Author Name"/>
    <w:qFormat/>
    <w:rsid w:val="004572C0"/>
    <w:pPr>
      <w:jc w:val="right"/>
    </w:pPr>
    <w:rPr>
      <w:rFonts w:ascii="Segoe UI" w:hAnsi="Segoe UI"/>
      <w:b/>
      <w:bCs/>
      <w:caps/>
      <w:color w:val="FFFFFF" w:themeColor="background1"/>
      <w:sz w:val="44"/>
      <w:szCs w:val="44"/>
      <w:lang w:val="en-PH"/>
    </w:rPr>
  </w:style>
  <w:style w:type="character" w:customStyle="1" w:styleId="Heading3Char">
    <w:name w:val="Heading 3 Char"/>
    <w:basedOn w:val="DefaultParagraphFont"/>
    <w:link w:val="Heading3"/>
    <w:uiPriority w:val="9"/>
    <w:rsid w:val="004572C0"/>
    <w:rPr>
      <w:rFonts w:asciiTheme="majorHAnsi" w:eastAsiaTheme="majorEastAsia" w:hAnsiTheme="majorHAnsi" w:cstheme="majorBidi"/>
      <w:b/>
      <w:bCs/>
      <w:caps/>
      <w:color w:val="000000" w:themeColor="text1"/>
      <w:sz w:val="28"/>
      <w:szCs w:val="28"/>
    </w:rPr>
  </w:style>
  <w:style w:type="paragraph" w:customStyle="1" w:styleId="BulletPoints-OrangeArrow">
    <w:name w:val="Bullet Points - Orange Arrow"/>
    <w:basedOn w:val="ListParagraph"/>
    <w:qFormat/>
    <w:rsid w:val="00B2102D"/>
    <w:pPr>
      <w:numPr>
        <w:numId w:val="1"/>
      </w:numPr>
      <w:spacing w:after="0"/>
      <w:ind w:left="851" w:hanging="425"/>
    </w:pPr>
    <w:rPr>
      <w:rFonts w:ascii="Segoe UI" w:hAnsi="Segoe UI"/>
      <w:color w:val="000000" w:themeColor="text1"/>
      <w:lang w:val="en-PH"/>
    </w:rPr>
  </w:style>
  <w:style w:type="table" w:styleId="TableGrid">
    <w:name w:val="Table Grid"/>
    <w:basedOn w:val="TableNormal"/>
    <w:uiPriority w:val="39"/>
    <w:rsid w:val="00574403"/>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EmailText">
    <w:name w:val="Email Text"/>
    <w:basedOn w:val="Normal"/>
    <w:qFormat/>
    <w:rsid w:val="004572C0"/>
    <w:pPr>
      <w:spacing w:after="0" w:line="240" w:lineRule="auto"/>
      <w:ind w:left="57"/>
    </w:pPr>
    <w:rPr>
      <w:rFonts w:ascii="Segoe UI" w:hAnsi="Segoe UI" w:cs="Segoe UI"/>
      <w:color w:val="FFFFFF" w:themeColor="background1"/>
      <w:sz w:val="26"/>
      <w:szCs w:val="26"/>
      <w:lang w:val="en-PH"/>
    </w:rPr>
  </w:style>
  <w:style w:type="paragraph" w:customStyle="1" w:styleId="EmailHeading">
    <w:name w:val="Email Heading"/>
    <w:basedOn w:val="Normal"/>
    <w:qFormat/>
    <w:rsid w:val="00AC013F"/>
    <w:pPr>
      <w:spacing w:after="0" w:line="240" w:lineRule="auto"/>
    </w:pPr>
    <w:rPr>
      <w:rFonts w:ascii="Segoe UI" w:hAnsi="Segoe UI"/>
      <w:b/>
      <w:caps/>
      <w:color w:val="0E5AAB"/>
      <w:sz w:val="28"/>
      <w:lang w:val="en-PH"/>
    </w:rPr>
  </w:style>
  <w:style w:type="paragraph" w:customStyle="1" w:styleId="BulletPointsOrangeArrowBlueText">
    <w:name w:val="Bullet Points Orange Arrow Blue Text"/>
    <w:basedOn w:val="BulletPoints-OrangeArrow"/>
    <w:qFormat/>
    <w:rsid w:val="00B2102D"/>
    <w:rPr>
      <w:b/>
      <w:color w:val="0481B6"/>
    </w:rPr>
  </w:style>
  <w:style w:type="paragraph" w:customStyle="1" w:styleId="TableHeader">
    <w:name w:val="Table Header"/>
    <w:basedOn w:val="Normal"/>
    <w:qFormat/>
    <w:rsid w:val="004572C0"/>
    <w:pPr>
      <w:spacing w:after="0" w:line="240" w:lineRule="auto"/>
      <w:jc w:val="center"/>
    </w:pPr>
    <w:rPr>
      <w:b/>
      <w:bCs/>
      <w:caps/>
      <w:color w:val="FFFFFF" w:themeColor="background1"/>
      <w:lang w:val="en-PH"/>
    </w:rPr>
  </w:style>
  <w:style w:type="paragraph" w:customStyle="1" w:styleId="TableText">
    <w:name w:val="Table Text"/>
    <w:basedOn w:val="Normal"/>
    <w:qFormat/>
    <w:rsid w:val="00762E6B"/>
    <w:pPr>
      <w:spacing w:after="0" w:line="240" w:lineRule="auto"/>
    </w:pPr>
    <w:rPr>
      <w:color w:val="FFFFFF" w:themeColor="background1"/>
      <w:lang w:val="en-PH"/>
    </w:rPr>
  </w:style>
  <w:style w:type="paragraph" w:customStyle="1" w:styleId="TableSubheading">
    <w:name w:val="Table Subheading"/>
    <w:basedOn w:val="Normal"/>
    <w:qFormat/>
    <w:rsid w:val="009E0D10"/>
    <w:pPr>
      <w:spacing w:before="160" w:line="360" w:lineRule="auto"/>
      <w:jc w:val="center"/>
    </w:pPr>
    <w:rPr>
      <w:b/>
      <w:bCs/>
      <w:caps/>
      <w:color w:val="FFFFFF" w:themeColor="background1"/>
      <w:lang w:val="en-PH"/>
    </w:rPr>
  </w:style>
  <w:style w:type="character" w:customStyle="1" w:styleId="BlueCheckbox">
    <w:name w:val="Blue Checkbox"/>
    <w:basedOn w:val="DefaultParagraphFont"/>
    <w:uiPriority w:val="1"/>
    <w:qFormat/>
    <w:rsid w:val="00AC013F"/>
    <w:rPr>
      <w:rFonts w:ascii="Arial" w:hAnsi="Arial" w:cs="Arial"/>
      <w:color w:val="0E5AAB"/>
      <w:sz w:val="72"/>
      <w:szCs w:val="72"/>
      <w:lang w:val="en-PH"/>
    </w:rPr>
  </w:style>
  <w:style w:type="paragraph" w:customStyle="1" w:styleId="BulletPoints-Tick">
    <w:name w:val="Bullet Points - Tick"/>
    <w:basedOn w:val="ListParagraph"/>
    <w:qFormat/>
    <w:rsid w:val="00C371EA"/>
    <w:pPr>
      <w:numPr>
        <w:numId w:val="2"/>
      </w:numPr>
      <w:ind w:left="851" w:hanging="425"/>
    </w:pPr>
    <w:rPr>
      <w:lang w:val="en-PH"/>
    </w:rPr>
  </w:style>
  <w:style w:type="character" w:customStyle="1" w:styleId="BoldItalic">
    <w:name w:val="Bold Italic"/>
    <w:basedOn w:val="DefaultParagraphFont"/>
    <w:uiPriority w:val="1"/>
    <w:qFormat/>
    <w:rsid w:val="00C371EA"/>
    <w:rPr>
      <w:b/>
      <w:bCs/>
      <w:i/>
      <w:iCs/>
    </w:rPr>
  </w:style>
  <w:style w:type="character" w:customStyle="1" w:styleId="Bold">
    <w:name w:val="Bold"/>
    <w:basedOn w:val="BoldItalic"/>
    <w:uiPriority w:val="1"/>
    <w:qFormat/>
    <w:rsid w:val="00C371EA"/>
    <w:rPr>
      <w:b/>
      <w:bCs/>
      <w:i w:val="0"/>
      <w:iCs/>
    </w:rPr>
  </w:style>
  <w:style w:type="character" w:customStyle="1" w:styleId="Italic">
    <w:name w:val="Italic"/>
    <w:basedOn w:val="DefaultParagraphFont"/>
    <w:uiPriority w:val="1"/>
    <w:qFormat/>
    <w:rsid w:val="00C371EA"/>
    <w:rPr>
      <w:i/>
      <w:iCs/>
    </w:rPr>
  </w:style>
  <w:style w:type="character" w:customStyle="1" w:styleId="BoldBlue">
    <w:name w:val="Bold Blue"/>
    <w:basedOn w:val="DefaultParagraphFont"/>
    <w:uiPriority w:val="1"/>
    <w:qFormat/>
    <w:rsid w:val="00C371EA"/>
    <w:rPr>
      <w:b/>
      <w:bCs/>
      <w:color w:val="0481B6"/>
    </w:rPr>
  </w:style>
  <w:style w:type="character" w:customStyle="1" w:styleId="BoldUnderline">
    <w:name w:val="Bold Underline"/>
    <w:basedOn w:val="DefaultParagraphFont"/>
    <w:uiPriority w:val="1"/>
    <w:qFormat/>
    <w:rsid w:val="00C371EA"/>
    <w:rPr>
      <w:b/>
      <w:bCs/>
      <w:u w:val="single"/>
    </w:rPr>
  </w:style>
  <w:style w:type="paragraph" w:customStyle="1" w:styleId="BulletPoints-OrangeDots">
    <w:name w:val="Bullet Points - Orange Dots"/>
    <w:basedOn w:val="ListParagraph"/>
    <w:qFormat/>
    <w:rsid w:val="00C371EA"/>
    <w:pPr>
      <w:numPr>
        <w:numId w:val="8"/>
      </w:numPr>
    </w:pPr>
    <w:rPr>
      <w:lang w:val="en-PH"/>
    </w:rPr>
  </w:style>
  <w:style w:type="paragraph" w:customStyle="1" w:styleId="BulletPoints-BlueDots">
    <w:name w:val="Bullet Points - Blue Dots"/>
    <w:basedOn w:val="BulletPoints-OrangeDots"/>
    <w:qFormat/>
    <w:rsid w:val="00C371EA"/>
    <w:pPr>
      <w:numPr>
        <w:numId w:val="3"/>
      </w:numPr>
    </w:pPr>
  </w:style>
  <w:style w:type="paragraph" w:customStyle="1" w:styleId="SectionNumber">
    <w:name w:val="Section Number"/>
    <w:basedOn w:val="Title"/>
    <w:qFormat/>
    <w:rsid w:val="00C371EA"/>
    <w:pPr>
      <w:jc w:val="right"/>
    </w:pPr>
    <w:rPr>
      <w:sz w:val="96"/>
      <w:szCs w:val="96"/>
    </w:rPr>
  </w:style>
  <w:style w:type="paragraph" w:customStyle="1" w:styleId="NumberedList-Blue">
    <w:name w:val="Numbered List - Blue"/>
    <w:qFormat/>
    <w:rsid w:val="00C371EA"/>
    <w:pPr>
      <w:numPr>
        <w:numId w:val="4"/>
      </w:numPr>
      <w:spacing w:after="60"/>
    </w:pPr>
    <w:rPr>
      <w:lang w:val="en-PH"/>
    </w:rPr>
  </w:style>
  <w:style w:type="paragraph" w:customStyle="1" w:styleId="NumberedList-Orange">
    <w:name w:val="Numbered List - Orange"/>
    <w:basedOn w:val="NumberedList-Blue"/>
    <w:qFormat/>
    <w:rsid w:val="00C371EA"/>
    <w:pPr>
      <w:numPr>
        <w:numId w:val="5"/>
      </w:numPr>
    </w:pPr>
  </w:style>
  <w:style w:type="character" w:styleId="SubtleEmphasis">
    <w:name w:val="Subtle Emphasis"/>
    <w:basedOn w:val="DefaultParagraphFont"/>
    <w:uiPriority w:val="19"/>
    <w:qFormat/>
    <w:rsid w:val="00FC15AA"/>
    <w:rPr>
      <w:i/>
      <w:iCs/>
      <w:color w:val="404040" w:themeColor="text1" w:themeTint="BF"/>
    </w:rPr>
  </w:style>
  <w:style w:type="character" w:styleId="Hyperlink">
    <w:name w:val="Hyperlink"/>
    <w:basedOn w:val="DefaultParagraphFont"/>
    <w:uiPriority w:val="99"/>
    <w:unhideWhenUsed/>
    <w:rsid w:val="001641F2"/>
    <w:rPr>
      <w:color w:val="E87A25"/>
      <w:u w:val="single"/>
    </w:rPr>
  </w:style>
  <w:style w:type="character" w:styleId="UnresolvedMention">
    <w:name w:val="Unresolved Mention"/>
    <w:basedOn w:val="DefaultParagraphFont"/>
    <w:uiPriority w:val="99"/>
    <w:semiHidden/>
    <w:unhideWhenUsed/>
    <w:rsid w:val="00FC15AA"/>
    <w:rPr>
      <w:color w:val="605E5C"/>
      <w:shd w:val="clear" w:color="auto" w:fill="E1DFDD"/>
    </w:rPr>
  </w:style>
  <w:style w:type="character" w:customStyle="1" w:styleId="OrangeOutline">
    <w:name w:val="Orange Outline"/>
    <w:basedOn w:val="DefaultParagraphFont"/>
    <w:uiPriority w:val="1"/>
    <w:qFormat/>
    <w:rsid w:val="00FC15AA"/>
    <w:rPr>
      <w:caps/>
      <w:smallCaps w:val="0"/>
      <w:color w:val="FFFFFF" w:themeColor="background1"/>
      <w14:shadow w14:blurRad="0" w14:dist="38100" w14:dir="2700000" w14:sx="100000" w14:sy="100000" w14:kx="0" w14:ky="0" w14:algn="tl">
        <w14:schemeClr w14:val="accent2"/>
      </w14:shadow>
      <w14:textOutline w14:w="3175" w14:cap="rnd" w14:cmpd="sng" w14:algn="ctr">
        <w14:solidFill>
          <w14:schemeClr w14:val="accent2"/>
        </w14:solidFill>
        <w14:prstDash w14:val="solid"/>
        <w14:bevel/>
      </w14:textOutline>
    </w:rPr>
  </w:style>
  <w:style w:type="character" w:customStyle="1" w:styleId="BlueOutline">
    <w:name w:val="Blue Outline"/>
    <w:basedOn w:val="OrangeOutline"/>
    <w:uiPriority w:val="1"/>
    <w:qFormat/>
    <w:rsid w:val="00FC15AA"/>
    <w:rPr>
      <w:caps/>
      <w:smallCaps w:val="0"/>
      <w:color w:val="FFFFFF" w:themeColor="background1"/>
      <w14:shadow w14:blurRad="0" w14:dist="38100" w14:dir="2700000" w14:sx="100000" w14:sy="100000" w14:kx="0" w14:ky="0" w14:algn="tl">
        <w14:srgbClr w14:val="0481B6"/>
      </w14:shadow>
      <w14:textOutline w14:w="3175" w14:cap="rnd" w14:cmpd="sng" w14:algn="ctr">
        <w14:solidFill>
          <w14:srgbClr w14:val="0481B6"/>
        </w14:solidFill>
        <w14:prstDash w14:val="solid"/>
        <w14:bevel/>
      </w14:textOutline>
    </w:rPr>
  </w:style>
  <w:style w:type="paragraph" w:customStyle="1" w:styleId="PulloutBoxText">
    <w:name w:val="Pullout Box Text"/>
    <w:basedOn w:val="Normal"/>
    <w:qFormat/>
    <w:rsid w:val="00F33E19"/>
    <w:pPr>
      <w:spacing w:after="0" w:line="240" w:lineRule="auto"/>
    </w:pPr>
    <w:rPr>
      <w:i/>
      <w:iCs/>
      <w:color w:val="FFFFFF" w:themeColor="background1"/>
      <w:sz w:val="26"/>
      <w:szCs w:val="26"/>
      <w:lang w:val="en-PH"/>
    </w:rPr>
  </w:style>
  <w:style w:type="paragraph" w:customStyle="1" w:styleId="Importantnote">
    <w:name w:val="Important note"/>
    <w:basedOn w:val="TableHeader"/>
    <w:qFormat/>
    <w:rsid w:val="00B2102D"/>
    <w:rPr>
      <w:sz w:val="28"/>
    </w:rPr>
  </w:style>
  <w:style w:type="paragraph" w:customStyle="1" w:styleId="VeryImportantNoteText">
    <w:name w:val="Very Important Note Text"/>
    <w:basedOn w:val="PulloutBoxText"/>
    <w:qFormat/>
    <w:rsid w:val="00B2102D"/>
    <w:rPr>
      <w:i w:val="0"/>
      <w:iCs w:val="0"/>
    </w:rPr>
  </w:style>
  <w:style w:type="paragraph" w:customStyle="1" w:styleId="BigQuote">
    <w:name w:val="Big Quote"/>
    <w:basedOn w:val="Normal"/>
    <w:qFormat/>
    <w:rsid w:val="00F62361"/>
    <w:pPr>
      <w:spacing w:after="240" w:line="1200" w:lineRule="exact"/>
      <w:ind w:left="851" w:right="95"/>
    </w:pPr>
    <w:rPr>
      <w:noProof/>
      <w:sz w:val="72"/>
      <w:szCs w:val="72"/>
    </w:rPr>
  </w:style>
  <w:style w:type="character" w:customStyle="1" w:styleId="BigQuoteBold">
    <w:name w:val="Big Quote Bold"/>
    <w:basedOn w:val="DefaultParagraphFont"/>
    <w:uiPriority w:val="1"/>
    <w:qFormat/>
    <w:rsid w:val="00F62361"/>
    <w:rPr>
      <w:b/>
      <w:bCs/>
      <w:caps/>
      <w:smallCaps w:val="0"/>
      <w:sz w:val="96"/>
      <w:szCs w:val="96"/>
    </w:rPr>
  </w:style>
  <w:style w:type="character" w:customStyle="1" w:styleId="BigQuoteMarks">
    <w:name w:val="Big Quote Marks"/>
    <w:basedOn w:val="DefaultParagraphFont"/>
    <w:uiPriority w:val="1"/>
    <w:qFormat/>
    <w:rsid w:val="00AC013F"/>
    <w:rPr>
      <w:rFonts w:ascii="Montserrat ExtraBold" w:hAnsi="Montserrat ExtraBold"/>
      <w:color w:val="0E5AAB"/>
      <w:sz w:val="180"/>
      <w:szCs w:val="160"/>
    </w:rPr>
  </w:style>
  <w:style w:type="paragraph" w:customStyle="1" w:styleId="BigQuoteAuthor">
    <w:name w:val="Big Quote Author"/>
    <w:basedOn w:val="BigQuote"/>
    <w:qFormat/>
    <w:rsid w:val="00F62361"/>
    <w:pPr>
      <w:ind w:left="1145"/>
      <w:jc w:val="right"/>
    </w:pPr>
    <w:rPr>
      <w:i/>
      <w:iCs/>
      <w:sz w:val="56"/>
      <w:szCs w:val="56"/>
    </w:rPr>
  </w:style>
  <w:style w:type="paragraph" w:styleId="TOCHeading">
    <w:name w:val="TOC Heading"/>
    <w:basedOn w:val="Heading1"/>
    <w:next w:val="Normal"/>
    <w:uiPriority w:val="39"/>
    <w:unhideWhenUsed/>
    <w:qFormat/>
    <w:rsid w:val="009D5216"/>
    <w:pPr>
      <w:spacing w:after="0"/>
      <w:contextualSpacing w:val="0"/>
      <w:outlineLvl w:val="9"/>
    </w:pPr>
    <w:rPr>
      <w:b w:val="0"/>
      <w:bCs w:val="0"/>
      <w:color w:val="2F5496" w:themeColor="accent1" w:themeShade="BF"/>
      <w:sz w:val="32"/>
      <w:szCs w:val="32"/>
      <w:lang w:val="en-US"/>
    </w:rPr>
  </w:style>
  <w:style w:type="paragraph" w:styleId="TOC1">
    <w:name w:val="toc 1"/>
    <w:basedOn w:val="Normal"/>
    <w:next w:val="Normal"/>
    <w:autoRedefine/>
    <w:uiPriority w:val="39"/>
    <w:unhideWhenUsed/>
    <w:rsid w:val="009D5216"/>
    <w:pPr>
      <w:spacing w:after="100"/>
    </w:pPr>
    <w:rPr>
      <w:b/>
      <w:caps/>
    </w:rPr>
  </w:style>
  <w:style w:type="paragraph" w:styleId="TOC2">
    <w:name w:val="toc 2"/>
    <w:basedOn w:val="Normal"/>
    <w:next w:val="Normal"/>
    <w:autoRedefine/>
    <w:uiPriority w:val="39"/>
    <w:unhideWhenUsed/>
    <w:rsid w:val="009D5216"/>
    <w:pPr>
      <w:tabs>
        <w:tab w:val="right" w:leader="dot" w:pos="9016"/>
      </w:tabs>
      <w:spacing w:after="100"/>
      <w:ind w:left="220"/>
    </w:pPr>
    <w:rPr>
      <w:b/>
      <w:caps/>
      <w:noProof/>
    </w:rPr>
  </w:style>
  <w:style w:type="paragraph" w:styleId="TOC3">
    <w:name w:val="toc 3"/>
    <w:basedOn w:val="Normal"/>
    <w:next w:val="Normal"/>
    <w:autoRedefine/>
    <w:uiPriority w:val="39"/>
    <w:unhideWhenUsed/>
    <w:rsid w:val="009D5216"/>
    <w:pPr>
      <w:tabs>
        <w:tab w:val="right" w:leader="dot" w:pos="9016"/>
      </w:tabs>
      <w:spacing w:after="100"/>
      <w:ind w:left="440"/>
    </w:pPr>
    <w:rPr>
      <w:b/>
      <w:caps/>
      <w:noProof/>
    </w:rPr>
  </w:style>
  <w:style w:type="character" w:customStyle="1" w:styleId="BoldOrange">
    <w:name w:val="Bold Orange"/>
    <w:basedOn w:val="BoldBlue"/>
    <w:uiPriority w:val="1"/>
    <w:qFormat/>
    <w:rsid w:val="0011626E"/>
    <w:rPr>
      <w:b/>
      <w:bCs/>
      <w:color w:val="E87A25"/>
    </w:rPr>
  </w:style>
  <w:style w:type="paragraph" w:customStyle="1" w:styleId="BulletPoints-Whitetext">
    <w:name w:val="Bullet Points - White text"/>
    <w:basedOn w:val="BulletPoints-Tick"/>
    <w:qFormat/>
    <w:rsid w:val="008E5F79"/>
    <w:pPr>
      <w:numPr>
        <w:numId w:val="6"/>
      </w:numPr>
      <w:spacing w:before="120" w:after="0" w:line="240" w:lineRule="auto"/>
      <w:ind w:left="911" w:hanging="357"/>
    </w:pPr>
    <w:rPr>
      <w:color w:val="FFFFFF" w:themeColor="background1"/>
    </w:rPr>
  </w:style>
  <w:style w:type="paragraph" w:styleId="BalloonText">
    <w:name w:val="Balloon Text"/>
    <w:basedOn w:val="Normal"/>
    <w:link w:val="BalloonTextChar"/>
    <w:uiPriority w:val="99"/>
    <w:semiHidden/>
    <w:unhideWhenUsed/>
    <w:rsid w:val="009843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324"/>
    <w:rPr>
      <w:rFonts w:ascii="Segoe UI" w:hAnsi="Segoe UI" w:cs="Segoe UI"/>
      <w:sz w:val="18"/>
      <w:szCs w:val="18"/>
    </w:rPr>
  </w:style>
  <w:style w:type="paragraph" w:styleId="NormalWeb">
    <w:name w:val="Normal (Web)"/>
    <w:basedOn w:val="Normal"/>
    <w:uiPriority w:val="99"/>
    <w:unhideWhenUsed/>
    <w:rsid w:val="00217BD6"/>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Heading4Char">
    <w:name w:val="Heading 4 Char"/>
    <w:basedOn w:val="DefaultParagraphFont"/>
    <w:link w:val="Heading4"/>
    <w:uiPriority w:val="9"/>
    <w:semiHidden/>
    <w:rsid w:val="00973BC9"/>
    <w:rPr>
      <w:rFonts w:asciiTheme="majorHAnsi" w:eastAsiaTheme="majorEastAsia" w:hAnsiTheme="majorHAnsi" w:cstheme="majorBidi"/>
      <w:i/>
      <w:iCs/>
      <w:color w:val="2F5496" w:themeColor="accent1" w:themeShade="BF"/>
    </w:rPr>
  </w:style>
  <w:style w:type="paragraph" w:customStyle="1" w:styleId="BLOG-H2">
    <w:name w:val="BLOG - H2"/>
    <w:basedOn w:val="Normal"/>
    <w:link w:val="BLOG-H2Char"/>
    <w:qFormat/>
    <w:rsid w:val="004B2C6B"/>
    <w:rPr>
      <w:b/>
      <w:bCs/>
      <w:sz w:val="28"/>
      <w:szCs w:val="28"/>
      <w:lang w:val="en-PH"/>
    </w:rPr>
  </w:style>
  <w:style w:type="paragraph" w:customStyle="1" w:styleId="BLOG-H3">
    <w:name w:val="BLOG - H3"/>
    <w:basedOn w:val="Normal"/>
    <w:link w:val="BLOG-H3Char"/>
    <w:qFormat/>
    <w:rsid w:val="004B2C6B"/>
    <w:rPr>
      <w:b/>
      <w:bCs/>
      <w:sz w:val="24"/>
      <w:szCs w:val="24"/>
      <w:lang w:val="en-PH" w:eastAsia="en-PH"/>
    </w:rPr>
  </w:style>
  <w:style w:type="character" w:customStyle="1" w:styleId="BLOG-H2Char">
    <w:name w:val="BLOG - H2 Char"/>
    <w:basedOn w:val="DefaultParagraphFont"/>
    <w:link w:val="BLOG-H2"/>
    <w:rsid w:val="004B2C6B"/>
    <w:rPr>
      <w:b/>
      <w:bCs/>
      <w:sz w:val="28"/>
      <w:szCs w:val="28"/>
      <w:lang w:val="en-PH"/>
    </w:rPr>
  </w:style>
  <w:style w:type="paragraph" w:customStyle="1" w:styleId="BLOG-H1">
    <w:name w:val="BLOG - H1"/>
    <w:basedOn w:val="BLOG-H2"/>
    <w:link w:val="BLOG-H1Char"/>
    <w:qFormat/>
    <w:rsid w:val="00546AC9"/>
    <w:rPr>
      <w:sz w:val="32"/>
    </w:rPr>
  </w:style>
  <w:style w:type="character" w:customStyle="1" w:styleId="BLOG-H3Char">
    <w:name w:val="BLOG - H3 Char"/>
    <w:basedOn w:val="DefaultParagraphFont"/>
    <w:link w:val="BLOG-H3"/>
    <w:rsid w:val="004B2C6B"/>
    <w:rPr>
      <w:b/>
      <w:bCs/>
      <w:sz w:val="24"/>
      <w:szCs w:val="24"/>
      <w:lang w:val="en-PH" w:eastAsia="en-PH"/>
    </w:rPr>
  </w:style>
  <w:style w:type="character" w:customStyle="1" w:styleId="BLOG-H1Char">
    <w:name w:val="BLOG - H1 Char"/>
    <w:basedOn w:val="BLOG-H2Char"/>
    <w:link w:val="BLOG-H1"/>
    <w:rsid w:val="00546AC9"/>
    <w:rPr>
      <w:b/>
      <w:bCs/>
      <w:sz w:val="32"/>
      <w:szCs w:val="28"/>
      <w:lang w:val="en-PH"/>
    </w:rPr>
  </w:style>
  <w:style w:type="character" w:styleId="FollowedHyperlink">
    <w:name w:val="FollowedHyperlink"/>
    <w:basedOn w:val="DefaultParagraphFont"/>
    <w:uiPriority w:val="99"/>
    <w:semiHidden/>
    <w:unhideWhenUsed/>
    <w:rsid w:val="00D74234"/>
    <w:rPr>
      <w:color w:val="954F72" w:themeColor="followedHyperlink"/>
      <w:u w:val="single"/>
    </w:rPr>
  </w:style>
  <w:style w:type="table" w:customStyle="1" w:styleId="TableGrid1">
    <w:name w:val="Table Grid1"/>
    <w:basedOn w:val="TableNormal"/>
    <w:next w:val="TableGrid"/>
    <w:uiPriority w:val="39"/>
    <w:rsid w:val="005431B4"/>
    <w:pPr>
      <w:spacing w:after="240" w:line="240" w:lineRule="auto"/>
    </w:pPr>
    <w:rPr>
      <w:rFonts w:ascii="Segoe UI" w:eastAsia="Segoe UI" w:hAnsi="Segoe UI" w:cs="DaunPen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styleId="NoSpacing">
    <w:name w:val="No Spacing"/>
    <w:uiPriority w:val="1"/>
    <w:qFormat/>
    <w:rsid w:val="009511E5"/>
    <w:pPr>
      <w:spacing w:after="0" w:line="240" w:lineRule="auto"/>
    </w:pPr>
  </w:style>
  <w:style w:type="table" w:customStyle="1" w:styleId="TableGrid2">
    <w:name w:val="Table Grid2"/>
    <w:basedOn w:val="TableNormal"/>
    <w:next w:val="TableGrid"/>
    <w:uiPriority w:val="39"/>
    <w:rsid w:val="008C6F6E"/>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Heading11">
    <w:name w:val="Heading 11"/>
    <w:next w:val="Normal"/>
    <w:rsid w:val="009D1F92"/>
    <w:pPr>
      <w:keepNext/>
      <w:keepLines/>
      <w:spacing w:before="480" w:after="0" w:line="240" w:lineRule="auto"/>
      <w:outlineLvl w:val="0"/>
    </w:pPr>
    <w:rPr>
      <w:rFonts w:ascii="Calibri Bold" w:eastAsia="ヒラギノ角ゴ Pro W3" w:hAnsi="Calibri Bold" w:cs="Times New Roman"/>
      <w:color w:val="1E3462"/>
      <w:sz w:val="32"/>
      <w:szCs w:val="20"/>
      <w:lang w:val="en-US"/>
    </w:rPr>
  </w:style>
  <w:style w:type="table" w:customStyle="1" w:styleId="TableGrid3">
    <w:name w:val="Table Grid3"/>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table" w:customStyle="1" w:styleId="TableGrid31">
    <w:name w:val="Table Grid31"/>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table" w:customStyle="1" w:styleId="TableGrid4">
    <w:name w:val="Table Grid4"/>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H2">
    <w:name w:val="H2"/>
    <w:basedOn w:val="Normal"/>
    <w:link w:val="H2Char"/>
    <w:qFormat/>
    <w:rsid w:val="00E116CB"/>
    <w:pPr>
      <w:spacing w:after="0" w:line="240" w:lineRule="auto"/>
    </w:pPr>
    <w:rPr>
      <w:rFonts w:ascii="Helvetica" w:eastAsia="ヒラギノ角ゴ Pro W3" w:hAnsi="Helvetica" w:cs="Times New Roman"/>
      <w:b/>
      <w:bCs/>
      <w:color w:val="000000"/>
      <w:sz w:val="24"/>
      <w:szCs w:val="24"/>
      <w:lang w:val="en-US"/>
    </w:rPr>
  </w:style>
  <w:style w:type="character" w:customStyle="1" w:styleId="H2Char">
    <w:name w:val="H2 Char"/>
    <w:basedOn w:val="DefaultParagraphFont"/>
    <w:link w:val="H2"/>
    <w:rsid w:val="00E116CB"/>
    <w:rPr>
      <w:rFonts w:ascii="Helvetica" w:eastAsia="ヒラギノ角ゴ Pro W3" w:hAnsi="Helvetica" w:cs="Times New Roman"/>
      <w:b/>
      <w:bCs/>
      <w:color w:val="000000"/>
      <w:sz w:val="24"/>
      <w:szCs w:val="24"/>
      <w:lang w:val="en-US"/>
    </w:rPr>
  </w:style>
  <w:style w:type="paragraph" w:customStyle="1" w:styleId="TTTBody">
    <w:name w:val="TTT Body"/>
    <w:rsid w:val="00A60021"/>
    <w:pPr>
      <w:spacing w:after="100"/>
    </w:pPr>
    <w:rPr>
      <w:rFonts w:ascii="Arial" w:eastAsiaTheme="minorEastAsia" w:hAnsi="Arial"/>
      <w:color w:val="000000"/>
      <w:lang w:val="en-US"/>
    </w:rPr>
  </w:style>
  <w:style w:type="paragraph" w:styleId="ListBullet">
    <w:name w:val="List Bullet"/>
    <w:basedOn w:val="Normal"/>
    <w:uiPriority w:val="99"/>
    <w:unhideWhenUsed/>
    <w:rsid w:val="00C84A80"/>
    <w:pPr>
      <w:numPr>
        <w:numId w:val="14"/>
      </w:numPr>
      <w:spacing w:after="100"/>
      <w:contextualSpacing/>
    </w:pPr>
    <w:rPr>
      <w:rFonts w:ascii="Arial" w:eastAsiaTheme="minorEastAsia" w:hAnsi="Arial"/>
      <w:color w:val="000000"/>
      <w:lang w:val="en-US"/>
    </w:rPr>
  </w:style>
  <w:style w:type="table" w:styleId="LightGrid-Accent6">
    <w:name w:val="Light Grid Accent 6"/>
    <w:basedOn w:val="TableNormal"/>
    <w:uiPriority w:val="62"/>
    <w:rsid w:val="00C16076"/>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945">
      <w:bodyDiv w:val="1"/>
      <w:marLeft w:val="0"/>
      <w:marRight w:val="0"/>
      <w:marTop w:val="0"/>
      <w:marBottom w:val="0"/>
      <w:divBdr>
        <w:top w:val="none" w:sz="0" w:space="0" w:color="auto"/>
        <w:left w:val="none" w:sz="0" w:space="0" w:color="auto"/>
        <w:bottom w:val="none" w:sz="0" w:space="0" w:color="auto"/>
        <w:right w:val="none" w:sz="0" w:space="0" w:color="auto"/>
      </w:divBdr>
    </w:div>
    <w:div w:id="9845640">
      <w:bodyDiv w:val="1"/>
      <w:marLeft w:val="0"/>
      <w:marRight w:val="0"/>
      <w:marTop w:val="0"/>
      <w:marBottom w:val="0"/>
      <w:divBdr>
        <w:top w:val="none" w:sz="0" w:space="0" w:color="auto"/>
        <w:left w:val="none" w:sz="0" w:space="0" w:color="auto"/>
        <w:bottom w:val="none" w:sz="0" w:space="0" w:color="auto"/>
        <w:right w:val="none" w:sz="0" w:space="0" w:color="auto"/>
      </w:divBdr>
    </w:div>
    <w:div w:id="21244307">
      <w:bodyDiv w:val="1"/>
      <w:marLeft w:val="0"/>
      <w:marRight w:val="0"/>
      <w:marTop w:val="0"/>
      <w:marBottom w:val="0"/>
      <w:divBdr>
        <w:top w:val="none" w:sz="0" w:space="0" w:color="auto"/>
        <w:left w:val="none" w:sz="0" w:space="0" w:color="auto"/>
        <w:bottom w:val="none" w:sz="0" w:space="0" w:color="auto"/>
        <w:right w:val="none" w:sz="0" w:space="0" w:color="auto"/>
      </w:divBdr>
    </w:div>
    <w:div w:id="42943634">
      <w:bodyDiv w:val="1"/>
      <w:marLeft w:val="0"/>
      <w:marRight w:val="0"/>
      <w:marTop w:val="0"/>
      <w:marBottom w:val="0"/>
      <w:divBdr>
        <w:top w:val="none" w:sz="0" w:space="0" w:color="auto"/>
        <w:left w:val="none" w:sz="0" w:space="0" w:color="auto"/>
        <w:bottom w:val="none" w:sz="0" w:space="0" w:color="auto"/>
        <w:right w:val="none" w:sz="0" w:space="0" w:color="auto"/>
      </w:divBdr>
    </w:div>
    <w:div w:id="59523846">
      <w:bodyDiv w:val="1"/>
      <w:marLeft w:val="0"/>
      <w:marRight w:val="0"/>
      <w:marTop w:val="0"/>
      <w:marBottom w:val="0"/>
      <w:divBdr>
        <w:top w:val="none" w:sz="0" w:space="0" w:color="auto"/>
        <w:left w:val="none" w:sz="0" w:space="0" w:color="auto"/>
        <w:bottom w:val="none" w:sz="0" w:space="0" w:color="auto"/>
        <w:right w:val="none" w:sz="0" w:space="0" w:color="auto"/>
      </w:divBdr>
    </w:div>
    <w:div w:id="71129678">
      <w:bodyDiv w:val="1"/>
      <w:marLeft w:val="0"/>
      <w:marRight w:val="0"/>
      <w:marTop w:val="0"/>
      <w:marBottom w:val="0"/>
      <w:divBdr>
        <w:top w:val="none" w:sz="0" w:space="0" w:color="auto"/>
        <w:left w:val="none" w:sz="0" w:space="0" w:color="auto"/>
        <w:bottom w:val="none" w:sz="0" w:space="0" w:color="auto"/>
        <w:right w:val="none" w:sz="0" w:space="0" w:color="auto"/>
      </w:divBdr>
    </w:div>
    <w:div w:id="84233186">
      <w:bodyDiv w:val="1"/>
      <w:marLeft w:val="0"/>
      <w:marRight w:val="0"/>
      <w:marTop w:val="0"/>
      <w:marBottom w:val="0"/>
      <w:divBdr>
        <w:top w:val="none" w:sz="0" w:space="0" w:color="auto"/>
        <w:left w:val="none" w:sz="0" w:space="0" w:color="auto"/>
        <w:bottom w:val="none" w:sz="0" w:space="0" w:color="auto"/>
        <w:right w:val="none" w:sz="0" w:space="0" w:color="auto"/>
      </w:divBdr>
    </w:div>
    <w:div w:id="113721210">
      <w:bodyDiv w:val="1"/>
      <w:marLeft w:val="0"/>
      <w:marRight w:val="0"/>
      <w:marTop w:val="0"/>
      <w:marBottom w:val="0"/>
      <w:divBdr>
        <w:top w:val="none" w:sz="0" w:space="0" w:color="auto"/>
        <w:left w:val="none" w:sz="0" w:space="0" w:color="auto"/>
        <w:bottom w:val="none" w:sz="0" w:space="0" w:color="auto"/>
        <w:right w:val="none" w:sz="0" w:space="0" w:color="auto"/>
      </w:divBdr>
    </w:div>
    <w:div w:id="133908488">
      <w:bodyDiv w:val="1"/>
      <w:marLeft w:val="0"/>
      <w:marRight w:val="0"/>
      <w:marTop w:val="0"/>
      <w:marBottom w:val="0"/>
      <w:divBdr>
        <w:top w:val="none" w:sz="0" w:space="0" w:color="auto"/>
        <w:left w:val="none" w:sz="0" w:space="0" w:color="auto"/>
        <w:bottom w:val="none" w:sz="0" w:space="0" w:color="auto"/>
        <w:right w:val="none" w:sz="0" w:space="0" w:color="auto"/>
      </w:divBdr>
    </w:div>
    <w:div w:id="156389512">
      <w:bodyDiv w:val="1"/>
      <w:marLeft w:val="0"/>
      <w:marRight w:val="0"/>
      <w:marTop w:val="0"/>
      <w:marBottom w:val="0"/>
      <w:divBdr>
        <w:top w:val="none" w:sz="0" w:space="0" w:color="auto"/>
        <w:left w:val="none" w:sz="0" w:space="0" w:color="auto"/>
        <w:bottom w:val="none" w:sz="0" w:space="0" w:color="auto"/>
        <w:right w:val="none" w:sz="0" w:space="0" w:color="auto"/>
      </w:divBdr>
    </w:div>
    <w:div w:id="157313894">
      <w:bodyDiv w:val="1"/>
      <w:marLeft w:val="0"/>
      <w:marRight w:val="0"/>
      <w:marTop w:val="0"/>
      <w:marBottom w:val="0"/>
      <w:divBdr>
        <w:top w:val="none" w:sz="0" w:space="0" w:color="auto"/>
        <w:left w:val="none" w:sz="0" w:space="0" w:color="auto"/>
        <w:bottom w:val="none" w:sz="0" w:space="0" w:color="auto"/>
        <w:right w:val="none" w:sz="0" w:space="0" w:color="auto"/>
      </w:divBdr>
    </w:div>
    <w:div w:id="174417510">
      <w:bodyDiv w:val="1"/>
      <w:marLeft w:val="0"/>
      <w:marRight w:val="0"/>
      <w:marTop w:val="0"/>
      <w:marBottom w:val="0"/>
      <w:divBdr>
        <w:top w:val="none" w:sz="0" w:space="0" w:color="auto"/>
        <w:left w:val="none" w:sz="0" w:space="0" w:color="auto"/>
        <w:bottom w:val="none" w:sz="0" w:space="0" w:color="auto"/>
        <w:right w:val="none" w:sz="0" w:space="0" w:color="auto"/>
      </w:divBdr>
    </w:div>
    <w:div w:id="214119539">
      <w:bodyDiv w:val="1"/>
      <w:marLeft w:val="0"/>
      <w:marRight w:val="0"/>
      <w:marTop w:val="0"/>
      <w:marBottom w:val="0"/>
      <w:divBdr>
        <w:top w:val="none" w:sz="0" w:space="0" w:color="auto"/>
        <w:left w:val="none" w:sz="0" w:space="0" w:color="auto"/>
        <w:bottom w:val="none" w:sz="0" w:space="0" w:color="auto"/>
        <w:right w:val="none" w:sz="0" w:space="0" w:color="auto"/>
      </w:divBdr>
    </w:div>
    <w:div w:id="223805849">
      <w:bodyDiv w:val="1"/>
      <w:marLeft w:val="0"/>
      <w:marRight w:val="0"/>
      <w:marTop w:val="0"/>
      <w:marBottom w:val="0"/>
      <w:divBdr>
        <w:top w:val="none" w:sz="0" w:space="0" w:color="auto"/>
        <w:left w:val="none" w:sz="0" w:space="0" w:color="auto"/>
        <w:bottom w:val="none" w:sz="0" w:space="0" w:color="auto"/>
        <w:right w:val="none" w:sz="0" w:space="0" w:color="auto"/>
      </w:divBdr>
    </w:div>
    <w:div w:id="242378332">
      <w:bodyDiv w:val="1"/>
      <w:marLeft w:val="0"/>
      <w:marRight w:val="0"/>
      <w:marTop w:val="0"/>
      <w:marBottom w:val="0"/>
      <w:divBdr>
        <w:top w:val="none" w:sz="0" w:space="0" w:color="auto"/>
        <w:left w:val="none" w:sz="0" w:space="0" w:color="auto"/>
        <w:bottom w:val="none" w:sz="0" w:space="0" w:color="auto"/>
        <w:right w:val="none" w:sz="0" w:space="0" w:color="auto"/>
      </w:divBdr>
    </w:div>
    <w:div w:id="245920166">
      <w:bodyDiv w:val="1"/>
      <w:marLeft w:val="0"/>
      <w:marRight w:val="0"/>
      <w:marTop w:val="0"/>
      <w:marBottom w:val="0"/>
      <w:divBdr>
        <w:top w:val="none" w:sz="0" w:space="0" w:color="auto"/>
        <w:left w:val="none" w:sz="0" w:space="0" w:color="auto"/>
        <w:bottom w:val="none" w:sz="0" w:space="0" w:color="auto"/>
        <w:right w:val="none" w:sz="0" w:space="0" w:color="auto"/>
      </w:divBdr>
    </w:div>
    <w:div w:id="255287923">
      <w:bodyDiv w:val="1"/>
      <w:marLeft w:val="0"/>
      <w:marRight w:val="0"/>
      <w:marTop w:val="0"/>
      <w:marBottom w:val="0"/>
      <w:divBdr>
        <w:top w:val="none" w:sz="0" w:space="0" w:color="auto"/>
        <w:left w:val="none" w:sz="0" w:space="0" w:color="auto"/>
        <w:bottom w:val="none" w:sz="0" w:space="0" w:color="auto"/>
        <w:right w:val="none" w:sz="0" w:space="0" w:color="auto"/>
      </w:divBdr>
    </w:div>
    <w:div w:id="262225541">
      <w:bodyDiv w:val="1"/>
      <w:marLeft w:val="0"/>
      <w:marRight w:val="0"/>
      <w:marTop w:val="0"/>
      <w:marBottom w:val="0"/>
      <w:divBdr>
        <w:top w:val="none" w:sz="0" w:space="0" w:color="auto"/>
        <w:left w:val="none" w:sz="0" w:space="0" w:color="auto"/>
        <w:bottom w:val="none" w:sz="0" w:space="0" w:color="auto"/>
        <w:right w:val="none" w:sz="0" w:space="0" w:color="auto"/>
      </w:divBdr>
    </w:div>
    <w:div w:id="271061554">
      <w:bodyDiv w:val="1"/>
      <w:marLeft w:val="0"/>
      <w:marRight w:val="0"/>
      <w:marTop w:val="0"/>
      <w:marBottom w:val="0"/>
      <w:divBdr>
        <w:top w:val="none" w:sz="0" w:space="0" w:color="auto"/>
        <w:left w:val="none" w:sz="0" w:space="0" w:color="auto"/>
        <w:bottom w:val="none" w:sz="0" w:space="0" w:color="auto"/>
        <w:right w:val="none" w:sz="0" w:space="0" w:color="auto"/>
      </w:divBdr>
    </w:div>
    <w:div w:id="288127929">
      <w:bodyDiv w:val="1"/>
      <w:marLeft w:val="0"/>
      <w:marRight w:val="0"/>
      <w:marTop w:val="0"/>
      <w:marBottom w:val="0"/>
      <w:divBdr>
        <w:top w:val="none" w:sz="0" w:space="0" w:color="auto"/>
        <w:left w:val="none" w:sz="0" w:space="0" w:color="auto"/>
        <w:bottom w:val="none" w:sz="0" w:space="0" w:color="auto"/>
        <w:right w:val="none" w:sz="0" w:space="0" w:color="auto"/>
      </w:divBdr>
    </w:div>
    <w:div w:id="289673701">
      <w:bodyDiv w:val="1"/>
      <w:marLeft w:val="0"/>
      <w:marRight w:val="0"/>
      <w:marTop w:val="0"/>
      <w:marBottom w:val="0"/>
      <w:divBdr>
        <w:top w:val="none" w:sz="0" w:space="0" w:color="auto"/>
        <w:left w:val="none" w:sz="0" w:space="0" w:color="auto"/>
        <w:bottom w:val="none" w:sz="0" w:space="0" w:color="auto"/>
        <w:right w:val="none" w:sz="0" w:space="0" w:color="auto"/>
      </w:divBdr>
    </w:div>
    <w:div w:id="293367370">
      <w:bodyDiv w:val="1"/>
      <w:marLeft w:val="0"/>
      <w:marRight w:val="0"/>
      <w:marTop w:val="0"/>
      <w:marBottom w:val="0"/>
      <w:divBdr>
        <w:top w:val="none" w:sz="0" w:space="0" w:color="auto"/>
        <w:left w:val="none" w:sz="0" w:space="0" w:color="auto"/>
        <w:bottom w:val="none" w:sz="0" w:space="0" w:color="auto"/>
        <w:right w:val="none" w:sz="0" w:space="0" w:color="auto"/>
      </w:divBdr>
    </w:div>
    <w:div w:id="309797678">
      <w:bodyDiv w:val="1"/>
      <w:marLeft w:val="0"/>
      <w:marRight w:val="0"/>
      <w:marTop w:val="0"/>
      <w:marBottom w:val="0"/>
      <w:divBdr>
        <w:top w:val="none" w:sz="0" w:space="0" w:color="auto"/>
        <w:left w:val="none" w:sz="0" w:space="0" w:color="auto"/>
        <w:bottom w:val="none" w:sz="0" w:space="0" w:color="auto"/>
        <w:right w:val="none" w:sz="0" w:space="0" w:color="auto"/>
      </w:divBdr>
    </w:div>
    <w:div w:id="310719925">
      <w:bodyDiv w:val="1"/>
      <w:marLeft w:val="0"/>
      <w:marRight w:val="0"/>
      <w:marTop w:val="0"/>
      <w:marBottom w:val="0"/>
      <w:divBdr>
        <w:top w:val="none" w:sz="0" w:space="0" w:color="auto"/>
        <w:left w:val="none" w:sz="0" w:space="0" w:color="auto"/>
        <w:bottom w:val="none" w:sz="0" w:space="0" w:color="auto"/>
        <w:right w:val="none" w:sz="0" w:space="0" w:color="auto"/>
      </w:divBdr>
    </w:div>
    <w:div w:id="326788476">
      <w:bodyDiv w:val="1"/>
      <w:marLeft w:val="0"/>
      <w:marRight w:val="0"/>
      <w:marTop w:val="0"/>
      <w:marBottom w:val="0"/>
      <w:divBdr>
        <w:top w:val="none" w:sz="0" w:space="0" w:color="auto"/>
        <w:left w:val="none" w:sz="0" w:space="0" w:color="auto"/>
        <w:bottom w:val="none" w:sz="0" w:space="0" w:color="auto"/>
        <w:right w:val="none" w:sz="0" w:space="0" w:color="auto"/>
      </w:divBdr>
    </w:div>
    <w:div w:id="331690922">
      <w:bodyDiv w:val="1"/>
      <w:marLeft w:val="0"/>
      <w:marRight w:val="0"/>
      <w:marTop w:val="0"/>
      <w:marBottom w:val="0"/>
      <w:divBdr>
        <w:top w:val="none" w:sz="0" w:space="0" w:color="auto"/>
        <w:left w:val="none" w:sz="0" w:space="0" w:color="auto"/>
        <w:bottom w:val="none" w:sz="0" w:space="0" w:color="auto"/>
        <w:right w:val="none" w:sz="0" w:space="0" w:color="auto"/>
      </w:divBdr>
    </w:div>
    <w:div w:id="346910790">
      <w:bodyDiv w:val="1"/>
      <w:marLeft w:val="0"/>
      <w:marRight w:val="0"/>
      <w:marTop w:val="0"/>
      <w:marBottom w:val="0"/>
      <w:divBdr>
        <w:top w:val="none" w:sz="0" w:space="0" w:color="auto"/>
        <w:left w:val="none" w:sz="0" w:space="0" w:color="auto"/>
        <w:bottom w:val="none" w:sz="0" w:space="0" w:color="auto"/>
        <w:right w:val="none" w:sz="0" w:space="0" w:color="auto"/>
      </w:divBdr>
    </w:div>
    <w:div w:id="371656179">
      <w:bodyDiv w:val="1"/>
      <w:marLeft w:val="0"/>
      <w:marRight w:val="0"/>
      <w:marTop w:val="0"/>
      <w:marBottom w:val="0"/>
      <w:divBdr>
        <w:top w:val="none" w:sz="0" w:space="0" w:color="auto"/>
        <w:left w:val="none" w:sz="0" w:space="0" w:color="auto"/>
        <w:bottom w:val="none" w:sz="0" w:space="0" w:color="auto"/>
        <w:right w:val="none" w:sz="0" w:space="0" w:color="auto"/>
      </w:divBdr>
    </w:div>
    <w:div w:id="377317870">
      <w:bodyDiv w:val="1"/>
      <w:marLeft w:val="0"/>
      <w:marRight w:val="0"/>
      <w:marTop w:val="0"/>
      <w:marBottom w:val="0"/>
      <w:divBdr>
        <w:top w:val="none" w:sz="0" w:space="0" w:color="auto"/>
        <w:left w:val="none" w:sz="0" w:space="0" w:color="auto"/>
        <w:bottom w:val="none" w:sz="0" w:space="0" w:color="auto"/>
        <w:right w:val="none" w:sz="0" w:space="0" w:color="auto"/>
      </w:divBdr>
    </w:div>
    <w:div w:id="401177937">
      <w:bodyDiv w:val="1"/>
      <w:marLeft w:val="0"/>
      <w:marRight w:val="0"/>
      <w:marTop w:val="0"/>
      <w:marBottom w:val="0"/>
      <w:divBdr>
        <w:top w:val="none" w:sz="0" w:space="0" w:color="auto"/>
        <w:left w:val="none" w:sz="0" w:space="0" w:color="auto"/>
        <w:bottom w:val="none" w:sz="0" w:space="0" w:color="auto"/>
        <w:right w:val="none" w:sz="0" w:space="0" w:color="auto"/>
      </w:divBdr>
    </w:div>
    <w:div w:id="408775841">
      <w:bodyDiv w:val="1"/>
      <w:marLeft w:val="0"/>
      <w:marRight w:val="0"/>
      <w:marTop w:val="0"/>
      <w:marBottom w:val="0"/>
      <w:divBdr>
        <w:top w:val="none" w:sz="0" w:space="0" w:color="auto"/>
        <w:left w:val="none" w:sz="0" w:space="0" w:color="auto"/>
        <w:bottom w:val="none" w:sz="0" w:space="0" w:color="auto"/>
        <w:right w:val="none" w:sz="0" w:space="0" w:color="auto"/>
      </w:divBdr>
    </w:div>
    <w:div w:id="416364460">
      <w:bodyDiv w:val="1"/>
      <w:marLeft w:val="0"/>
      <w:marRight w:val="0"/>
      <w:marTop w:val="0"/>
      <w:marBottom w:val="0"/>
      <w:divBdr>
        <w:top w:val="none" w:sz="0" w:space="0" w:color="auto"/>
        <w:left w:val="none" w:sz="0" w:space="0" w:color="auto"/>
        <w:bottom w:val="none" w:sz="0" w:space="0" w:color="auto"/>
        <w:right w:val="none" w:sz="0" w:space="0" w:color="auto"/>
      </w:divBdr>
    </w:div>
    <w:div w:id="423697044">
      <w:bodyDiv w:val="1"/>
      <w:marLeft w:val="0"/>
      <w:marRight w:val="0"/>
      <w:marTop w:val="0"/>
      <w:marBottom w:val="0"/>
      <w:divBdr>
        <w:top w:val="none" w:sz="0" w:space="0" w:color="auto"/>
        <w:left w:val="none" w:sz="0" w:space="0" w:color="auto"/>
        <w:bottom w:val="none" w:sz="0" w:space="0" w:color="auto"/>
        <w:right w:val="none" w:sz="0" w:space="0" w:color="auto"/>
      </w:divBdr>
    </w:div>
    <w:div w:id="425539423">
      <w:bodyDiv w:val="1"/>
      <w:marLeft w:val="0"/>
      <w:marRight w:val="0"/>
      <w:marTop w:val="0"/>
      <w:marBottom w:val="0"/>
      <w:divBdr>
        <w:top w:val="none" w:sz="0" w:space="0" w:color="auto"/>
        <w:left w:val="none" w:sz="0" w:space="0" w:color="auto"/>
        <w:bottom w:val="none" w:sz="0" w:space="0" w:color="auto"/>
        <w:right w:val="none" w:sz="0" w:space="0" w:color="auto"/>
      </w:divBdr>
    </w:div>
    <w:div w:id="426734170">
      <w:bodyDiv w:val="1"/>
      <w:marLeft w:val="0"/>
      <w:marRight w:val="0"/>
      <w:marTop w:val="0"/>
      <w:marBottom w:val="0"/>
      <w:divBdr>
        <w:top w:val="none" w:sz="0" w:space="0" w:color="auto"/>
        <w:left w:val="none" w:sz="0" w:space="0" w:color="auto"/>
        <w:bottom w:val="none" w:sz="0" w:space="0" w:color="auto"/>
        <w:right w:val="none" w:sz="0" w:space="0" w:color="auto"/>
      </w:divBdr>
    </w:div>
    <w:div w:id="448667834">
      <w:bodyDiv w:val="1"/>
      <w:marLeft w:val="0"/>
      <w:marRight w:val="0"/>
      <w:marTop w:val="0"/>
      <w:marBottom w:val="0"/>
      <w:divBdr>
        <w:top w:val="none" w:sz="0" w:space="0" w:color="auto"/>
        <w:left w:val="none" w:sz="0" w:space="0" w:color="auto"/>
        <w:bottom w:val="none" w:sz="0" w:space="0" w:color="auto"/>
        <w:right w:val="none" w:sz="0" w:space="0" w:color="auto"/>
      </w:divBdr>
    </w:div>
    <w:div w:id="459958982">
      <w:bodyDiv w:val="1"/>
      <w:marLeft w:val="0"/>
      <w:marRight w:val="0"/>
      <w:marTop w:val="0"/>
      <w:marBottom w:val="0"/>
      <w:divBdr>
        <w:top w:val="none" w:sz="0" w:space="0" w:color="auto"/>
        <w:left w:val="none" w:sz="0" w:space="0" w:color="auto"/>
        <w:bottom w:val="none" w:sz="0" w:space="0" w:color="auto"/>
        <w:right w:val="none" w:sz="0" w:space="0" w:color="auto"/>
      </w:divBdr>
    </w:div>
    <w:div w:id="460880247">
      <w:bodyDiv w:val="1"/>
      <w:marLeft w:val="0"/>
      <w:marRight w:val="0"/>
      <w:marTop w:val="0"/>
      <w:marBottom w:val="0"/>
      <w:divBdr>
        <w:top w:val="none" w:sz="0" w:space="0" w:color="auto"/>
        <w:left w:val="none" w:sz="0" w:space="0" w:color="auto"/>
        <w:bottom w:val="none" w:sz="0" w:space="0" w:color="auto"/>
        <w:right w:val="none" w:sz="0" w:space="0" w:color="auto"/>
      </w:divBdr>
    </w:div>
    <w:div w:id="463349029">
      <w:bodyDiv w:val="1"/>
      <w:marLeft w:val="0"/>
      <w:marRight w:val="0"/>
      <w:marTop w:val="0"/>
      <w:marBottom w:val="0"/>
      <w:divBdr>
        <w:top w:val="none" w:sz="0" w:space="0" w:color="auto"/>
        <w:left w:val="none" w:sz="0" w:space="0" w:color="auto"/>
        <w:bottom w:val="none" w:sz="0" w:space="0" w:color="auto"/>
        <w:right w:val="none" w:sz="0" w:space="0" w:color="auto"/>
      </w:divBdr>
    </w:div>
    <w:div w:id="463426734">
      <w:bodyDiv w:val="1"/>
      <w:marLeft w:val="0"/>
      <w:marRight w:val="0"/>
      <w:marTop w:val="0"/>
      <w:marBottom w:val="0"/>
      <w:divBdr>
        <w:top w:val="none" w:sz="0" w:space="0" w:color="auto"/>
        <w:left w:val="none" w:sz="0" w:space="0" w:color="auto"/>
        <w:bottom w:val="none" w:sz="0" w:space="0" w:color="auto"/>
        <w:right w:val="none" w:sz="0" w:space="0" w:color="auto"/>
      </w:divBdr>
    </w:div>
    <w:div w:id="464271595">
      <w:bodyDiv w:val="1"/>
      <w:marLeft w:val="0"/>
      <w:marRight w:val="0"/>
      <w:marTop w:val="0"/>
      <w:marBottom w:val="0"/>
      <w:divBdr>
        <w:top w:val="none" w:sz="0" w:space="0" w:color="auto"/>
        <w:left w:val="none" w:sz="0" w:space="0" w:color="auto"/>
        <w:bottom w:val="none" w:sz="0" w:space="0" w:color="auto"/>
        <w:right w:val="none" w:sz="0" w:space="0" w:color="auto"/>
      </w:divBdr>
    </w:div>
    <w:div w:id="493228546">
      <w:bodyDiv w:val="1"/>
      <w:marLeft w:val="0"/>
      <w:marRight w:val="0"/>
      <w:marTop w:val="0"/>
      <w:marBottom w:val="0"/>
      <w:divBdr>
        <w:top w:val="none" w:sz="0" w:space="0" w:color="auto"/>
        <w:left w:val="none" w:sz="0" w:space="0" w:color="auto"/>
        <w:bottom w:val="none" w:sz="0" w:space="0" w:color="auto"/>
        <w:right w:val="none" w:sz="0" w:space="0" w:color="auto"/>
      </w:divBdr>
    </w:div>
    <w:div w:id="534083217">
      <w:bodyDiv w:val="1"/>
      <w:marLeft w:val="0"/>
      <w:marRight w:val="0"/>
      <w:marTop w:val="0"/>
      <w:marBottom w:val="0"/>
      <w:divBdr>
        <w:top w:val="none" w:sz="0" w:space="0" w:color="auto"/>
        <w:left w:val="none" w:sz="0" w:space="0" w:color="auto"/>
        <w:bottom w:val="none" w:sz="0" w:space="0" w:color="auto"/>
        <w:right w:val="none" w:sz="0" w:space="0" w:color="auto"/>
      </w:divBdr>
    </w:div>
    <w:div w:id="544221854">
      <w:bodyDiv w:val="1"/>
      <w:marLeft w:val="0"/>
      <w:marRight w:val="0"/>
      <w:marTop w:val="0"/>
      <w:marBottom w:val="0"/>
      <w:divBdr>
        <w:top w:val="none" w:sz="0" w:space="0" w:color="auto"/>
        <w:left w:val="none" w:sz="0" w:space="0" w:color="auto"/>
        <w:bottom w:val="none" w:sz="0" w:space="0" w:color="auto"/>
        <w:right w:val="none" w:sz="0" w:space="0" w:color="auto"/>
      </w:divBdr>
    </w:div>
    <w:div w:id="547381230">
      <w:bodyDiv w:val="1"/>
      <w:marLeft w:val="0"/>
      <w:marRight w:val="0"/>
      <w:marTop w:val="0"/>
      <w:marBottom w:val="0"/>
      <w:divBdr>
        <w:top w:val="none" w:sz="0" w:space="0" w:color="auto"/>
        <w:left w:val="none" w:sz="0" w:space="0" w:color="auto"/>
        <w:bottom w:val="none" w:sz="0" w:space="0" w:color="auto"/>
        <w:right w:val="none" w:sz="0" w:space="0" w:color="auto"/>
      </w:divBdr>
    </w:div>
    <w:div w:id="555625716">
      <w:bodyDiv w:val="1"/>
      <w:marLeft w:val="0"/>
      <w:marRight w:val="0"/>
      <w:marTop w:val="0"/>
      <w:marBottom w:val="0"/>
      <w:divBdr>
        <w:top w:val="none" w:sz="0" w:space="0" w:color="auto"/>
        <w:left w:val="none" w:sz="0" w:space="0" w:color="auto"/>
        <w:bottom w:val="none" w:sz="0" w:space="0" w:color="auto"/>
        <w:right w:val="none" w:sz="0" w:space="0" w:color="auto"/>
      </w:divBdr>
    </w:div>
    <w:div w:id="558831457">
      <w:bodyDiv w:val="1"/>
      <w:marLeft w:val="0"/>
      <w:marRight w:val="0"/>
      <w:marTop w:val="0"/>
      <w:marBottom w:val="0"/>
      <w:divBdr>
        <w:top w:val="none" w:sz="0" w:space="0" w:color="auto"/>
        <w:left w:val="none" w:sz="0" w:space="0" w:color="auto"/>
        <w:bottom w:val="none" w:sz="0" w:space="0" w:color="auto"/>
        <w:right w:val="none" w:sz="0" w:space="0" w:color="auto"/>
      </w:divBdr>
    </w:div>
    <w:div w:id="559294795">
      <w:bodyDiv w:val="1"/>
      <w:marLeft w:val="0"/>
      <w:marRight w:val="0"/>
      <w:marTop w:val="0"/>
      <w:marBottom w:val="0"/>
      <w:divBdr>
        <w:top w:val="none" w:sz="0" w:space="0" w:color="auto"/>
        <w:left w:val="none" w:sz="0" w:space="0" w:color="auto"/>
        <w:bottom w:val="none" w:sz="0" w:space="0" w:color="auto"/>
        <w:right w:val="none" w:sz="0" w:space="0" w:color="auto"/>
      </w:divBdr>
    </w:div>
    <w:div w:id="561717110">
      <w:bodyDiv w:val="1"/>
      <w:marLeft w:val="0"/>
      <w:marRight w:val="0"/>
      <w:marTop w:val="0"/>
      <w:marBottom w:val="0"/>
      <w:divBdr>
        <w:top w:val="none" w:sz="0" w:space="0" w:color="auto"/>
        <w:left w:val="none" w:sz="0" w:space="0" w:color="auto"/>
        <w:bottom w:val="none" w:sz="0" w:space="0" w:color="auto"/>
        <w:right w:val="none" w:sz="0" w:space="0" w:color="auto"/>
      </w:divBdr>
    </w:div>
    <w:div w:id="578565783">
      <w:bodyDiv w:val="1"/>
      <w:marLeft w:val="0"/>
      <w:marRight w:val="0"/>
      <w:marTop w:val="0"/>
      <w:marBottom w:val="0"/>
      <w:divBdr>
        <w:top w:val="none" w:sz="0" w:space="0" w:color="auto"/>
        <w:left w:val="none" w:sz="0" w:space="0" w:color="auto"/>
        <w:bottom w:val="none" w:sz="0" w:space="0" w:color="auto"/>
        <w:right w:val="none" w:sz="0" w:space="0" w:color="auto"/>
      </w:divBdr>
    </w:div>
    <w:div w:id="581304550">
      <w:bodyDiv w:val="1"/>
      <w:marLeft w:val="0"/>
      <w:marRight w:val="0"/>
      <w:marTop w:val="0"/>
      <w:marBottom w:val="0"/>
      <w:divBdr>
        <w:top w:val="none" w:sz="0" w:space="0" w:color="auto"/>
        <w:left w:val="none" w:sz="0" w:space="0" w:color="auto"/>
        <w:bottom w:val="none" w:sz="0" w:space="0" w:color="auto"/>
        <w:right w:val="none" w:sz="0" w:space="0" w:color="auto"/>
      </w:divBdr>
    </w:div>
    <w:div w:id="585580166">
      <w:bodyDiv w:val="1"/>
      <w:marLeft w:val="0"/>
      <w:marRight w:val="0"/>
      <w:marTop w:val="0"/>
      <w:marBottom w:val="0"/>
      <w:divBdr>
        <w:top w:val="none" w:sz="0" w:space="0" w:color="auto"/>
        <w:left w:val="none" w:sz="0" w:space="0" w:color="auto"/>
        <w:bottom w:val="none" w:sz="0" w:space="0" w:color="auto"/>
        <w:right w:val="none" w:sz="0" w:space="0" w:color="auto"/>
      </w:divBdr>
    </w:div>
    <w:div w:id="613755301">
      <w:bodyDiv w:val="1"/>
      <w:marLeft w:val="0"/>
      <w:marRight w:val="0"/>
      <w:marTop w:val="0"/>
      <w:marBottom w:val="0"/>
      <w:divBdr>
        <w:top w:val="none" w:sz="0" w:space="0" w:color="auto"/>
        <w:left w:val="none" w:sz="0" w:space="0" w:color="auto"/>
        <w:bottom w:val="none" w:sz="0" w:space="0" w:color="auto"/>
        <w:right w:val="none" w:sz="0" w:space="0" w:color="auto"/>
      </w:divBdr>
    </w:div>
    <w:div w:id="623193204">
      <w:bodyDiv w:val="1"/>
      <w:marLeft w:val="0"/>
      <w:marRight w:val="0"/>
      <w:marTop w:val="0"/>
      <w:marBottom w:val="0"/>
      <w:divBdr>
        <w:top w:val="none" w:sz="0" w:space="0" w:color="auto"/>
        <w:left w:val="none" w:sz="0" w:space="0" w:color="auto"/>
        <w:bottom w:val="none" w:sz="0" w:space="0" w:color="auto"/>
        <w:right w:val="none" w:sz="0" w:space="0" w:color="auto"/>
      </w:divBdr>
    </w:div>
    <w:div w:id="645285293">
      <w:bodyDiv w:val="1"/>
      <w:marLeft w:val="0"/>
      <w:marRight w:val="0"/>
      <w:marTop w:val="0"/>
      <w:marBottom w:val="0"/>
      <w:divBdr>
        <w:top w:val="none" w:sz="0" w:space="0" w:color="auto"/>
        <w:left w:val="none" w:sz="0" w:space="0" w:color="auto"/>
        <w:bottom w:val="none" w:sz="0" w:space="0" w:color="auto"/>
        <w:right w:val="none" w:sz="0" w:space="0" w:color="auto"/>
      </w:divBdr>
    </w:div>
    <w:div w:id="647710631">
      <w:bodyDiv w:val="1"/>
      <w:marLeft w:val="0"/>
      <w:marRight w:val="0"/>
      <w:marTop w:val="0"/>
      <w:marBottom w:val="0"/>
      <w:divBdr>
        <w:top w:val="none" w:sz="0" w:space="0" w:color="auto"/>
        <w:left w:val="none" w:sz="0" w:space="0" w:color="auto"/>
        <w:bottom w:val="none" w:sz="0" w:space="0" w:color="auto"/>
        <w:right w:val="none" w:sz="0" w:space="0" w:color="auto"/>
      </w:divBdr>
    </w:div>
    <w:div w:id="689450215">
      <w:bodyDiv w:val="1"/>
      <w:marLeft w:val="0"/>
      <w:marRight w:val="0"/>
      <w:marTop w:val="0"/>
      <w:marBottom w:val="0"/>
      <w:divBdr>
        <w:top w:val="none" w:sz="0" w:space="0" w:color="auto"/>
        <w:left w:val="none" w:sz="0" w:space="0" w:color="auto"/>
        <w:bottom w:val="none" w:sz="0" w:space="0" w:color="auto"/>
        <w:right w:val="none" w:sz="0" w:space="0" w:color="auto"/>
      </w:divBdr>
    </w:div>
    <w:div w:id="700128608">
      <w:bodyDiv w:val="1"/>
      <w:marLeft w:val="0"/>
      <w:marRight w:val="0"/>
      <w:marTop w:val="0"/>
      <w:marBottom w:val="0"/>
      <w:divBdr>
        <w:top w:val="none" w:sz="0" w:space="0" w:color="auto"/>
        <w:left w:val="none" w:sz="0" w:space="0" w:color="auto"/>
        <w:bottom w:val="none" w:sz="0" w:space="0" w:color="auto"/>
        <w:right w:val="none" w:sz="0" w:space="0" w:color="auto"/>
      </w:divBdr>
    </w:div>
    <w:div w:id="731854743">
      <w:bodyDiv w:val="1"/>
      <w:marLeft w:val="0"/>
      <w:marRight w:val="0"/>
      <w:marTop w:val="0"/>
      <w:marBottom w:val="0"/>
      <w:divBdr>
        <w:top w:val="none" w:sz="0" w:space="0" w:color="auto"/>
        <w:left w:val="none" w:sz="0" w:space="0" w:color="auto"/>
        <w:bottom w:val="none" w:sz="0" w:space="0" w:color="auto"/>
        <w:right w:val="none" w:sz="0" w:space="0" w:color="auto"/>
      </w:divBdr>
    </w:div>
    <w:div w:id="748573241">
      <w:bodyDiv w:val="1"/>
      <w:marLeft w:val="0"/>
      <w:marRight w:val="0"/>
      <w:marTop w:val="0"/>
      <w:marBottom w:val="0"/>
      <w:divBdr>
        <w:top w:val="none" w:sz="0" w:space="0" w:color="auto"/>
        <w:left w:val="none" w:sz="0" w:space="0" w:color="auto"/>
        <w:bottom w:val="none" w:sz="0" w:space="0" w:color="auto"/>
        <w:right w:val="none" w:sz="0" w:space="0" w:color="auto"/>
      </w:divBdr>
    </w:div>
    <w:div w:id="749040439">
      <w:bodyDiv w:val="1"/>
      <w:marLeft w:val="0"/>
      <w:marRight w:val="0"/>
      <w:marTop w:val="0"/>
      <w:marBottom w:val="0"/>
      <w:divBdr>
        <w:top w:val="none" w:sz="0" w:space="0" w:color="auto"/>
        <w:left w:val="none" w:sz="0" w:space="0" w:color="auto"/>
        <w:bottom w:val="none" w:sz="0" w:space="0" w:color="auto"/>
        <w:right w:val="none" w:sz="0" w:space="0" w:color="auto"/>
      </w:divBdr>
    </w:div>
    <w:div w:id="780882281">
      <w:bodyDiv w:val="1"/>
      <w:marLeft w:val="0"/>
      <w:marRight w:val="0"/>
      <w:marTop w:val="0"/>
      <w:marBottom w:val="0"/>
      <w:divBdr>
        <w:top w:val="none" w:sz="0" w:space="0" w:color="auto"/>
        <w:left w:val="none" w:sz="0" w:space="0" w:color="auto"/>
        <w:bottom w:val="none" w:sz="0" w:space="0" w:color="auto"/>
        <w:right w:val="none" w:sz="0" w:space="0" w:color="auto"/>
      </w:divBdr>
    </w:div>
    <w:div w:id="783109238">
      <w:bodyDiv w:val="1"/>
      <w:marLeft w:val="0"/>
      <w:marRight w:val="0"/>
      <w:marTop w:val="0"/>
      <w:marBottom w:val="0"/>
      <w:divBdr>
        <w:top w:val="none" w:sz="0" w:space="0" w:color="auto"/>
        <w:left w:val="none" w:sz="0" w:space="0" w:color="auto"/>
        <w:bottom w:val="none" w:sz="0" w:space="0" w:color="auto"/>
        <w:right w:val="none" w:sz="0" w:space="0" w:color="auto"/>
      </w:divBdr>
    </w:div>
    <w:div w:id="783155660">
      <w:bodyDiv w:val="1"/>
      <w:marLeft w:val="0"/>
      <w:marRight w:val="0"/>
      <w:marTop w:val="0"/>
      <w:marBottom w:val="0"/>
      <w:divBdr>
        <w:top w:val="none" w:sz="0" w:space="0" w:color="auto"/>
        <w:left w:val="none" w:sz="0" w:space="0" w:color="auto"/>
        <w:bottom w:val="none" w:sz="0" w:space="0" w:color="auto"/>
        <w:right w:val="none" w:sz="0" w:space="0" w:color="auto"/>
      </w:divBdr>
    </w:div>
    <w:div w:id="789713724">
      <w:bodyDiv w:val="1"/>
      <w:marLeft w:val="0"/>
      <w:marRight w:val="0"/>
      <w:marTop w:val="0"/>
      <w:marBottom w:val="0"/>
      <w:divBdr>
        <w:top w:val="none" w:sz="0" w:space="0" w:color="auto"/>
        <w:left w:val="none" w:sz="0" w:space="0" w:color="auto"/>
        <w:bottom w:val="none" w:sz="0" w:space="0" w:color="auto"/>
        <w:right w:val="none" w:sz="0" w:space="0" w:color="auto"/>
      </w:divBdr>
    </w:div>
    <w:div w:id="792673262">
      <w:bodyDiv w:val="1"/>
      <w:marLeft w:val="0"/>
      <w:marRight w:val="0"/>
      <w:marTop w:val="0"/>
      <w:marBottom w:val="0"/>
      <w:divBdr>
        <w:top w:val="none" w:sz="0" w:space="0" w:color="auto"/>
        <w:left w:val="none" w:sz="0" w:space="0" w:color="auto"/>
        <w:bottom w:val="none" w:sz="0" w:space="0" w:color="auto"/>
        <w:right w:val="none" w:sz="0" w:space="0" w:color="auto"/>
      </w:divBdr>
    </w:div>
    <w:div w:id="825434680">
      <w:bodyDiv w:val="1"/>
      <w:marLeft w:val="0"/>
      <w:marRight w:val="0"/>
      <w:marTop w:val="0"/>
      <w:marBottom w:val="0"/>
      <w:divBdr>
        <w:top w:val="none" w:sz="0" w:space="0" w:color="auto"/>
        <w:left w:val="none" w:sz="0" w:space="0" w:color="auto"/>
        <w:bottom w:val="none" w:sz="0" w:space="0" w:color="auto"/>
        <w:right w:val="none" w:sz="0" w:space="0" w:color="auto"/>
      </w:divBdr>
    </w:div>
    <w:div w:id="839663334">
      <w:bodyDiv w:val="1"/>
      <w:marLeft w:val="0"/>
      <w:marRight w:val="0"/>
      <w:marTop w:val="0"/>
      <w:marBottom w:val="0"/>
      <w:divBdr>
        <w:top w:val="none" w:sz="0" w:space="0" w:color="auto"/>
        <w:left w:val="none" w:sz="0" w:space="0" w:color="auto"/>
        <w:bottom w:val="none" w:sz="0" w:space="0" w:color="auto"/>
        <w:right w:val="none" w:sz="0" w:space="0" w:color="auto"/>
      </w:divBdr>
    </w:div>
    <w:div w:id="864101371">
      <w:bodyDiv w:val="1"/>
      <w:marLeft w:val="0"/>
      <w:marRight w:val="0"/>
      <w:marTop w:val="0"/>
      <w:marBottom w:val="0"/>
      <w:divBdr>
        <w:top w:val="none" w:sz="0" w:space="0" w:color="auto"/>
        <w:left w:val="none" w:sz="0" w:space="0" w:color="auto"/>
        <w:bottom w:val="none" w:sz="0" w:space="0" w:color="auto"/>
        <w:right w:val="none" w:sz="0" w:space="0" w:color="auto"/>
      </w:divBdr>
    </w:div>
    <w:div w:id="864561757">
      <w:bodyDiv w:val="1"/>
      <w:marLeft w:val="0"/>
      <w:marRight w:val="0"/>
      <w:marTop w:val="0"/>
      <w:marBottom w:val="0"/>
      <w:divBdr>
        <w:top w:val="none" w:sz="0" w:space="0" w:color="auto"/>
        <w:left w:val="none" w:sz="0" w:space="0" w:color="auto"/>
        <w:bottom w:val="none" w:sz="0" w:space="0" w:color="auto"/>
        <w:right w:val="none" w:sz="0" w:space="0" w:color="auto"/>
      </w:divBdr>
    </w:div>
    <w:div w:id="871266306">
      <w:bodyDiv w:val="1"/>
      <w:marLeft w:val="0"/>
      <w:marRight w:val="0"/>
      <w:marTop w:val="0"/>
      <w:marBottom w:val="0"/>
      <w:divBdr>
        <w:top w:val="none" w:sz="0" w:space="0" w:color="auto"/>
        <w:left w:val="none" w:sz="0" w:space="0" w:color="auto"/>
        <w:bottom w:val="none" w:sz="0" w:space="0" w:color="auto"/>
        <w:right w:val="none" w:sz="0" w:space="0" w:color="auto"/>
      </w:divBdr>
    </w:div>
    <w:div w:id="887643968">
      <w:bodyDiv w:val="1"/>
      <w:marLeft w:val="0"/>
      <w:marRight w:val="0"/>
      <w:marTop w:val="0"/>
      <w:marBottom w:val="0"/>
      <w:divBdr>
        <w:top w:val="none" w:sz="0" w:space="0" w:color="auto"/>
        <w:left w:val="none" w:sz="0" w:space="0" w:color="auto"/>
        <w:bottom w:val="none" w:sz="0" w:space="0" w:color="auto"/>
        <w:right w:val="none" w:sz="0" w:space="0" w:color="auto"/>
      </w:divBdr>
    </w:div>
    <w:div w:id="889729953">
      <w:bodyDiv w:val="1"/>
      <w:marLeft w:val="0"/>
      <w:marRight w:val="0"/>
      <w:marTop w:val="0"/>
      <w:marBottom w:val="0"/>
      <w:divBdr>
        <w:top w:val="none" w:sz="0" w:space="0" w:color="auto"/>
        <w:left w:val="none" w:sz="0" w:space="0" w:color="auto"/>
        <w:bottom w:val="none" w:sz="0" w:space="0" w:color="auto"/>
        <w:right w:val="none" w:sz="0" w:space="0" w:color="auto"/>
      </w:divBdr>
    </w:div>
    <w:div w:id="906109190">
      <w:bodyDiv w:val="1"/>
      <w:marLeft w:val="0"/>
      <w:marRight w:val="0"/>
      <w:marTop w:val="0"/>
      <w:marBottom w:val="0"/>
      <w:divBdr>
        <w:top w:val="none" w:sz="0" w:space="0" w:color="auto"/>
        <w:left w:val="none" w:sz="0" w:space="0" w:color="auto"/>
        <w:bottom w:val="none" w:sz="0" w:space="0" w:color="auto"/>
        <w:right w:val="none" w:sz="0" w:space="0" w:color="auto"/>
      </w:divBdr>
    </w:div>
    <w:div w:id="920795928">
      <w:bodyDiv w:val="1"/>
      <w:marLeft w:val="0"/>
      <w:marRight w:val="0"/>
      <w:marTop w:val="0"/>
      <w:marBottom w:val="0"/>
      <w:divBdr>
        <w:top w:val="none" w:sz="0" w:space="0" w:color="auto"/>
        <w:left w:val="none" w:sz="0" w:space="0" w:color="auto"/>
        <w:bottom w:val="none" w:sz="0" w:space="0" w:color="auto"/>
        <w:right w:val="none" w:sz="0" w:space="0" w:color="auto"/>
      </w:divBdr>
    </w:div>
    <w:div w:id="922832520">
      <w:bodyDiv w:val="1"/>
      <w:marLeft w:val="0"/>
      <w:marRight w:val="0"/>
      <w:marTop w:val="0"/>
      <w:marBottom w:val="0"/>
      <w:divBdr>
        <w:top w:val="none" w:sz="0" w:space="0" w:color="auto"/>
        <w:left w:val="none" w:sz="0" w:space="0" w:color="auto"/>
        <w:bottom w:val="none" w:sz="0" w:space="0" w:color="auto"/>
        <w:right w:val="none" w:sz="0" w:space="0" w:color="auto"/>
      </w:divBdr>
    </w:div>
    <w:div w:id="949313155">
      <w:bodyDiv w:val="1"/>
      <w:marLeft w:val="0"/>
      <w:marRight w:val="0"/>
      <w:marTop w:val="0"/>
      <w:marBottom w:val="0"/>
      <w:divBdr>
        <w:top w:val="none" w:sz="0" w:space="0" w:color="auto"/>
        <w:left w:val="none" w:sz="0" w:space="0" w:color="auto"/>
        <w:bottom w:val="none" w:sz="0" w:space="0" w:color="auto"/>
        <w:right w:val="none" w:sz="0" w:space="0" w:color="auto"/>
      </w:divBdr>
    </w:div>
    <w:div w:id="963270094">
      <w:bodyDiv w:val="1"/>
      <w:marLeft w:val="0"/>
      <w:marRight w:val="0"/>
      <w:marTop w:val="0"/>
      <w:marBottom w:val="0"/>
      <w:divBdr>
        <w:top w:val="none" w:sz="0" w:space="0" w:color="auto"/>
        <w:left w:val="none" w:sz="0" w:space="0" w:color="auto"/>
        <w:bottom w:val="none" w:sz="0" w:space="0" w:color="auto"/>
        <w:right w:val="none" w:sz="0" w:space="0" w:color="auto"/>
      </w:divBdr>
    </w:div>
    <w:div w:id="975181880">
      <w:bodyDiv w:val="1"/>
      <w:marLeft w:val="0"/>
      <w:marRight w:val="0"/>
      <w:marTop w:val="0"/>
      <w:marBottom w:val="0"/>
      <w:divBdr>
        <w:top w:val="none" w:sz="0" w:space="0" w:color="auto"/>
        <w:left w:val="none" w:sz="0" w:space="0" w:color="auto"/>
        <w:bottom w:val="none" w:sz="0" w:space="0" w:color="auto"/>
        <w:right w:val="none" w:sz="0" w:space="0" w:color="auto"/>
      </w:divBdr>
    </w:div>
    <w:div w:id="992756475">
      <w:bodyDiv w:val="1"/>
      <w:marLeft w:val="0"/>
      <w:marRight w:val="0"/>
      <w:marTop w:val="0"/>
      <w:marBottom w:val="0"/>
      <w:divBdr>
        <w:top w:val="none" w:sz="0" w:space="0" w:color="auto"/>
        <w:left w:val="none" w:sz="0" w:space="0" w:color="auto"/>
        <w:bottom w:val="none" w:sz="0" w:space="0" w:color="auto"/>
        <w:right w:val="none" w:sz="0" w:space="0" w:color="auto"/>
      </w:divBdr>
    </w:div>
    <w:div w:id="994189894">
      <w:bodyDiv w:val="1"/>
      <w:marLeft w:val="0"/>
      <w:marRight w:val="0"/>
      <w:marTop w:val="0"/>
      <w:marBottom w:val="0"/>
      <w:divBdr>
        <w:top w:val="none" w:sz="0" w:space="0" w:color="auto"/>
        <w:left w:val="none" w:sz="0" w:space="0" w:color="auto"/>
        <w:bottom w:val="none" w:sz="0" w:space="0" w:color="auto"/>
        <w:right w:val="none" w:sz="0" w:space="0" w:color="auto"/>
      </w:divBdr>
    </w:div>
    <w:div w:id="1007829872">
      <w:bodyDiv w:val="1"/>
      <w:marLeft w:val="0"/>
      <w:marRight w:val="0"/>
      <w:marTop w:val="0"/>
      <w:marBottom w:val="0"/>
      <w:divBdr>
        <w:top w:val="none" w:sz="0" w:space="0" w:color="auto"/>
        <w:left w:val="none" w:sz="0" w:space="0" w:color="auto"/>
        <w:bottom w:val="none" w:sz="0" w:space="0" w:color="auto"/>
        <w:right w:val="none" w:sz="0" w:space="0" w:color="auto"/>
      </w:divBdr>
    </w:div>
    <w:div w:id="1015377208">
      <w:bodyDiv w:val="1"/>
      <w:marLeft w:val="0"/>
      <w:marRight w:val="0"/>
      <w:marTop w:val="0"/>
      <w:marBottom w:val="0"/>
      <w:divBdr>
        <w:top w:val="none" w:sz="0" w:space="0" w:color="auto"/>
        <w:left w:val="none" w:sz="0" w:space="0" w:color="auto"/>
        <w:bottom w:val="none" w:sz="0" w:space="0" w:color="auto"/>
        <w:right w:val="none" w:sz="0" w:space="0" w:color="auto"/>
      </w:divBdr>
    </w:div>
    <w:div w:id="1030953933">
      <w:bodyDiv w:val="1"/>
      <w:marLeft w:val="0"/>
      <w:marRight w:val="0"/>
      <w:marTop w:val="0"/>
      <w:marBottom w:val="0"/>
      <w:divBdr>
        <w:top w:val="none" w:sz="0" w:space="0" w:color="auto"/>
        <w:left w:val="none" w:sz="0" w:space="0" w:color="auto"/>
        <w:bottom w:val="none" w:sz="0" w:space="0" w:color="auto"/>
        <w:right w:val="none" w:sz="0" w:space="0" w:color="auto"/>
      </w:divBdr>
    </w:div>
    <w:div w:id="1035231112">
      <w:bodyDiv w:val="1"/>
      <w:marLeft w:val="0"/>
      <w:marRight w:val="0"/>
      <w:marTop w:val="0"/>
      <w:marBottom w:val="0"/>
      <w:divBdr>
        <w:top w:val="none" w:sz="0" w:space="0" w:color="auto"/>
        <w:left w:val="none" w:sz="0" w:space="0" w:color="auto"/>
        <w:bottom w:val="none" w:sz="0" w:space="0" w:color="auto"/>
        <w:right w:val="none" w:sz="0" w:space="0" w:color="auto"/>
      </w:divBdr>
    </w:div>
    <w:div w:id="1058362366">
      <w:bodyDiv w:val="1"/>
      <w:marLeft w:val="0"/>
      <w:marRight w:val="0"/>
      <w:marTop w:val="0"/>
      <w:marBottom w:val="0"/>
      <w:divBdr>
        <w:top w:val="none" w:sz="0" w:space="0" w:color="auto"/>
        <w:left w:val="none" w:sz="0" w:space="0" w:color="auto"/>
        <w:bottom w:val="none" w:sz="0" w:space="0" w:color="auto"/>
        <w:right w:val="none" w:sz="0" w:space="0" w:color="auto"/>
      </w:divBdr>
    </w:div>
    <w:div w:id="1061946893">
      <w:bodyDiv w:val="1"/>
      <w:marLeft w:val="0"/>
      <w:marRight w:val="0"/>
      <w:marTop w:val="0"/>
      <w:marBottom w:val="0"/>
      <w:divBdr>
        <w:top w:val="none" w:sz="0" w:space="0" w:color="auto"/>
        <w:left w:val="none" w:sz="0" w:space="0" w:color="auto"/>
        <w:bottom w:val="none" w:sz="0" w:space="0" w:color="auto"/>
        <w:right w:val="none" w:sz="0" w:space="0" w:color="auto"/>
      </w:divBdr>
    </w:div>
    <w:div w:id="1064986502">
      <w:bodyDiv w:val="1"/>
      <w:marLeft w:val="0"/>
      <w:marRight w:val="0"/>
      <w:marTop w:val="0"/>
      <w:marBottom w:val="0"/>
      <w:divBdr>
        <w:top w:val="none" w:sz="0" w:space="0" w:color="auto"/>
        <w:left w:val="none" w:sz="0" w:space="0" w:color="auto"/>
        <w:bottom w:val="none" w:sz="0" w:space="0" w:color="auto"/>
        <w:right w:val="none" w:sz="0" w:space="0" w:color="auto"/>
      </w:divBdr>
    </w:div>
    <w:div w:id="1093281384">
      <w:bodyDiv w:val="1"/>
      <w:marLeft w:val="0"/>
      <w:marRight w:val="0"/>
      <w:marTop w:val="0"/>
      <w:marBottom w:val="0"/>
      <w:divBdr>
        <w:top w:val="none" w:sz="0" w:space="0" w:color="auto"/>
        <w:left w:val="none" w:sz="0" w:space="0" w:color="auto"/>
        <w:bottom w:val="none" w:sz="0" w:space="0" w:color="auto"/>
        <w:right w:val="none" w:sz="0" w:space="0" w:color="auto"/>
      </w:divBdr>
    </w:div>
    <w:div w:id="1094058118">
      <w:bodyDiv w:val="1"/>
      <w:marLeft w:val="0"/>
      <w:marRight w:val="0"/>
      <w:marTop w:val="0"/>
      <w:marBottom w:val="0"/>
      <w:divBdr>
        <w:top w:val="none" w:sz="0" w:space="0" w:color="auto"/>
        <w:left w:val="none" w:sz="0" w:space="0" w:color="auto"/>
        <w:bottom w:val="none" w:sz="0" w:space="0" w:color="auto"/>
        <w:right w:val="none" w:sz="0" w:space="0" w:color="auto"/>
      </w:divBdr>
    </w:div>
    <w:div w:id="1096563530">
      <w:bodyDiv w:val="1"/>
      <w:marLeft w:val="0"/>
      <w:marRight w:val="0"/>
      <w:marTop w:val="0"/>
      <w:marBottom w:val="0"/>
      <w:divBdr>
        <w:top w:val="none" w:sz="0" w:space="0" w:color="auto"/>
        <w:left w:val="none" w:sz="0" w:space="0" w:color="auto"/>
        <w:bottom w:val="none" w:sz="0" w:space="0" w:color="auto"/>
        <w:right w:val="none" w:sz="0" w:space="0" w:color="auto"/>
      </w:divBdr>
    </w:div>
    <w:div w:id="1097092902">
      <w:bodyDiv w:val="1"/>
      <w:marLeft w:val="0"/>
      <w:marRight w:val="0"/>
      <w:marTop w:val="0"/>
      <w:marBottom w:val="0"/>
      <w:divBdr>
        <w:top w:val="none" w:sz="0" w:space="0" w:color="auto"/>
        <w:left w:val="none" w:sz="0" w:space="0" w:color="auto"/>
        <w:bottom w:val="none" w:sz="0" w:space="0" w:color="auto"/>
        <w:right w:val="none" w:sz="0" w:space="0" w:color="auto"/>
      </w:divBdr>
    </w:div>
    <w:div w:id="1123306079">
      <w:bodyDiv w:val="1"/>
      <w:marLeft w:val="0"/>
      <w:marRight w:val="0"/>
      <w:marTop w:val="0"/>
      <w:marBottom w:val="0"/>
      <w:divBdr>
        <w:top w:val="none" w:sz="0" w:space="0" w:color="auto"/>
        <w:left w:val="none" w:sz="0" w:space="0" w:color="auto"/>
        <w:bottom w:val="none" w:sz="0" w:space="0" w:color="auto"/>
        <w:right w:val="none" w:sz="0" w:space="0" w:color="auto"/>
      </w:divBdr>
    </w:div>
    <w:div w:id="1143545162">
      <w:bodyDiv w:val="1"/>
      <w:marLeft w:val="0"/>
      <w:marRight w:val="0"/>
      <w:marTop w:val="0"/>
      <w:marBottom w:val="0"/>
      <w:divBdr>
        <w:top w:val="none" w:sz="0" w:space="0" w:color="auto"/>
        <w:left w:val="none" w:sz="0" w:space="0" w:color="auto"/>
        <w:bottom w:val="none" w:sz="0" w:space="0" w:color="auto"/>
        <w:right w:val="none" w:sz="0" w:space="0" w:color="auto"/>
      </w:divBdr>
    </w:div>
    <w:div w:id="1150093076">
      <w:bodyDiv w:val="1"/>
      <w:marLeft w:val="0"/>
      <w:marRight w:val="0"/>
      <w:marTop w:val="0"/>
      <w:marBottom w:val="0"/>
      <w:divBdr>
        <w:top w:val="none" w:sz="0" w:space="0" w:color="auto"/>
        <w:left w:val="none" w:sz="0" w:space="0" w:color="auto"/>
        <w:bottom w:val="none" w:sz="0" w:space="0" w:color="auto"/>
        <w:right w:val="none" w:sz="0" w:space="0" w:color="auto"/>
      </w:divBdr>
    </w:div>
    <w:div w:id="1151944611">
      <w:bodyDiv w:val="1"/>
      <w:marLeft w:val="0"/>
      <w:marRight w:val="0"/>
      <w:marTop w:val="0"/>
      <w:marBottom w:val="0"/>
      <w:divBdr>
        <w:top w:val="none" w:sz="0" w:space="0" w:color="auto"/>
        <w:left w:val="none" w:sz="0" w:space="0" w:color="auto"/>
        <w:bottom w:val="none" w:sz="0" w:space="0" w:color="auto"/>
        <w:right w:val="none" w:sz="0" w:space="0" w:color="auto"/>
      </w:divBdr>
    </w:div>
    <w:div w:id="1160462546">
      <w:bodyDiv w:val="1"/>
      <w:marLeft w:val="0"/>
      <w:marRight w:val="0"/>
      <w:marTop w:val="0"/>
      <w:marBottom w:val="0"/>
      <w:divBdr>
        <w:top w:val="none" w:sz="0" w:space="0" w:color="auto"/>
        <w:left w:val="none" w:sz="0" w:space="0" w:color="auto"/>
        <w:bottom w:val="none" w:sz="0" w:space="0" w:color="auto"/>
        <w:right w:val="none" w:sz="0" w:space="0" w:color="auto"/>
      </w:divBdr>
    </w:div>
    <w:div w:id="1165167808">
      <w:bodyDiv w:val="1"/>
      <w:marLeft w:val="0"/>
      <w:marRight w:val="0"/>
      <w:marTop w:val="0"/>
      <w:marBottom w:val="0"/>
      <w:divBdr>
        <w:top w:val="none" w:sz="0" w:space="0" w:color="auto"/>
        <w:left w:val="none" w:sz="0" w:space="0" w:color="auto"/>
        <w:bottom w:val="none" w:sz="0" w:space="0" w:color="auto"/>
        <w:right w:val="none" w:sz="0" w:space="0" w:color="auto"/>
      </w:divBdr>
    </w:div>
    <w:div w:id="1199780807">
      <w:bodyDiv w:val="1"/>
      <w:marLeft w:val="0"/>
      <w:marRight w:val="0"/>
      <w:marTop w:val="0"/>
      <w:marBottom w:val="0"/>
      <w:divBdr>
        <w:top w:val="none" w:sz="0" w:space="0" w:color="auto"/>
        <w:left w:val="none" w:sz="0" w:space="0" w:color="auto"/>
        <w:bottom w:val="none" w:sz="0" w:space="0" w:color="auto"/>
        <w:right w:val="none" w:sz="0" w:space="0" w:color="auto"/>
      </w:divBdr>
    </w:div>
    <w:div w:id="1208488695">
      <w:bodyDiv w:val="1"/>
      <w:marLeft w:val="0"/>
      <w:marRight w:val="0"/>
      <w:marTop w:val="0"/>
      <w:marBottom w:val="0"/>
      <w:divBdr>
        <w:top w:val="none" w:sz="0" w:space="0" w:color="auto"/>
        <w:left w:val="none" w:sz="0" w:space="0" w:color="auto"/>
        <w:bottom w:val="none" w:sz="0" w:space="0" w:color="auto"/>
        <w:right w:val="none" w:sz="0" w:space="0" w:color="auto"/>
      </w:divBdr>
    </w:div>
    <w:div w:id="1258171835">
      <w:bodyDiv w:val="1"/>
      <w:marLeft w:val="0"/>
      <w:marRight w:val="0"/>
      <w:marTop w:val="0"/>
      <w:marBottom w:val="0"/>
      <w:divBdr>
        <w:top w:val="none" w:sz="0" w:space="0" w:color="auto"/>
        <w:left w:val="none" w:sz="0" w:space="0" w:color="auto"/>
        <w:bottom w:val="none" w:sz="0" w:space="0" w:color="auto"/>
        <w:right w:val="none" w:sz="0" w:space="0" w:color="auto"/>
      </w:divBdr>
    </w:div>
    <w:div w:id="1262907903">
      <w:bodyDiv w:val="1"/>
      <w:marLeft w:val="0"/>
      <w:marRight w:val="0"/>
      <w:marTop w:val="0"/>
      <w:marBottom w:val="0"/>
      <w:divBdr>
        <w:top w:val="none" w:sz="0" w:space="0" w:color="auto"/>
        <w:left w:val="none" w:sz="0" w:space="0" w:color="auto"/>
        <w:bottom w:val="none" w:sz="0" w:space="0" w:color="auto"/>
        <w:right w:val="none" w:sz="0" w:space="0" w:color="auto"/>
      </w:divBdr>
    </w:div>
    <w:div w:id="1266425095">
      <w:bodyDiv w:val="1"/>
      <w:marLeft w:val="0"/>
      <w:marRight w:val="0"/>
      <w:marTop w:val="0"/>
      <w:marBottom w:val="0"/>
      <w:divBdr>
        <w:top w:val="none" w:sz="0" w:space="0" w:color="auto"/>
        <w:left w:val="none" w:sz="0" w:space="0" w:color="auto"/>
        <w:bottom w:val="none" w:sz="0" w:space="0" w:color="auto"/>
        <w:right w:val="none" w:sz="0" w:space="0" w:color="auto"/>
      </w:divBdr>
    </w:div>
    <w:div w:id="1268611530">
      <w:bodyDiv w:val="1"/>
      <w:marLeft w:val="0"/>
      <w:marRight w:val="0"/>
      <w:marTop w:val="0"/>
      <w:marBottom w:val="0"/>
      <w:divBdr>
        <w:top w:val="none" w:sz="0" w:space="0" w:color="auto"/>
        <w:left w:val="none" w:sz="0" w:space="0" w:color="auto"/>
        <w:bottom w:val="none" w:sz="0" w:space="0" w:color="auto"/>
        <w:right w:val="none" w:sz="0" w:space="0" w:color="auto"/>
      </w:divBdr>
    </w:div>
    <w:div w:id="1269972734">
      <w:bodyDiv w:val="1"/>
      <w:marLeft w:val="0"/>
      <w:marRight w:val="0"/>
      <w:marTop w:val="0"/>
      <w:marBottom w:val="0"/>
      <w:divBdr>
        <w:top w:val="none" w:sz="0" w:space="0" w:color="auto"/>
        <w:left w:val="none" w:sz="0" w:space="0" w:color="auto"/>
        <w:bottom w:val="none" w:sz="0" w:space="0" w:color="auto"/>
        <w:right w:val="none" w:sz="0" w:space="0" w:color="auto"/>
      </w:divBdr>
    </w:div>
    <w:div w:id="1270162586">
      <w:bodyDiv w:val="1"/>
      <w:marLeft w:val="0"/>
      <w:marRight w:val="0"/>
      <w:marTop w:val="0"/>
      <w:marBottom w:val="0"/>
      <w:divBdr>
        <w:top w:val="none" w:sz="0" w:space="0" w:color="auto"/>
        <w:left w:val="none" w:sz="0" w:space="0" w:color="auto"/>
        <w:bottom w:val="none" w:sz="0" w:space="0" w:color="auto"/>
        <w:right w:val="none" w:sz="0" w:space="0" w:color="auto"/>
      </w:divBdr>
    </w:div>
    <w:div w:id="1279221081">
      <w:bodyDiv w:val="1"/>
      <w:marLeft w:val="0"/>
      <w:marRight w:val="0"/>
      <w:marTop w:val="0"/>
      <w:marBottom w:val="0"/>
      <w:divBdr>
        <w:top w:val="none" w:sz="0" w:space="0" w:color="auto"/>
        <w:left w:val="none" w:sz="0" w:space="0" w:color="auto"/>
        <w:bottom w:val="none" w:sz="0" w:space="0" w:color="auto"/>
        <w:right w:val="none" w:sz="0" w:space="0" w:color="auto"/>
      </w:divBdr>
    </w:div>
    <w:div w:id="1281915897">
      <w:bodyDiv w:val="1"/>
      <w:marLeft w:val="0"/>
      <w:marRight w:val="0"/>
      <w:marTop w:val="0"/>
      <w:marBottom w:val="0"/>
      <w:divBdr>
        <w:top w:val="none" w:sz="0" w:space="0" w:color="auto"/>
        <w:left w:val="none" w:sz="0" w:space="0" w:color="auto"/>
        <w:bottom w:val="none" w:sz="0" w:space="0" w:color="auto"/>
        <w:right w:val="none" w:sz="0" w:space="0" w:color="auto"/>
      </w:divBdr>
    </w:div>
    <w:div w:id="1283464734">
      <w:bodyDiv w:val="1"/>
      <w:marLeft w:val="0"/>
      <w:marRight w:val="0"/>
      <w:marTop w:val="0"/>
      <w:marBottom w:val="0"/>
      <w:divBdr>
        <w:top w:val="none" w:sz="0" w:space="0" w:color="auto"/>
        <w:left w:val="none" w:sz="0" w:space="0" w:color="auto"/>
        <w:bottom w:val="none" w:sz="0" w:space="0" w:color="auto"/>
        <w:right w:val="none" w:sz="0" w:space="0" w:color="auto"/>
      </w:divBdr>
    </w:div>
    <w:div w:id="1296837997">
      <w:bodyDiv w:val="1"/>
      <w:marLeft w:val="0"/>
      <w:marRight w:val="0"/>
      <w:marTop w:val="0"/>
      <w:marBottom w:val="0"/>
      <w:divBdr>
        <w:top w:val="none" w:sz="0" w:space="0" w:color="auto"/>
        <w:left w:val="none" w:sz="0" w:space="0" w:color="auto"/>
        <w:bottom w:val="none" w:sz="0" w:space="0" w:color="auto"/>
        <w:right w:val="none" w:sz="0" w:space="0" w:color="auto"/>
      </w:divBdr>
    </w:div>
    <w:div w:id="1299645548">
      <w:bodyDiv w:val="1"/>
      <w:marLeft w:val="0"/>
      <w:marRight w:val="0"/>
      <w:marTop w:val="0"/>
      <w:marBottom w:val="0"/>
      <w:divBdr>
        <w:top w:val="none" w:sz="0" w:space="0" w:color="auto"/>
        <w:left w:val="none" w:sz="0" w:space="0" w:color="auto"/>
        <w:bottom w:val="none" w:sz="0" w:space="0" w:color="auto"/>
        <w:right w:val="none" w:sz="0" w:space="0" w:color="auto"/>
      </w:divBdr>
    </w:div>
    <w:div w:id="1329284951">
      <w:bodyDiv w:val="1"/>
      <w:marLeft w:val="0"/>
      <w:marRight w:val="0"/>
      <w:marTop w:val="0"/>
      <w:marBottom w:val="0"/>
      <w:divBdr>
        <w:top w:val="none" w:sz="0" w:space="0" w:color="auto"/>
        <w:left w:val="none" w:sz="0" w:space="0" w:color="auto"/>
        <w:bottom w:val="none" w:sz="0" w:space="0" w:color="auto"/>
        <w:right w:val="none" w:sz="0" w:space="0" w:color="auto"/>
      </w:divBdr>
    </w:div>
    <w:div w:id="1332952588">
      <w:bodyDiv w:val="1"/>
      <w:marLeft w:val="0"/>
      <w:marRight w:val="0"/>
      <w:marTop w:val="0"/>
      <w:marBottom w:val="0"/>
      <w:divBdr>
        <w:top w:val="none" w:sz="0" w:space="0" w:color="auto"/>
        <w:left w:val="none" w:sz="0" w:space="0" w:color="auto"/>
        <w:bottom w:val="none" w:sz="0" w:space="0" w:color="auto"/>
        <w:right w:val="none" w:sz="0" w:space="0" w:color="auto"/>
      </w:divBdr>
    </w:div>
    <w:div w:id="1366367947">
      <w:bodyDiv w:val="1"/>
      <w:marLeft w:val="0"/>
      <w:marRight w:val="0"/>
      <w:marTop w:val="0"/>
      <w:marBottom w:val="0"/>
      <w:divBdr>
        <w:top w:val="none" w:sz="0" w:space="0" w:color="auto"/>
        <w:left w:val="none" w:sz="0" w:space="0" w:color="auto"/>
        <w:bottom w:val="none" w:sz="0" w:space="0" w:color="auto"/>
        <w:right w:val="none" w:sz="0" w:space="0" w:color="auto"/>
      </w:divBdr>
    </w:div>
    <w:div w:id="1403870805">
      <w:bodyDiv w:val="1"/>
      <w:marLeft w:val="0"/>
      <w:marRight w:val="0"/>
      <w:marTop w:val="0"/>
      <w:marBottom w:val="0"/>
      <w:divBdr>
        <w:top w:val="none" w:sz="0" w:space="0" w:color="auto"/>
        <w:left w:val="none" w:sz="0" w:space="0" w:color="auto"/>
        <w:bottom w:val="none" w:sz="0" w:space="0" w:color="auto"/>
        <w:right w:val="none" w:sz="0" w:space="0" w:color="auto"/>
      </w:divBdr>
    </w:div>
    <w:div w:id="1406881145">
      <w:bodyDiv w:val="1"/>
      <w:marLeft w:val="0"/>
      <w:marRight w:val="0"/>
      <w:marTop w:val="0"/>
      <w:marBottom w:val="0"/>
      <w:divBdr>
        <w:top w:val="none" w:sz="0" w:space="0" w:color="auto"/>
        <w:left w:val="none" w:sz="0" w:space="0" w:color="auto"/>
        <w:bottom w:val="none" w:sz="0" w:space="0" w:color="auto"/>
        <w:right w:val="none" w:sz="0" w:space="0" w:color="auto"/>
      </w:divBdr>
    </w:div>
    <w:div w:id="1429815145">
      <w:bodyDiv w:val="1"/>
      <w:marLeft w:val="0"/>
      <w:marRight w:val="0"/>
      <w:marTop w:val="0"/>
      <w:marBottom w:val="0"/>
      <w:divBdr>
        <w:top w:val="none" w:sz="0" w:space="0" w:color="auto"/>
        <w:left w:val="none" w:sz="0" w:space="0" w:color="auto"/>
        <w:bottom w:val="none" w:sz="0" w:space="0" w:color="auto"/>
        <w:right w:val="none" w:sz="0" w:space="0" w:color="auto"/>
      </w:divBdr>
    </w:div>
    <w:div w:id="1457719158">
      <w:bodyDiv w:val="1"/>
      <w:marLeft w:val="0"/>
      <w:marRight w:val="0"/>
      <w:marTop w:val="0"/>
      <w:marBottom w:val="0"/>
      <w:divBdr>
        <w:top w:val="none" w:sz="0" w:space="0" w:color="auto"/>
        <w:left w:val="none" w:sz="0" w:space="0" w:color="auto"/>
        <w:bottom w:val="none" w:sz="0" w:space="0" w:color="auto"/>
        <w:right w:val="none" w:sz="0" w:space="0" w:color="auto"/>
      </w:divBdr>
    </w:div>
    <w:div w:id="1458450480">
      <w:bodyDiv w:val="1"/>
      <w:marLeft w:val="0"/>
      <w:marRight w:val="0"/>
      <w:marTop w:val="0"/>
      <w:marBottom w:val="0"/>
      <w:divBdr>
        <w:top w:val="none" w:sz="0" w:space="0" w:color="auto"/>
        <w:left w:val="none" w:sz="0" w:space="0" w:color="auto"/>
        <w:bottom w:val="none" w:sz="0" w:space="0" w:color="auto"/>
        <w:right w:val="none" w:sz="0" w:space="0" w:color="auto"/>
      </w:divBdr>
    </w:div>
    <w:div w:id="1464347858">
      <w:bodyDiv w:val="1"/>
      <w:marLeft w:val="0"/>
      <w:marRight w:val="0"/>
      <w:marTop w:val="0"/>
      <w:marBottom w:val="0"/>
      <w:divBdr>
        <w:top w:val="none" w:sz="0" w:space="0" w:color="auto"/>
        <w:left w:val="none" w:sz="0" w:space="0" w:color="auto"/>
        <w:bottom w:val="none" w:sz="0" w:space="0" w:color="auto"/>
        <w:right w:val="none" w:sz="0" w:space="0" w:color="auto"/>
      </w:divBdr>
    </w:div>
    <w:div w:id="1466695966">
      <w:bodyDiv w:val="1"/>
      <w:marLeft w:val="0"/>
      <w:marRight w:val="0"/>
      <w:marTop w:val="0"/>
      <w:marBottom w:val="0"/>
      <w:divBdr>
        <w:top w:val="none" w:sz="0" w:space="0" w:color="auto"/>
        <w:left w:val="none" w:sz="0" w:space="0" w:color="auto"/>
        <w:bottom w:val="none" w:sz="0" w:space="0" w:color="auto"/>
        <w:right w:val="none" w:sz="0" w:space="0" w:color="auto"/>
      </w:divBdr>
    </w:div>
    <w:div w:id="1475370706">
      <w:bodyDiv w:val="1"/>
      <w:marLeft w:val="0"/>
      <w:marRight w:val="0"/>
      <w:marTop w:val="0"/>
      <w:marBottom w:val="0"/>
      <w:divBdr>
        <w:top w:val="none" w:sz="0" w:space="0" w:color="auto"/>
        <w:left w:val="none" w:sz="0" w:space="0" w:color="auto"/>
        <w:bottom w:val="none" w:sz="0" w:space="0" w:color="auto"/>
        <w:right w:val="none" w:sz="0" w:space="0" w:color="auto"/>
      </w:divBdr>
    </w:div>
    <w:div w:id="1485585296">
      <w:bodyDiv w:val="1"/>
      <w:marLeft w:val="0"/>
      <w:marRight w:val="0"/>
      <w:marTop w:val="0"/>
      <w:marBottom w:val="0"/>
      <w:divBdr>
        <w:top w:val="none" w:sz="0" w:space="0" w:color="auto"/>
        <w:left w:val="none" w:sz="0" w:space="0" w:color="auto"/>
        <w:bottom w:val="none" w:sz="0" w:space="0" w:color="auto"/>
        <w:right w:val="none" w:sz="0" w:space="0" w:color="auto"/>
      </w:divBdr>
    </w:div>
    <w:div w:id="1499076859">
      <w:bodyDiv w:val="1"/>
      <w:marLeft w:val="0"/>
      <w:marRight w:val="0"/>
      <w:marTop w:val="0"/>
      <w:marBottom w:val="0"/>
      <w:divBdr>
        <w:top w:val="none" w:sz="0" w:space="0" w:color="auto"/>
        <w:left w:val="none" w:sz="0" w:space="0" w:color="auto"/>
        <w:bottom w:val="none" w:sz="0" w:space="0" w:color="auto"/>
        <w:right w:val="none" w:sz="0" w:space="0" w:color="auto"/>
      </w:divBdr>
    </w:div>
    <w:div w:id="1519267987">
      <w:bodyDiv w:val="1"/>
      <w:marLeft w:val="0"/>
      <w:marRight w:val="0"/>
      <w:marTop w:val="0"/>
      <w:marBottom w:val="0"/>
      <w:divBdr>
        <w:top w:val="none" w:sz="0" w:space="0" w:color="auto"/>
        <w:left w:val="none" w:sz="0" w:space="0" w:color="auto"/>
        <w:bottom w:val="none" w:sz="0" w:space="0" w:color="auto"/>
        <w:right w:val="none" w:sz="0" w:space="0" w:color="auto"/>
      </w:divBdr>
    </w:div>
    <w:div w:id="1523081554">
      <w:bodyDiv w:val="1"/>
      <w:marLeft w:val="0"/>
      <w:marRight w:val="0"/>
      <w:marTop w:val="0"/>
      <w:marBottom w:val="0"/>
      <w:divBdr>
        <w:top w:val="none" w:sz="0" w:space="0" w:color="auto"/>
        <w:left w:val="none" w:sz="0" w:space="0" w:color="auto"/>
        <w:bottom w:val="none" w:sz="0" w:space="0" w:color="auto"/>
        <w:right w:val="none" w:sz="0" w:space="0" w:color="auto"/>
      </w:divBdr>
    </w:div>
    <w:div w:id="1533569255">
      <w:bodyDiv w:val="1"/>
      <w:marLeft w:val="0"/>
      <w:marRight w:val="0"/>
      <w:marTop w:val="0"/>
      <w:marBottom w:val="0"/>
      <w:divBdr>
        <w:top w:val="none" w:sz="0" w:space="0" w:color="auto"/>
        <w:left w:val="none" w:sz="0" w:space="0" w:color="auto"/>
        <w:bottom w:val="none" w:sz="0" w:space="0" w:color="auto"/>
        <w:right w:val="none" w:sz="0" w:space="0" w:color="auto"/>
      </w:divBdr>
    </w:div>
    <w:div w:id="1538197390">
      <w:bodyDiv w:val="1"/>
      <w:marLeft w:val="0"/>
      <w:marRight w:val="0"/>
      <w:marTop w:val="0"/>
      <w:marBottom w:val="0"/>
      <w:divBdr>
        <w:top w:val="none" w:sz="0" w:space="0" w:color="auto"/>
        <w:left w:val="none" w:sz="0" w:space="0" w:color="auto"/>
        <w:bottom w:val="none" w:sz="0" w:space="0" w:color="auto"/>
        <w:right w:val="none" w:sz="0" w:space="0" w:color="auto"/>
      </w:divBdr>
    </w:div>
    <w:div w:id="1540971177">
      <w:bodyDiv w:val="1"/>
      <w:marLeft w:val="0"/>
      <w:marRight w:val="0"/>
      <w:marTop w:val="0"/>
      <w:marBottom w:val="0"/>
      <w:divBdr>
        <w:top w:val="none" w:sz="0" w:space="0" w:color="auto"/>
        <w:left w:val="none" w:sz="0" w:space="0" w:color="auto"/>
        <w:bottom w:val="none" w:sz="0" w:space="0" w:color="auto"/>
        <w:right w:val="none" w:sz="0" w:space="0" w:color="auto"/>
      </w:divBdr>
    </w:div>
    <w:div w:id="1541165970">
      <w:bodyDiv w:val="1"/>
      <w:marLeft w:val="0"/>
      <w:marRight w:val="0"/>
      <w:marTop w:val="0"/>
      <w:marBottom w:val="0"/>
      <w:divBdr>
        <w:top w:val="none" w:sz="0" w:space="0" w:color="auto"/>
        <w:left w:val="none" w:sz="0" w:space="0" w:color="auto"/>
        <w:bottom w:val="none" w:sz="0" w:space="0" w:color="auto"/>
        <w:right w:val="none" w:sz="0" w:space="0" w:color="auto"/>
      </w:divBdr>
    </w:div>
    <w:div w:id="1545142514">
      <w:bodyDiv w:val="1"/>
      <w:marLeft w:val="0"/>
      <w:marRight w:val="0"/>
      <w:marTop w:val="0"/>
      <w:marBottom w:val="0"/>
      <w:divBdr>
        <w:top w:val="none" w:sz="0" w:space="0" w:color="auto"/>
        <w:left w:val="none" w:sz="0" w:space="0" w:color="auto"/>
        <w:bottom w:val="none" w:sz="0" w:space="0" w:color="auto"/>
        <w:right w:val="none" w:sz="0" w:space="0" w:color="auto"/>
      </w:divBdr>
    </w:div>
    <w:div w:id="1548834617">
      <w:bodyDiv w:val="1"/>
      <w:marLeft w:val="0"/>
      <w:marRight w:val="0"/>
      <w:marTop w:val="0"/>
      <w:marBottom w:val="0"/>
      <w:divBdr>
        <w:top w:val="none" w:sz="0" w:space="0" w:color="auto"/>
        <w:left w:val="none" w:sz="0" w:space="0" w:color="auto"/>
        <w:bottom w:val="none" w:sz="0" w:space="0" w:color="auto"/>
        <w:right w:val="none" w:sz="0" w:space="0" w:color="auto"/>
      </w:divBdr>
    </w:div>
    <w:div w:id="1549759644">
      <w:bodyDiv w:val="1"/>
      <w:marLeft w:val="0"/>
      <w:marRight w:val="0"/>
      <w:marTop w:val="0"/>
      <w:marBottom w:val="0"/>
      <w:divBdr>
        <w:top w:val="none" w:sz="0" w:space="0" w:color="auto"/>
        <w:left w:val="none" w:sz="0" w:space="0" w:color="auto"/>
        <w:bottom w:val="none" w:sz="0" w:space="0" w:color="auto"/>
        <w:right w:val="none" w:sz="0" w:space="0" w:color="auto"/>
      </w:divBdr>
    </w:div>
    <w:div w:id="1579055487">
      <w:bodyDiv w:val="1"/>
      <w:marLeft w:val="0"/>
      <w:marRight w:val="0"/>
      <w:marTop w:val="0"/>
      <w:marBottom w:val="0"/>
      <w:divBdr>
        <w:top w:val="none" w:sz="0" w:space="0" w:color="auto"/>
        <w:left w:val="none" w:sz="0" w:space="0" w:color="auto"/>
        <w:bottom w:val="none" w:sz="0" w:space="0" w:color="auto"/>
        <w:right w:val="none" w:sz="0" w:space="0" w:color="auto"/>
      </w:divBdr>
    </w:div>
    <w:div w:id="1591816470">
      <w:bodyDiv w:val="1"/>
      <w:marLeft w:val="0"/>
      <w:marRight w:val="0"/>
      <w:marTop w:val="0"/>
      <w:marBottom w:val="0"/>
      <w:divBdr>
        <w:top w:val="none" w:sz="0" w:space="0" w:color="auto"/>
        <w:left w:val="none" w:sz="0" w:space="0" w:color="auto"/>
        <w:bottom w:val="none" w:sz="0" w:space="0" w:color="auto"/>
        <w:right w:val="none" w:sz="0" w:space="0" w:color="auto"/>
      </w:divBdr>
    </w:div>
    <w:div w:id="1600455378">
      <w:bodyDiv w:val="1"/>
      <w:marLeft w:val="0"/>
      <w:marRight w:val="0"/>
      <w:marTop w:val="0"/>
      <w:marBottom w:val="0"/>
      <w:divBdr>
        <w:top w:val="none" w:sz="0" w:space="0" w:color="auto"/>
        <w:left w:val="none" w:sz="0" w:space="0" w:color="auto"/>
        <w:bottom w:val="none" w:sz="0" w:space="0" w:color="auto"/>
        <w:right w:val="none" w:sz="0" w:space="0" w:color="auto"/>
      </w:divBdr>
    </w:div>
    <w:div w:id="1615404805">
      <w:bodyDiv w:val="1"/>
      <w:marLeft w:val="0"/>
      <w:marRight w:val="0"/>
      <w:marTop w:val="0"/>
      <w:marBottom w:val="0"/>
      <w:divBdr>
        <w:top w:val="none" w:sz="0" w:space="0" w:color="auto"/>
        <w:left w:val="none" w:sz="0" w:space="0" w:color="auto"/>
        <w:bottom w:val="none" w:sz="0" w:space="0" w:color="auto"/>
        <w:right w:val="none" w:sz="0" w:space="0" w:color="auto"/>
      </w:divBdr>
    </w:div>
    <w:div w:id="1647664634">
      <w:bodyDiv w:val="1"/>
      <w:marLeft w:val="0"/>
      <w:marRight w:val="0"/>
      <w:marTop w:val="0"/>
      <w:marBottom w:val="0"/>
      <w:divBdr>
        <w:top w:val="none" w:sz="0" w:space="0" w:color="auto"/>
        <w:left w:val="none" w:sz="0" w:space="0" w:color="auto"/>
        <w:bottom w:val="none" w:sz="0" w:space="0" w:color="auto"/>
        <w:right w:val="none" w:sz="0" w:space="0" w:color="auto"/>
      </w:divBdr>
    </w:div>
    <w:div w:id="1651522708">
      <w:bodyDiv w:val="1"/>
      <w:marLeft w:val="0"/>
      <w:marRight w:val="0"/>
      <w:marTop w:val="0"/>
      <w:marBottom w:val="0"/>
      <w:divBdr>
        <w:top w:val="none" w:sz="0" w:space="0" w:color="auto"/>
        <w:left w:val="none" w:sz="0" w:space="0" w:color="auto"/>
        <w:bottom w:val="none" w:sz="0" w:space="0" w:color="auto"/>
        <w:right w:val="none" w:sz="0" w:space="0" w:color="auto"/>
      </w:divBdr>
    </w:div>
    <w:div w:id="1664357105">
      <w:bodyDiv w:val="1"/>
      <w:marLeft w:val="0"/>
      <w:marRight w:val="0"/>
      <w:marTop w:val="0"/>
      <w:marBottom w:val="0"/>
      <w:divBdr>
        <w:top w:val="none" w:sz="0" w:space="0" w:color="auto"/>
        <w:left w:val="none" w:sz="0" w:space="0" w:color="auto"/>
        <w:bottom w:val="none" w:sz="0" w:space="0" w:color="auto"/>
        <w:right w:val="none" w:sz="0" w:space="0" w:color="auto"/>
      </w:divBdr>
    </w:div>
    <w:div w:id="1670520397">
      <w:bodyDiv w:val="1"/>
      <w:marLeft w:val="0"/>
      <w:marRight w:val="0"/>
      <w:marTop w:val="0"/>
      <w:marBottom w:val="0"/>
      <w:divBdr>
        <w:top w:val="none" w:sz="0" w:space="0" w:color="auto"/>
        <w:left w:val="none" w:sz="0" w:space="0" w:color="auto"/>
        <w:bottom w:val="none" w:sz="0" w:space="0" w:color="auto"/>
        <w:right w:val="none" w:sz="0" w:space="0" w:color="auto"/>
      </w:divBdr>
    </w:div>
    <w:div w:id="1675303552">
      <w:bodyDiv w:val="1"/>
      <w:marLeft w:val="0"/>
      <w:marRight w:val="0"/>
      <w:marTop w:val="0"/>
      <w:marBottom w:val="0"/>
      <w:divBdr>
        <w:top w:val="none" w:sz="0" w:space="0" w:color="auto"/>
        <w:left w:val="none" w:sz="0" w:space="0" w:color="auto"/>
        <w:bottom w:val="none" w:sz="0" w:space="0" w:color="auto"/>
        <w:right w:val="none" w:sz="0" w:space="0" w:color="auto"/>
      </w:divBdr>
    </w:div>
    <w:div w:id="1684161500">
      <w:bodyDiv w:val="1"/>
      <w:marLeft w:val="0"/>
      <w:marRight w:val="0"/>
      <w:marTop w:val="0"/>
      <w:marBottom w:val="0"/>
      <w:divBdr>
        <w:top w:val="none" w:sz="0" w:space="0" w:color="auto"/>
        <w:left w:val="none" w:sz="0" w:space="0" w:color="auto"/>
        <w:bottom w:val="none" w:sz="0" w:space="0" w:color="auto"/>
        <w:right w:val="none" w:sz="0" w:space="0" w:color="auto"/>
      </w:divBdr>
    </w:div>
    <w:div w:id="1700542059">
      <w:bodyDiv w:val="1"/>
      <w:marLeft w:val="0"/>
      <w:marRight w:val="0"/>
      <w:marTop w:val="0"/>
      <w:marBottom w:val="0"/>
      <w:divBdr>
        <w:top w:val="none" w:sz="0" w:space="0" w:color="auto"/>
        <w:left w:val="none" w:sz="0" w:space="0" w:color="auto"/>
        <w:bottom w:val="none" w:sz="0" w:space="0" w:color="auto"/>
        <w:right w:val="none" w:sz="0" w:space="0" w:color="auto"/>
      </w:divBdr>
    </w:div>
    <w:div w:id="1714033501">
      <w:bodyDiv w:val="1"/>
      <w:marLeft w:val="0"/>
      <w:marRight w:val="0"/>
      <w:marTop w:val="0"/>
      <w:marBottom w:val="0"/>
      <w:divBdr>
        <w:top w:val="none" w:sz="0" w:space="0" w:color="auto"/>
        <w:left w:val="none" w:sz="0" w:space="0" w:color="auto"/>
        <w:bottom w:val="none" w:sz="0" w:space="0" w:color="auto"/>
        <w:right w:val="none" w:sz="0" w:space="0" w:color="auto"/>
      </w:divBdr>
    </w:div>
    <w:div w:id="1719741525">
      <w:bodyDiv w:val="1"/>
      <w:marLeft w:val="0"/>
      <w:marRight w:val="0"/>
      <w:marTop w:val="0"/>
      <w:marBottom w:val="0"/>
      <w:divBdr>
        <w:top w:val="none" w:sz="0" w:space="0" w:color="auto"/>
        <w:left w:val="none" w:sz="0" w:space="0" w:color="auto"/>
        <w:bottom w:val="none" w:sz="0" w:space="0" w:color="auto"/>
        <w:right w:val="none" w:sz="0" w:space="0" w:color="auto"/>
      </w:divBdr>
    </w:div>
    <w:div w:id="1725330422">
      <w:bodyDiv w:val="1"/>
      <w:marLeft w:val="0"/>
      <w:marRight w:val="0"/>
      <w:marTop w:val="0"/>
      <w:marBottom w:val="0"/>
      <w:divBdr>
        <w:top w:val="none" w:sz="0" w:space="0" w:color="auto"/>
        <w:left w:val="none" w:sz="0" w:space="0" w:color="auto"/>
        <w:bottom w:val="none" w:sz="0" w:space="0" w:color="auto"/>
        <w:right w:val="none" w:sz="0" w:space="0" w:color="auto"/>
      </w:divBdr>
    </w:div>
    <w:div w:id="1746804970">
      <w:bodyDiv w:val="1"/>
      <w:marLeft w:val="0"/>
      <w:marRight w:val="0"/>
      <w:marTop w:val="0"/>
      <w:marBottom w:val="0"/>
      <w:divBdr>
        <w:top w:val="none" w:sz="0" w:space="0" w:color="auto"/>
        <w:left w:val="none" w:sz="0" w:space="0" w:color="auto"/>
        <w:bottom w:val="none" w:sz="0" w:space="0" w:color="auto"/>
        <w:right w:val="none" w:sz="0" w:space="0" w:color="auto"/>
      </w:divBdr>
    </w:div>
    <w:div w:id="1753549076">
      <w:bodyDiv w:val="1"/>
      <w:marLeft w:val="0"/>
      <w:marRight w:val="0"/>
      <w:marTop w:val="0"/>
      <w:marBottom w:val="0"/>
      <w:divBdr>
        <w:top w:val="none" w:sz="0" w:space="0" w:color="auto"/>
        <w:left w:val="none" w:sz="0" w:space="0" w:color="auto"/>
        <w:bottom w:val="none" w:sz="0" w:space="0" w:color="auto"/>
        <w:right w:val="none" w:sz="0" w:space="0" w:color="auto"/>
      </w:divBdr>
    </w:div>
    <w:div w:id="1765417683">
      <w:bodyDiv w:val="1"/>
      <w:marLeft w:val="0"/>
      <w:marRight w:val="0"/>
      <w:marTop w:val="0"/>
      <w:marBottom w:val="0"/>
      <w:divBdr>
        <w:top w:val="none" w:sz="0" w:space="0" w:color="auto"/>
        <w:left w:val="none" w:sz="0" w:space="0" w:color="auto"/>
        <w:bottom w:val="none" w:sz="0" w:space="0" w:color="auto"/>
        <w:right w:val="none" w:sz="0" w:space="0" w:color="auto"/>
      </w:divBdr>
    </w:div>
    <w:div w:id="1768378641">
      <w:bodyDiv w:val="1"/>
      <w:marLeft w:val="0"/>
      <w:marRight w:val="0"/>
      <w:marTop w:val="0"/>
      <w:marBottom w:val="0"/>
      <w:divBdr>
        <w:top w:val="none" w:sz="0" w:space="0" w:color="auto"/>
        <w:left w:val="none" w:sz="0" w:space="0" w:color="auto"/>
        <w:bottom w:val="none" w:sz="0" w:space="0" w:color="auto"/>
        <w:right w:val="none" w:sz="0" w:space="0" w:color="auto"/>
      </w:divBdr>
    </w:div>
    <w:div w:id="1770004323">
      <w:bodyDiv w:val="1"/>
      <w:marLeft w:val="0"/>
      <w:marRight w:val="0"/>
      <w:marTop w:val="0"/>
      <w:marBottom w:val="0"/>
      <w:divBdr>
        <w:top w:val="none" w:sz="0" w:space="0" w:color="auto"/>
        <w:left w:val="none" w:sz="0" w:space="0" w:color="auto"/>
        <w:bottom w:val="none" w:sz="0" w:space="0" w:color="auto"/>
        <w:right w:val="none" w:sz="0" w:space="0" w:color="auto"/>
      </w:divBdr>
    </w:div>
    <w:div w:id="1772971735">
      <w:bodyDiv w:val="1"/>
      <w:marLeft w:val="0"/>
      <w:marRight w:val="0"/>
      <w:marTop w:val="0"/>
      <w:marBottom w:val="0"/>
      <w:divBdr>
        <w:top w:val="none" w:sz="0" w:space="0" w:color="auto"/>
        <w:left w:val="none" w:sz="0" w:space="0" w:color="auto"/>
        <w:bottom w:val="none" w:sz="0" w:space="0" w:color="auto"/>
        <w:right w:val="none" w:sz="0" w:space="0" w:color="auto"/>
      </w:divBdr>
    </w:div>
    <w:div w:id="1794322739">
      <w:bodyDiv w:val="1"/>
      <w:marLeft w:val="0"/>
      <w:marRight w:val="0"/>
      <w:marTop w:val="0"/>
      <w:marBottom w:val="0"/>
      <w:divBdr>
        <w:top w:val="none" w:sz="0" w:space="0" w:color="auto"/>
        <w:left w:val="none" w:sz="0" w:space="0" w:color="auto"/>
        <w:bottom w:val="none" w:sz="0" w:space="0" w:color="auto"/>
        <w:right w:val="none" w:sz="0" w:space="0" w:color="auto"/>
      </w:divBdr>
    </w:div>
    <w:div w:id="1800610766">
      <w:bodyDiv w:val="1"/>
      <w:marLeft w:val="0"/>
      <w:marRight w:val="0"/>
      <w:marTop w:val="0"/>
      <w:marBottom w:val="0"/>
      <w:divBdr>
        <w:top w:val="none" w:sz="0" w:space="0" w:color="auto"/>
        <w:left w:val="none" w:sz="0" w:space="0" w:color="auto"/>
        <w:bottom w:val="none" w:sz="0" w:space="0" w:color="auto"/>
        <w:right w:val="none" w:sz="0" w:space="0" w:color="auto"/>
      </w:divBdr>
    </w:div>
    <w:div w:id="1813719287">
      <w:bodyDiv w:val="1"/>
      <w:marLeft w:val="0"/>
      <w:marRight w:val="0"/>
      <w:marTop w:val="0"/>
      <w:marBottom w:val="0"/>
      <w:divBdr>
        <w:top w:val="none" w:sz="0" w:space="0" w:color="auto"/>
        <w:left w:val="none" w:sz="0" w:space="0" w:color="auto"/>
        <w:bottom w:val="none" w:sz="0" w:space="0" w:color="auto"/>
        <w:right w:val="none" w:sz="0" w:space="0" w:color="auto"/>
      </w:divBdr>
    </w:div>
    <w:div w:id="1816750870">
      <w:bodyDiv w:val="1"/>
      <w:marLeft w:val="0"/>
      <w:marRight w:val="0"/>
      <w:marTop w:val="0"/>
      <w:marBottom w:val="0"/>
      <w:divBdr>
        <w:top w:val="none" w:sz="0" w:space="0" w:color="auto"/>
        <w:left w:val="none" w:sz="0" w:space="0" w:color="auto"/>
        <w:bottom w:val="none" w:sz="0" w:space="0" w:color="auto"/>
        <w:right w:val="none" w:sz="0" w:space="0" w:color="auto"/>
      </w:divBdr>
    </w:div>
    <w:div w:id="1821968624">
      <w:bodyDiv w:val="1"/>
      <w:marLeft w:val="0"/>
      <w:marRight w:val="0"/>
      <w:marTop w:val="0"/>
      <w:marBottom w:val="0"/>
      <w:divBdr>
        <w:top w:val="none" w:sz="0" w:space="0" w:color="auto"/>
        <w:left w:val="none" w:sz="0" w:space="0" w:color="auto"/>
        <w:bottom w:val="none" w:sz="0" w:space="0" w:color="auto"/>
        <w:right w:val="none" w:sz="0" w:space="0" w:color="auto"/>
      </w:divBdr>
    </w:div>
    <w:div w:id="1831293553">
      <w:bodyDiv w:val="1"/>
      <w:marLeft w:val="0"/>
      <w:marRight w:val="0"/>
      <w:marTop w:val="0"/>
      <w:marBottom w:val="0"/>
      <w:divBdr>
        <w:top w:val="none" w:sz="0" w:space="0" w:color="auto"/>
        <w:left w:val="none" w:sz="0" w:space="0" w:color="auto"/>
        <w:bottom w:val="none" w:sz="0" w:space="0" w:color="auto"/>
        <w:right w:val="none" w:sz="0" w:space="0" w:color="auto"/>
      </w:divBdr>
    </w:div>
    <w:div w:id="1862622242">
      <w:bodyDiv w:val="1"/>
      <w:marLeft w:val="0"/>
      <w:marRight w:val="0"/>
      <w:marTop w:val="0"/>
      <w:marBottom w:val="0"/>
      <w:divBdr>
        <w:top w:val="none" w:sz="0" w:space="0" w:color="auto"/>
        <w:left w:val="none" w:sz="0" w:space="0" w:color="auto"/>
        <w:bottom w:val="none" w:sz="0" w:space="0" w:color="auto"/>
        <w:right w:val="none" w:sz="0" w:space="0" w:color="auto"/>
      </w:divBdr>
    </w:div>
    <w:div w:id="1878349723">
      <w:bodyDiv w:val="1"/>
      <w:marLeft w:val="0"/>
      <w:marRight w:val="0"/>
      <w:marTop w:val="0"/>
      <w:marBottom w:val="0"/>
      <w:divBdr>
        <w:top w:val="none" w:sz="0" w:space="0" w:color="auto"/>
        <w:left w:val="none" w:sz="0" w:space="0" w:color="auto"/>
        <w:bottom w:val="none" w:sz="0" w:space="0" w:color="auto"/>
        <w:right w:val="none" w:sz="0" w:space="0" w:color="auto"/>
      </w:divBdr>
    </w:div>
    <w:div w:id="1884709735">
      <w:bodyDiv w:val="1"/>
      <w:marLeft w:val="0"/>
      <w:marRight w:val="0"/>
      <w:marTop w:val="0"/>
      <w:marBottom w:val="0"/>
      <w:divBdr>
        <w:top w:val="none" w:sz="0" w:space="0" w:color="auto"/>
        <w:left w:val="none" w:sz="0" w:space="0" w:color="auto"/>
        <w:bottom w:val="none" w:sz="0" w:space="0" w:color="auto"/>
        <w:right w:val="none" w:sz="0" w:space="0" w:color="auto"/>
      </w:divBdr>
    </w:div>
    <w:div w:id="1913004826">
      <w:bodyDiv w:val="1"/>
      <w:marLeft w:val="0"/>
      <w:marRight w:val="0"/>
      <w:marTop w:val="0"/>
      <w:marBottom w:val="0"/>
      <w:divBdr>
        <w:top w:val="none" w:sz="0" w:space="0" w:color="auto"/>
        <w:left w:val="none" w:sz="0" w:space="0" w:color="auto"/>
        <w:bottom w:val="none" w:sz="0" w:space="0" w:color="auto"/>
        <w:right w:val="none" w:sz="0" w:space="0" w:color="auto"/>
      </w:divBdr>
    </w:div>
    <w:div w:id="1916159287">
      <w:bodyDiv w:val="1"/>
      <w:marLeft w:val="0"/>
      <w:marRight w:val="0"/>
      <w:marTop w:val="0"/>
      <w:marBottom w:val="0"/>
      <w:divBdr>
        <w:top w:val="none" w:sz="0" w:space="0" w:color="auto"/>
        <w:left w:val="none" w:sz="0" w:space="0" w:color="auto"/>
        <w:bottom w:val="none" w:sz="0" w:space="0" w:color="auto"/>
        <w:right w:val="none" w:sz="0" w:space="0" w:color="auto"/>
      </w:divBdr>
    </w:div>
    <w:div w:id="1928885195">
      <w:bodyDiv w:val="1"/>
      <w:marLeft w:val="0"/>
      <w:marRight w:val="0"/>
      <w:marTop w:val="0"/>
      <w:marBottom w:val="0"/>
      <w:divBdr>
        <w:top w:val="none" w:sz="0" w:space="0" w:color="auto"/>
        <w:left w:val="none" w:sz="0" w:space="0" w:color="auto"/>
        <w:bottom w:val="none" w:sz="0" w:space="0" w:color="auto"/>
        <w:right w:val="none" w:sz="0" w:space="0" w:color="auto"/>
      </w:divBdr>
    </w:div>
    <w:div w:id="1934431875">
      <w:bodyDiv w:val="1"/>
      <w:marLeft w:val="0"/>
      <w:marRight w:val="0"/>
      <w:marTop w:val="0"/>
      <w:marBottom w:val="0"/>
      <w:divBdr>
        <w:top w:val="none" w:sz="0" w:space="0" w:color="auto"/>
        <w:left w:val="none" w:sz="0" w:space="0" w:color="auto"/>
        <w:bottom w:val="none" w:sz="0" w:space="0" w:color="auto"/>
        <w:right w:val="none" w:sz="0" w:space="0" w:color="auto"/>
      </w:divBdr>
    </w:div>
    <w:div w:id="1940260188">
      <w:bodyDiv w:val="1"/>
      <w:marLeft w:val="0"/>
      <w:marRight w:val="0"/>
      <w:marTop w:val="0"/>
      <w:marBottom w:val="0"/>
      <w:divBdr>
        <w:top w:val="none" w:sz="0" w:space="0" w:color="auto"/>
        <w:left w:val="none" w:sz="0" w:space="0" w:color="auto"/>
        <w:bottom w:val="none" w:sz="0" w:space="0" w:color="auto"/>
        <w:right w:val="none" w:sz="0" w:space="0" w:color="auto"/>
      </w:divBdr>
    </w:div>
    <w:div w:id="1941907641">
      <w:bodyDiv w:val="1"/>
      <w:marLeft w:val="0"/>
      <w:marRight w:val="0"/>
      <w:marTop w:val="0"/>
      <w:marBottom w:val="0"/>
      <w:divBdr>
        <w:top w:val="none" w:sz="0" w:space="0" w:color="auto"/>
        <w:left w:val="none" w:sz="0" w:space="0" w:color="auto"/>
        <w:bottom w:val="none" w:sz="0" w:space="0" w:color="auto"/>
        <w:right w:val="none" w:sz="0" w:space="0" w:color="auto"/>
      </w:divBdr>
    </w:div>
    <w:div w:id="1948082218">
      <w:bodyDiv w:val="1"/>
      <w:marLeft w:val="0"/>
      <w:marRight w:val="0"/>
      <w:marTop w:val="0"/>
      <w:marBottom w:val="0"/>
      <w:divBdr>
        <w:top w:val="none" w:sz="0" w:space="0" w:color="auto"/>
        <w:left w:val="none" w:sz="0" w:space="0" w:color="auto"/>
        <w:bottom w:val="none" w:sz="0" w:space="0" w:color="auto"/>
        <w:right w:val="none" w:sz="0" w:space="0" w:color="auto"/>
      </w:divBdr>
    </w:div>
    <w:div w:id="1963461859">
      <w:bodyDiv w:val="1"/>
      <w:marLeft w:val="0"/>
      <w:marRight w:val="0"/>
      <w:marTop w:val="0"/>
      <w:marBottom w:val="0"/>
      <w:divBdr>
        <w:top w:val="none" w:sz="0" w:space="0" w:color="auto"/>
        <w:left w:val="none" w:sz="0" w:space="0" w:color="auto"/>
        <w:bottom w:val="none" w:sz="0" w:space="0" w:color="auto"/>
        <w:right w:val="none" w:sz="0" w:space="0" w:color="auto"/>
      </w:divBdr>
    </w:div>
    <w:div w:id="1993217098">
      <w:bodyDiv w:val="1"/>
      <w:marLeft w:val="0"/>
      <w:marRight w:val="0"/>
      <w:marTop w:val="0"/>
      <w:marBottom w:val="0"/>
      <w:divBdr>
        <w:top w:val="none" w:sz="0" w:space="0" w:color="auto"/>
        <w:left w:val="none" w:sz="0" w:space="0" w:color="auto"/>
        <w:bottom w:val="none" w:sz="0" w:space="0" w:color="auto"/>
        <w:right w:val="none" w:sz="0" w:space="0" w:color="auto"/>
      </w:divBdr>
    </w:div>
    <w:div w:id="2008971511">
      <w:bodyDiv w:val="1"/>
      <w:marLeft w:val="0"/>
      <w:marRight w:val="0"/>
      <w:marTop w:val="0"/>
      <w:marBottom w:val="0"/>
      <w:divBdr>
        <w:top w:val="none" w:sz="0" w:space="0" w:color="auto"/>
        <w:left w:val="none" w:sz="0" w:space="0" w:color="auto"/>
        <w:bottom w:val="none" w:sz="0" w:space="0" w:color="auto"/>
        <w:right w:val="none" w:sz="0" w:space="0" w:color="auto"/>
      </w:divBdr>
    </w:div>
    <w:div w:id="2009676332">
      <w:bodyDiv w:val="1"/>
      <w:marLeft w:val="0"/>
      <w:marRight w:val="0"/>
      <w:marTop w:val="0"/>
      <w:marBottom w:val="0"/>
      <w:divBdr>
        <w:top w:val="none" w:sz="0" w:space="0" w:color="auto"/>
        <w:left w:val="none" w:sz="0" w:space="0" w:color="auto"/>
        <w:bottom w:val="none" w:sz="0" w:space="0" w:color="auto"/>
        <w:right w:val="none" w:sz="0" w:space="0" w:color="auto"/>
      </w:divBdr>
    </w:div>
    <w:div w:id="2062091001">
      <w:bodyDiv w:val="1"/>
      <w:marLeft w:val="0"/>
      <w:marRight w:val="0"/>
      <w:marTop w:val="0"/>
      <w:marBottom w:val="0"/>
      <w:divBdr>
        <w:top w:val="none" w:sz="0" w:space="0" w:color="auto"/>
        <w:left w:val="none" w:sz="0" w:space="0" w:color="auto"/>
        <w:bottom w:val="none" w:sz="0" w:space="0" w:color="auto"/>
        <w:right w:val="none" w:sz="0" w:space="0" w:color="auto"/>
      </w:divBdr>
    </w:div>
    <w:div w:id="2064254329">
      <w:bodyDiv w:val="1"/>
      <w:marLeft w:val="0"/>
      <w:marRight w:val="0"/>
      <w:marTop w:val="0"/>
      <w:marBottom w:val="0"/>
      <w:divBdr>
        <w:top w:val="none" w:sz="0" w:space="0" w:color="auto"/>
        <w:left w:val="none" w:sz="0" w:space="0" w:color="auto"/>
        <w:bottom w:val="none" w:sz="0" w:space="0" w:color="auto"/>
        <w:right w:val="none" w:sz="0" w:space="0" w:color="auto"/>
      </w:divBdr>
    </w:div>
    <w:div w:id="2083868664">
      <w:bodyDiv w:val="1"/>
      <w:marLeft w:val="0"/>
      <w:marRight w:val="0"/>
      <w:marTop w:val="0"/>
      <w:marBottom w:val="0"/>
      <w:divBdr>
        <w:top w:val="none" w:sz="0" w:space="0" w:color="auto"/>
        <w:left w:val="none" w:sz="0" w:space="0" w:color="auto"/>
        <w:bottom w:val="none" w:sz="0" w:space="0" w:color="auto"/>
        <w:right w:val="none" w:sz="0" w:space="0" w:color="auto"/>
      </w:divBdr>
    </w:div>
    <w:div w:id="2109766078">
      <w:bodyDiv w:val="1"/>
      <w:marLeft w:val="0"/>
      <w:marRight w:val="0"/>
      <w:marTop w:val="0"/>
      <w:marBottom w:val="0"/>
      <w:divBdr>
        <w:top w:val="none" w:sz="0" w:space="0" w:color="auto"/>
        <w:left w:val="none" w:sz="0" w:space="0" w:color="auto"/>
        <w:bottom w:val="none" w:sz="0" w:space="0" w:color="auto"/>
        <w:right w:val="none" w:sz="0" w:space="0" w:color="auto"/>
      </w:divBdr>
    </w:div>
    <w:div w:id="2134932734">
      <w:bodyDiv w:val="1"/>
      <w:marLeft w:val="0"/>
      <w:marRight w:val="0"/>
      <w:marTop w:val="0"/>
      <w:marBottom w:val="0"/>
      <w:divBdr>
        <w:top w:val="none" w:sz="0" w:space="0" w:color="auto"/>
        <w:left w:val="none" w:sz="0" w:space="0" w:color="auto"/>
        <w:bottom w:val="none" w:sz="0" w:space="0" w:color="auto"/>
        <w:right w:val="none" w:sz="0" w:space="0" w:color="auto"/>
      </w:divBdr>
    </w:div>
    <w:div w:id="213864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thetechtribe.com/blog-faq" TargetMode="External"/><Relationship Id="rId39" Type="http://schemas.openxmlformats.org/officeDocument/2006/relationships/hyperlink" Target="https://www.cyber.gov.au/protect-yourself/securing-your-devices/how-secure-your-device/secure-your-user-account" TargetMode="External"/><Relationship Id="rId21" Type="http://schemas.openxmlformats.org/officeDocument/2006/relationships/hyperlink" Target="https://thetechtribe.com/blog-faq" TargetMode="External"/><Relationship Id="rId34" Type="http://schemas.openxmlformats.org/officeDocument/2006/relationships/hyperlink" Target="https://www.ncsc.gov.uk/collection/passwords/updating-your-approach" TargetMode="External"/><Relationship Id="rId42" Type="http://schemas.openxmlformats.org/officeDocument/2006/relationships/hyperlink" Target="https://thetechnologypress.com/why-shared-logins-are-a-security-risk-for-your-business/" TargetMode="External"/><Relationship Id="rId47" Type="http://schemas.openxmlformats.org/officeDocument/2006/relationships/image" Target="media/image16.png"/><Relationship Id="rId50"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www.pexels.com/photo/office-team-looking-at-the-laptop-5466236/" TargetMode="External"/><Relationship Id="rId11" Type="http://schemas.openxmlformats.org/officeDocument/2006/relationships/image" Target="media/image1.png"/><Relationship Id="rId24" Type="http://schemas.openxmlformats.org/officeDocument/2006/relationships/hyperlink" Target="https://www.pexels.com/photo/monochrome-photography-of-keys-792031/" TargetMode="External"/><Relationship Id="rId32" Type="http://schemas.openxmlformats.org/officeDocument/2006/relationships/hyperlink" Target="https://www.cyber.gov.au/protect-yourself/securing-your-devices/how-secure-your-device/secure-your-user-account" TargetMode="External"/><Relationship Id="rId37" Type="http://schemas.openxmlformats.org/officeDocument/2006/relationships/hyperlink" Target="https://www.ncsc.gov.uk/collection/using-online-services-safely/creating-separate-user-accounts" TargetMode="External"/><Relationship Id="rId40" Type="http://schemas.openxmlformats.org/officeDocument/2006/relationships/hyperlink" Target="https://www.cyber.gov.au/business-government/asds-cyber-security-frameworks/ism/cyber-security-guidelines/guidelines-for-system-access" TargetMode="External"/><Relationship Id="rId45" Type="http://schemas.openxmlformats.org/officeDocument/2006/relationships/hyperlink" Target="https://thetechtribe.com/blog-faq"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ncsc.gov.uk/collection/passwords/updating-your-approach" TargetMode="External"/><Relationship Id="rId44" Type="http://schemas.openxmlformats.org/officeDocument/2006/relationships/image" Target="media/image14.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help.thetechtribe.com/support/solutions/articles/48001226562-how-do-i-use-the-tribal-wordpress-plugin-" TargetMode="External"/><Relationship Id="rId27" Type="http://schemas.openxmlformats.org/officeDocument/2006/relationships/hyperlink" Target="https://www.ncsc.gov.uk/collection/using-online-services-safely/creating-separate-user-accounts" TargetMode="External"/><Relationship Id="rId30" Type="http://schemas.openxmlformats.org/officeDocument/2006/relationships/hyperlink" Target="https://www.cyber.gov.au/business-government/asds-cyber-security-frameworks/ism/cyber-security-guidelines/guidelines-for-system-access" TargetMode="External"/><Relationship Id="rId35" Type="http://schemas.openxmlformats.org/officeDocument/2006/relationships/image" Target="media/image13.jpg"/><Relationship Id="rId43" Type="http://schemas.openxmlformats.org/officeDocument/2006/relationships/hyperlink" Target="https://thetechtribe.com/blog-faq" TargetMode="External"/><Relationship Id="rId48" Type="http://schemas.openxmlformats.org/officeDocument/2006/relationships/image" Target="media/image17.svg"/><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help.thetechtribe.com/kb/what-is-growably/" TargetMode="External"/><Relationship Id="rId33" Type="http://schemas.openxmlformats.org/officeDocument/2006/relationships/hyperlink" Target="https://learn.microsoft.com/en-us/microsoft-365/admin/email/about-shared-mailboxes?view=o365-worldwide" TargetMode="External"/><Relationship Id="rId38" Type="http://schemas.openxmlformats.org/officeDocument/2006/relationships/hyperlink" Target="https://www.ncsc.gov.uk/collection/passwords/updating-your-approach" TargetMode="External"/><Relationship Id="rId46" Type="http://schemas.openxmlformats.org/officeDocument/2006/relationships/image" Target="media/image15.png"/><Relationship Id="rId20" Type="http://schemas.openxmlformats.org/officeDocument/2006/relationships/image" Target="media/image10.png"/><Relationship Id="rId41" Type="http://schemas.openxmlformats.org/officeDocument/2006/relationships/hyperlink" Target="https://learn.microsoft.com/en-us/microsoft-365/admin/email/about-shared-mailboxes?view=o365-worldwid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jpg"/><Relationship Id="rId28" Type="http://schemas.openxmlformats.org/officeDocument/2006/relationships/image" Target="media/image12.jpg"/><Relationship Id="rId36" Type="http://schemas.openxmlformats.org/officeDocument/2006/relationships/hyperlink" Target="https://www.pexels.com/photo/person-arranging-name-tags-with-laces-on-a-desk-7648472/" TargetMode="External"/><Relationship Id="rId4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ti\The%20Tech%20Tribe\Team%20Tribe%20-%20&#128736;%20Admin\Templates\TTT_Word-Template-Full-with-TOC.dotx" TargetMode="External"/></Relationships>
</file>

<file path=word/theme/theme1.xml><?xml version="1.0" encoding="utf-8"?>
<a:theme xmlns:a="http://schemas.openxmlformats.org/drawingml/2006/main" name="Office Theme">
  <a:themeElements>
    <a:clrScheme name="Custom 10">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E5AAB"/>
      </a:hlink>
      <a:folHlink>
        <a:srgbClr val="954F72"/>
      </a:folHlink>
    </a:clrScheme>
    <a:fontScheme name="Tech Trib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a9f6442c-f8cc-4405-bc5a-d6710a8f41a3">
      <UserInfo>
        <DisplayName/>
        <AccountId xsi:nil="true"/>
        <AccountType/>
      </UserInfo>
    </SharedWithUsers>
    <MediaLengthInSeconds xmlns="66b3fc65-15cb-4e07-a4ac-9fabbf97f0a8" xsi:nil="true"/>
    <lcf76f155ced4ddcb4097134ff3c332f xmlns="66b3fc65-15cb-4e07-a4ac-9fabbf97f0a8">
      <Terms xmlns="http://schemas.microsoft.com/office/infopath/2007/PartnerControls"/>
    </lcf76f155ced4ddcb4097134ff3c332f>
    <TaxCatchAll xmlns="a9f6442c-f8cc-4405-bc5a-d6710a8f41a3"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6F61D51DEEB9E468C7D57D011404843" ma:contentTypeVersion="20" ma:contentTypeDescription="Create a new document." ma:contentTypeScope="" ma:versionID="81145b8098894f578344cc20fdc6f068">
  <xsd:schema xmlns:xsd="http://www.w3.org/2001/XMLSchema" xmlns:xs="http://www.w3.org/2001/XMLSchema" xmlns:p="http://schemas.microsoft.com/office/2006/metadata/properties" xmlns:ns1="http://schemas.microsoft.com/sharepoint/v3" xmlns:ns2="66b3fc65-15cb-4e07-a4ac-9fabbf97f0a8" xmlns:ns3="a9f6442c-f8cc-4405-bc5a-d6710a8f41a3" targetNamespace="http://schemas.microsoft.com/office/2006/metadata/properties" ma:root="true" ma:fieldsID="7f78111c42bff827e213f1e49c705a13" ns1:_="" ns2:_="" ns3:_="">
    <xsd:import namespace="http://schemas.microsoft.com/sharepoint/v3"/>
    <xsd:import namespace="66b3fc65-15cb-4e07-a4ac-9fabbf97f0a8"/>
    <xsd:import namespace="a9f6442c-f8cc-4405-bc5a-d6710a8f41a3"/>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1:_ip_UnifiedCompliancePolicyProperties" minOccurs="0"/>
                <xsd:element ref="ns1:_ip_UnifiedCompliancePolicyUIAction"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3fc65-15cb-4e07-a4ac-9fabbf97f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9e1ab9a-1671-4eda-8248-e3e31199a501"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f6442c-f8cc-4405-bc5a-d6710a8f41a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6e3a144-2ddf-4e37-8e29-ac4fd6147eba}" ma:internalName="TaxCatchAll" ma:showField="CatchAllData" ma:web="a9f6442c-f8cc-4405-bc5a-d6710a8f4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BD8DAF-0CA2-4DA5-9DCF-2428754B368F}">
  <ds:schemaRefs>
    <ds:schemaRef ds:uri="http://schemas.microsoft.com/sharepoint/v3/contenttype/forms"/>
  </ds:schemaRefs>
</ds:datastoreItem>
</file>

<file path=customXml/itemProps2.xml><?xml version="1.0" encoding="utf-8"?>
<ds:datastoreItem xmlns:ds="http://schemas.openxmlformats.org/officeDocument/2006/customXml" ds:itemID="{B1F712C0-E47C-45E3-BC22-2DB565505767}">
  <ds:schemaRefs>
    <ds:schemaRef ds:uri="http://schemas.openxmlformats.org/officeDocument/2006/bibliography"/>
  </ds:schemaRefs>
</ds:datastoreItem>
</file>

<file path=customXml/itemProps3.xml><?xml version="1.0" encoding="utf-8"?>
<ds:datastoreItem xmlns:ds="http://schemas.openxmlformats.org/officeDocument/2006/customXml" ds:itemID="{BB5DBA68-A447-4DC4-A8C0-672E194AC7DD}">
  <ds:schemaRefs>
    <ds:schemaRef ds:uri="http://schemas.microsoft.com/office/2006/metadata/properties"/>
    <ds:schemaRef ds:uri="http://schemas.microsoft.com/office/infopath/2007/PartnerControls"/>
    <ds:schemaRef ds:uri="a9f6442c-f8cc-4405-bc5a-d6710a8f41a3"/>
    <ds:schemaRef ds:uri="66b3fc65-15cb-4e07-a4ac-9fabbf97f0a8"/>
    <ds:schemaRef ds:uri="http://schemas.microsoft.com/sharepoint/v3"/>
  </ds:schemaRefs>
</ds:datastoreItem>
</file>

<file path=customXml/itemProps4.xml><?xml version="1.0" encoding="utf-8"?>
<ds:datastoreItem xmlns:ds="http://schemas.openxmlformats.org/officeDocument/2006/customXml" ds:itemID="{78FB5842-9F41-4127-971E-F55828843A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b3fc65-15cb-4e07-a4ac-9fabbf97f0a8"/>
    <ds:schemaRef ds:uri="a9f6442c-f8cc-4405-bc5a-d6710a8f4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TTT_Word-Template-Full-with-TOC</Template>
  <TotalTime>75</TotalTime>
  <Pages>15</Pages>
  <Words>3952</Words>
  <Characters>21186</Characters>
  <Application>Microsoft Office Word</Application>
  <DocSecurity>0</DocSecurity>
  <Lines>441</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24897</CharactersWithSpaces>
  <SharedDoc>false</SharedDoc>
  <HLinks>
    <vt:vector size="114" baseType="variant">
      <vt:variant>
        <vt:i4>7798822</vt:i4>
      </vt:variant>
      <vt:variant>
        <vt:i4>90</vt:i4>
      </vt:variant>
      <vt:variant>
        <vt:i4>0</vt:i4>
      </vt:variant>
      <vt:variant>
        <vt:i4>5</vt:i4>
      </vt:variant>
      <vt:variant>
        <vt:lpwstr>https://thetechnologypress.com/explaining-cybersecurity-audits-and-the-three-tips-for-running-one/</vt:lpwstr>
      </vt:variant>
      <vt:variant>
        <vt:lpwstr/>
      </vt:variant>
      <vt:variant>
        <vt:i4>5832783</vt:i4>
      </vt:variant>
      <vt:variant>
        <vt:i4>87</vt:i4>
      </vt:variant>
      <vt:variant>
        <vt:i4>0</vt:i4>
      </vt:variant>
      <vt:variant>
        <vt:i4>5</vt:i4>
      </vt:variant>
      <vt:variant>
        <vt:lpwstr>https://thetechtribe.com/blog-faq</vt:lpwstr>
      </vt:variant>
      <vt:variant>
        <vt:lpwstr/>
      </vt:variant>
      <vt:variant>
        <vt:i4>4653166</vt:i4>
      </vt:variant>
      <vt:variant>
        <vt:i4>84</vt:i4>
      </vt:variant>
      <vt:variant>
        <vt:i4>0</vt:i4>
      </vt:variant>
      <vt:variant>
        <vt:i4>5</vt:i4>
      </vt:variant>
      <vt:variant>
        <vt:lpwstr>https://portal.thetechtribe.com/content/SOCIAL-POSTS/TTT_Blog-Post-Social-Media-Image-Explaining-Cybersecurity-Audits-03.jpg</vt:lpwstr>
      </vt:variant>
      <vt:variant>
        <vt:lpwstr/>
      </vt:variant>
      <vt:variant>
        <vt:i4>4587630</vt:i4>
      </vt:variant>
      <vt:variant>
        <vt:i4>81</vt:i4>
      </vt:variant>
      <vt:variant>
        <vt:i4>0</vt:i4>
      </vt:variant>
      <vt:variant>
        <vt:i4>5</vt:i4>
      </vt:variant>
      <vt:variant>
        <vt:lpwstr>https://portal.thetechtribe.com/content/SOCIAL-POSTS/TTT_Blog-Post-Social-Media-Image-Explaining-Cybersecurity-Audits-02.jpg</vt:lpwstr>
      </vt:variant>
      <vt:variant>
        <vt:lpwstr/>
      </vt:variant>
      <vt:variant>
        <vt:i4>4522094</vt:i4>
      </vt:variant>
      <vt:variant>
        <vt:i4>78</vt:i4>
      </vt:variant>
      <vt:variant>
        <vt:i4>0</vt:i4>
      </vt:variant>
      <vt:variant>
        <vt:i4>5</vt:i4>
      </vt:variant>
      <vt:variant>
        <vt:lpwstr>https://portal.thetechtribe.com/content/SOCIAL-POSTS/TTT_Blog-Post-Social-Media-Image-Explaining-Cybersecurity-Audits-01.jpg</vt:lpwstr>
      </vt:variant>
      <vt:variant>
        <vt:lpwstr/>
      </vt:variant>
      <vt:variant>
        <vt:i4>7667810</vt:i4>
      </vt:variant>
      <vt:variant>
        <vt:i4>75</vt:i4>
      </vt:variant>
      <vt:variant>
        <vt:i4>0</vt:i4>
      </vt:variant>
      <vt:variant>
        <vt:i4>5</vt:i4>
      </vt:variant>
      <vt:variant>
        <vt:lpwstr>https://pixabay.com/illustrations/hacking-cybercrime-cybersecurity-3112539/</vt:lpwstr>
      </vt:variant>
      <vt:variant>
        <vt:lpwstr/>
      </vt:variant>
      <vt:variant>
        <vt:i4>1245241</vt:i4>
      </vt:variant>
      <vt:variant>
        <vt:i4>68</vt:i4>
      </vt:variant>
      <vt:variant>
        <vt:i4>0</vt:i4>
      </vt:variant>
      <vt:variant>
        <vt:i4>5</vt:i4>
      </vt:variant>
      <vt:variant>
        <vt:lpwstr/>
      </vt:variant>
      <vt:variant>
        <vt:lpwstr>_Toc84414918</vt:lpwstr>
      </vt:variant>
      <vt:variant>
        <vt:i4>1835065</vt:i4>
      </vt:variant>
      <vt:variant>
        <vt:i4>62</vt:i4>
      </vt:variant>
      <vt:variant>
        <vt:i4>0</vt:i4>
      </vt:variant>
      <vt:variant>
        <vt:i4>5</vt:i4>
      </vt:variant>
      <vt:variant>
        <vt:lpwstr/>
      </vt:variant>
      <vt:variant>
        <vt:lpwstr>_Toc84414917</vt:lpwstr>
      </vt:variant>
      <vt:variant>
        <vt:i4>1900601</vt:i4>
      </vt:variant>
      <vt:variant>
        <vt:i4>56</vt:i4>
      </vt:variant>
      <vt:variant>
        <vt:i4>0</vt:i4>
      </vt:variant>
      <vt:variant>
        <vt:i4>5</vt:i4>
      </vt:variant>
      <vt:variant>
        <vt:lpwstr/>
      </vt:variant>
      <vt:variant>
        <vt:lpwstr>_Toc84414916</vt:lpwstr>
      </vt:variant>
      <vt:variant>
        <vt:i4>1966137</vt:i4>
      </vt:variant>
      <vt:variant>
        <vt:i4>50</vt:i4>
      </vt:variant>
      <vt:variant>
        <vt:i4>0</vt:i4>
      </vt:variant>
      <vt:variant>
        <vt:i4>5</vt:i4>
      </vt:variant>
      <vt:variant>
        <vt:lpwstr/>
      </vt:variant>
      <vt:variant>
        <vt:lpwstr>_Toc84414915</vt:lpwstr>
      </vt:variant>
      <vt:variant>
        <vt:i4>2031673</vt:i4>
      </vt:variant>
      <vt:variant>
        <vt:i4>44</vt:i4>
      </vt:variant>
      <vt:variant>
        <vt:i4>0</vt:i4>
      </vt:variant>
      <vt:variant>
        <vt:i4>5</vt:i4>
      </vt:variant>
      <vt:variant>
        <vt:lpwstr/>
      </vt:variant>
      <vt:variant>
        <vt:lpwstr>_Toc84414914</vt:lpwstr>
      </vt:variant>
      <vt:variant>
        <vt:i4>1572921</vt:i4>
      </vt:variant>
      <vt:variant>
        <vt:i4>38</vt:i4>
      </vt:variant>
      <vt:variant>
        <vt:i4>0</vt:i4>
      </vt:variant>
      <vt:variant>
        <vt:i4>5</vt:i4>
      </vt:variant>
      <vt:variant>
        <vt:lpwstr/>
      </vt:variant>
      <vt:variant>
        <vt:lpwstr>_Toc84414913</vt:lpwstr>
      </vt:variant>
      <vt:variant>
        <vt:i4>1638457</vt:i4>
      </vt:variant>
      <vt:variant>
        <vt:i4>32</vt:i4>
      </vt:variant>
      <vt:variant>
        <vt:i4>0</vt:i4>
      </vt:variant>
      <vt:variant>
        <vt:i4>5</vt:i4>
      </vt:variant>
      <vt:variant>
        <vt:lpwstr/>
      </vt:variant>
      <vt:variant>
        <vt:lpwstr>_Toc84414912</vt:lpwstr>
      </vt:variant>
      <vt:variant>
        <vt:i4>1703993</vt:i4>
      </vt:variant>
      <vt:variant>
        <vt:i4>26</vt:i4>
      </vt:variant>
      <vt:variant>
        <vt:i4>0</vt:i4>
      </vt:variant>
      <vt:variant>
        <vt:i4>5</vt:i4>
      </vt:variant>
      <vt:variant>
        <vt:lpwstr/>
      </vt:variant>
      <vt:variant>
        <vt:lpwstr>_Toc84414911</vt:lpwstr>
      </vt:variant>
      <vt:variant>
        <vt:i4>1769529</vt:i4>
      </vt:variant>
      <vt:variant>
        <vt:i4>20</vt:i4>
      </vt:variant>
      <vt:variant>
        <vt:i4>0</vt:i4>
      </vt:variant>
      <vt:variant>
        <vt:i4>5</vt:i4>
      </vt:variant>
      <vt:variant>
        <vt:lpwstr/>
      </vt:variant>
      <vt:variant>
        <vt:lpwstr>_Toc84414910</vt:lpwstr>
      </vt:variant>
      <vt:variant>
        <vt:i4>1179704</vt:i4>
      </vt:variant>
      <vt:variant>
        <vt:i4>14</vt:i4>
      </vt:variant>
      <vt:variant>
        <vt:i4>0</vt:i4>
      </vt:variant>
      <vt:variant>
        <vt:i4>5</vt:i4>
      </vt:variant>
      <vt:variant>
        <vt:lpwstr/>
      </vt:variant>
      <vt:variant>
        <vt:lpwstr>_Toc84414909</vt:lpwstr>
      </vt:variant>
      <vt:variant>
        <vt:i4>1245240</vt:i4>
      </vt:variant>
      <vt:variant>
        <vt:i4>8</vt:i4>
      </vt:variant>
      <vt:variant>
        <vt:i4>0</vt:i4>
      </vt:variant>
      <vt:variant>
        <vt:i4>5</vt:i4>
      </vt:variant>
      <vt:variant>
        <vt:lpwstr/>
      </vt:variant>
      <vt:variant>
        <vt:lpwstr>_Toc84414908</vt:lpwstr>
      </vt:variant>
      <vt:variant>
        <vt:i4>1835064</vt:i4>
      </vt:variant>
      <vt:variant>
        <vt:i4>2</vt:i4>
      </vt:variant>
      <vt:variant>
        <vt:i4>0</vt:i4>
      </vt:variant>
      <vt:variant>
        <vt:i4>5</vt:i4>
      </vt:variant>
      <vt:variant>
        <vt:lpwstr/>
      </vt:variant>
      <vt:variant>
        <vt:lpwstr>_Toc84414907</vt:lpwstr>
      </vt:variant>
      <vt:variant>
        <vt:i4>5832783</vt:i4>
      </vt:variant>
      <vt:variant>
        <vt:i4>0</vt:i4>
      </vt:variant>
      <vt:variant>
        <vt:i4>0</vt:i4>
      </vt:variant>
      <vt:variant>
        <vt:i4>5</vt:i4>
      </vt:variant>
      <vt:variant>
        <vt:lpwstr>https://thetechtribe.com/blog-faq</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Francis Sinoro</dc:creator>
  <cp:keywords/>
  <dc:description/>
  <cp:lastModifiedBy>MJ Agquiz</cp:lastModifiedBy>
  <cp:revision>6</cp:revision>
  <cp:lastPrinted>2021-09-29T21:24:00Z</cp:lastPrinted>
  <dcterms:created xsi:type="dcterms:W3CDTF">2026-08-30T03:31:00Z</dcterms:created>
  <dcterms:modified xsi:type="dcterms:W3CDTF">2026-10-01T05:45:00Z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0x01010096F61D51DEEB9E468C7D57D011404843</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Order">
    <vt:r8>268200</vt:r8>
  </property>
  <property fmtid="{D5CDD505-2E9C-101B-9397-08002B2CF9AE}" pid="10" name="MediaServiceImageTags">
    <vt:lpwstr/>
  </property>
</Properties>
</file>