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10D5B" w14:textId="2EC5BB53" w:rsidR="002640E9" w:rsidRDefault="00A83CEA">
      <w:bookmarkStart w:id="0" w:name="_Hlk94111188"/>
      <w:r>
        <w:rPr>
          <w:noProof/>
        </w:rPr>
        <w:drawing>
          <wp:anchor distT="0" distB="0" distL="114300" distR="114300" simplePos="0" relativeHeight="251658242" behindDoc="1" locked="0" layoutInCell="1" allowOverlap="1" wp14:anchorId="3BE2EFFD" wp14:editId="4ACB9331">
            <wp:simplePos x="0" y="0"/>
            <wp:positionH relativeFrom="margin">
              <wp:posOffset>-241860</wp:posOffset>
            </wp:positionH>
            <wp:positionV relativeFrom="paragraph">
              <wp:posOffset>-895003</wp:posOffset>
            </wp:positionV>
            <wp:extent cx="2308166" cy="2308166"/>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stretch>
                      <a:fillRect/>
                    </a:stretch>
                  </pic:blipFill>
                  <pic:spPr bwMode="auto">
                    <a:xfrm>
                      <a:off x="0" y="0"/>
                      <a:ext cx="2308166" cy="2308166"/>
                    </a:xfrm>
                    <a:prstGeom prst="rect">
                      <a:avLst/>
                    </a:prstGeom>
                    <a:noFill/>
                  </pic:spPr>
                </pic:pic>
              </a:graphicData>
            </a:graphic>
            <wp14:sizeRelH relativeFrom="margin">
              <wp14:pctWidth>0</wp14:pctWidth>
            </wp14:sizeRelH>
            <wp14:sizeRelV relativeFrom="margin">
              <wp14:pctHeight>0</wp14:pctHeight>
            </wp14:sizeRelV>
          </wp:anchor>
        </w:drawing>
      </w:r>
      <w:r w:rsidR="00AC013F">
        <w:rPr>
          <w:noProof/>
        </w:rPr>
        <w:drawing>
          <wp:anchor distT="0" distB="0" distL="114300" distR="114300" simplePos="0" relativeHeight="251657215" behindDoc="1" locked="0" layoutInCell="1" allowOverlap="1" wp14:anchorId="2FC53CF6" wp14:editId="72B02283">
            <wp:simplePos x="0" y="0"/>
            <wp:positionH relativeFrom="margin">
              <wp:posOffset>-1027430</wp:posOffset>
            </wp:positionH>
            <wp:positionV relativeFrom="paragraph">
              <wp:posOffset>-1005205</wp:posOffset>
            </wp:positionV>
            <wp:extent cx="8206743" cy="10620490"/>
            <wp:effectExtent l="0" t="0" r="3810" b="9525"/>
            <wp:wrapNone/>
            <wp:docPr id="8" name="Picture 8"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Background pattern&#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206743" cy="10620490"/>
                    </a:xfrm>
                    <a:prstGeom prst="rect">
                      <a:avLst/>
                    </a:prstGeom>
                    <a:noFill/>
                  </pic:spPr>
                </pic:pic>
              </a:graphicData>
            </a:graphic>
            <wp14:sizeRelH relativeFrom="margin">
              <wp14:pctWidth>0</wp14:pctWidth>
            </wp14:sizeRelH>
            <wp14:sizeRelV relativeFrom="margin">
              <wp14:pctHeight>0</wp14:pctHeight>
            </wp14:sizeRelV>
          </wp:anchor>
        </w:drawing>
      </w:r>
    </w:p>
    <w:p w14:paraId="29E623D8" w14:textId="1E09F503" w:rsidR="007E3D3B" w:rsidRDefault="007E3D3B"/>
    <w:p w14:paraId="29C2BDC9" w14:textId="4A1B9112" w:rsidR="00522C26" w:rsidRDefault="00522C26"/>
    <w:sdt>
      <w:sdtPr>
        <w:id w:val="1712380728"/>
        <w:docPartObj>
          <w:docPartGallery w:val="Cover Pages"/>
          <w:docPartUnique/>
        </w:docPartObj>
      </w:sdtPr>
      <w:sdtEndPr/>
      <w:sdtContent>
        <w:p w14:paraId="27CB83CC" w14:textId="621ED909" w:rsidR="001D7385" w:rsidRDefault="001D7385"/>
        <w:p w14:paraId="458BFA55" w14:textId="7C6CA0B6" w:rsidR="003F6BE3" w:rsidRDefault="003F6BE3"/>
        <w:p w14:paraId="260F64D3" w14:textId="11692A4F" w:rsidR="001D7385" w:rsidRDefault="00B154BF">
          <w:r w:rsidRPr="005966C1">
            <w:rPr>
              <w:rFonts w:ascii="Montserrat" w:eastAsia="Segoe UI" w:hAnsi="Montserrat" w:cs="DaunPenh"/>
              <w:b/>
              <w:bCs/>
              <w:noProof/>
              <w:color w:val="0881B8"/>
              <w:sz w:val="142"/>
              <w:szCs w:val="142"/>
            </w:rPr>
            <mc:AlternateContent>
              <mc:Choice Requires="wps">
                <w:drawing>
                  <wp:anchor distT="0" distB="0" distL="114300" distR="114300" simplePos="0" relativeHeight="251658246" behindDoc="1" locked="0" layoutInCell="1" allowOverlap="1" wp14:anchorId="53DFB26D" wp14:editId="4979B6B0">
                    <wp:simplePos x="0" y="0"/>
                    <wp:positionH relativeFrom="margin">
                      <wp:posOffset>466725</wp:posOffset>
                    </wp:positionH>
                    <wp:positionV relativeFrom="paragraph">
                      <wp:posOffset>2527935</wp:posOffset>
                    </wp:positionV>
                    <wp:extent cx="4794885" cy="3276600"/>
                    <wp:effectExtent l="0" t="0" r="0" b="0"/>
                    <wp:wrapThrough wrapText="bothSides">
                      <wp:wrapPolygon edited="0">
                        <wp:start x="257" y="0"/>
                        <wp:lineTo x="257" y="21474"/>
                        <wp:lineTo x="21282" y="21474"/>
                        <wp:lineTo x="21282" y="0"/>
                        <wp:lineTo x="257" y="0"/>
                      </wp:wrapPolygon>
                    </wp:wrapThrough>
                    <wp:docPr id="30" name="Text Box 30"/>
                    <wp:cNvGraphicFramePr/>
                    <a:graphic xmlns:a="http://schemas.openxmlformats.org/drawingml/2006/main">
                      <a:graphicData uri="http://schemas.microsoft.com/office/word/2010/wordprocessingShape">
                        <wps:wsp>
                          <wps:cNvSpPr txBox="1"/>
                          <wps:spPr>
                            <a:xfrm>
                              <a:off x="0" y="0"/>
                              <a:ext cx="4794885" cy="3276600"/>
                            </a:xfrm>
                            <a:prstGeom prst="rect">
                              <a:avLst/>
                            </a:prstGeom>
                            <a:noFill/>
                            <a:ln w="6350">
                              <a:noFill/>
                            </a:ln>
                          </wps:spPr>
                          <wps:txbx>
                            <w:txbxContent>
                              <w:p w14:paraId="62AD7C5C" w14:textId="66848FB4" w:rsidR="00290BB4" w:rsidRDefault="0015450D" w:rsidP="005966C1">
                                <w:pPr>
                                  <w:jc w:val="center"/>
                                  <w:rPr>
                                    <w:rFonts w:ascii="Segoe UI Semibold" w:hAnsi="Segoe UI Semibold" w:cs="Segoe UI Semibold"/>
                                    <w:b/>
                                    <w:color w:val="FFFFFF"/>
                                    <w:sz w:val="36"/>
                                    <w:szCs w:val="36"/>
                                    <w:lang w:val="en-US"/>
                                  </w:rPr>
                                </w:pPr>
                                <w:r w:rsidRPr="00AC013F">
                                  <w:rPr>
                                    <w:rFonts w:ascii="Segoe UI Black" w:hAnsi="Segoe UI Black"/>
                                    <w:b/>
                                    <w:bCs/>
                                    <w:color w:val="E87A25"/>
                                    <w:sz w:val="36"/>
                                    <w:szCs w:val="36"/>
                                    <w:lang w:val="en-US"/>
                                  </w:rPr>
                                  <w:t>TITLE:</w:t>
                                </w:r>
                                <w:r w:rsidRPr="00AC013F">
                                  <w:rPr>
                                    <w:rFonts w:ascii="Arial Black" w:hAnsi="Arial Black"/>
                                    <w:b/>
                                    <w:bCs/>
                                    <w:color w:val="E87A25"/>
                                    <w:sz w:val="36"/>
                                    <w:szCs w:val="36"/>
                                    <w:lang w:val="en-US"/>
                                  </w:rPr>
                                  <w:t xml:space="preserve"> </w:t>
                                </w:r>
                                <w:r w:rsidR="002414A9" w:rsidRPr="00AC013F">
                                  <w:rPr>
                                    <w:rFonts w:ascii="Arial Black" w:hAnsi="Arial Black"/>
                                    <w:b/>
                                    <w:bCs/>
                                    <w:color w:val="E87A25"/>
                                    <w:sz w:val="36"/>
                                    <w:szCs w:val="36"/>
                                    <w:lang w:val="en-US"/>
                                  </w:rPr>
                                  <w:br/>
                                </w:r>
                                <w:r w:rsidR="008F4945" w:rsidRPr="008F4945">
                                  <w:rPr>
                                    <w:rFonts w:ascii="Segoe UI Semibold" w:hAnsi="Segoe UI Semibold" w:cs="Segoe UI Semibold"/>
                                    <w:b/>
                                    <w:color w:val="FFFFFF"/>
                                    <w:sz w:val="36"/>
                                    <w:szCs w:val="36"/>
                                    <w:lang w:val="en-US"/>
                                  </w:rPr>
                                  <w:t xml:space="preserve">How to Move Offices Without </w:t>
                                </w:r>
                                <w:r w:rsidR="008F4945">
                                  <w:rPr>
                                    <w:rFonts w:ascii="Segoe UI Semibold" w:hAnsi="Segoe UI Semibold" w:cs="Segoe UI Semibold"/>
                                    <w:b/>
                                    <w:color w:val="FFFFFF"/>
                                    <w:sz w:val="36"/>
                                    <w:szCs w:val="36"/>
                                    <w:lang w:val="en-US"/>
                                  </w:rPr>
                                  <w:br/>
                                </w:r>
                                <w:r w:rsidR="008F4945" w:rsidRPr="008F4945">
                                  <w:rPr>
                                    <w:rFonts w:ascii="Segoe UI Semibold" w:hAnsi="Segoe UI Semibold" w:cs="Segoe UI Semibold"/>
                                    <w:b/>
                                    <w:color w:val="FFFFFF"/>
                                    <w:sz w:val="36"/>
                                    <w:szCs w:val="36"/>
                                    <w:lang w:val="en-US"/>
                                  </w:rPr>
                                  <w:t>Disrupting Your IT</w:t>
                                </w:r>
                              </w:p>
                              <w:p w14:paraId="75AF55F0" w14:textId="77777777" w:rsidR="00E20141" w:rsidRDefault="00E20141" w:rsidP="005966C1">
                                <w:pPr>
                                  <w:jc w:val="center"/>
                                  <w:rPr>
                                    <w:rFonts w:ascii="Arial Black" w:hAnsi="Arial Black"/>
                                    <w:b/>
                                    <w:bCs/>
                                    <w:color w:val="FFFFFF" w:themeColor="background1"/>
                                    <w:sz w:val="36"/>
                                    <w:szCs w:val="36"/>
                                    <w:lang w:val="en-US"/>
                                  </w:rPr>
                                </w:pPr>
                              </w:p>
                              <w:p w14:paraId="068877BD" w14:textId="1A447D87" w:rsidR="005966C1" w:rsidRPr="00CB20A5" w:rsidRDefault="002414A9" w:rsidP="00DD0C79">
                                <w:pPr>
                                  <w:jc w:val="center"/>
                                  <w:rPr>
                                    <w:rFonts w:ascii="Arial Black" w:hAnsi="Arial Black"/>
                                    <w:b/>
                                    <w:bCs/>
                                    <w:i/>
                                    <w:iCs/>
                                    <w:color w:val="FFFFFF"/>
                                    <w:sz w:val="40"/>
                                    <w:szCs w:val="40"/>
                                    <w:lang w:val="en-US"/>
                                  </w:rPr>
                                </w:pPr>
                                <w:r w:rsidRPr="00AC013F">
                                  <w:rPr>
                                    <w:rFonts w:ascii="Segoe UI Black" w:hAnsi="Segoe UI Black"/>
                                    <w:b/>
                                    <w:bCs/>
                                    <w:color w:val="E87A25"/>
                                    <w:sz w:val="36"/>
                                    <w:szCs w:val="36"/>
                                    <w:lang w:val="en-US"/>
                                  </w:rPr>
                                  <w:t>ORIGINALLY RELEASED:</w:t>
                                </w:r>
                                <w:r w:rsidRPr="00AC013F">
                                  <w:rPr>
                                    <w:rFonts w:ascii="Arial Black" w:hAnsi="Arial Black"/>
                                    <w:b/>
                                    <w:bCs/>
                                    <w:color w:val="E87A25"/>
                                    <w:sz w:val="36"/>
                                    <w:szCs w:val="36"/>
                                    <w:lang w:val="en-US"/>
                                  </w:rPr>
                                  <w:t xml:space="preserve"> </w:t>
                                </w:r>
                                <w:r>
                                  <w:rPr>
                                    <w:rFonts w:ascii="Arial Black" w:hAnsi="Arial Black"/>
                                    <w:b/>
                                    <w:bCs/>
                                    <w:color w:val="FFFFFF"/>
                                    <w:sz w:val="36"/>
                                    <w:szCs w:val="36"/>
                                    <w:lang w:val="en-US"/>
                                  </w:rPr>
                                  <w:br/>
                                </w:r>
                                <w:r w:rsidR="008F4945">
                                  <w:rPr>
                                    <w:rFonts w:ascii="Segoe UI Semibold" w:hAnsi="Segoe UI Semibold" w:cs="Segoe UI Semibold"/>
                                    <w:color w:val="FFFFFF"/>
                                    <w:sz w:val="36"/>
                                    <w:szCs w:val="36"/>
                                    <w:lang w:val="en-US"/>
                                  </w:rPr>
                                  <w:t>November</w:t>
                                </w:r>
                                <w:r w:rsidR="005F7A9D">
                                  <w:rPr>
                                    <w:rFonts w:ascii="Segoe UI Semibold" w:hAnsi="Segoe UI Semibold" w:cs="Segoe UI Semibold"/>
                                    <w:color w:val="FFFFFF"/>
                                    <w:sz w:val="36"/>
                                    <w:szCs w:val="36"/>
                                    <w:lang w:val="en-US"/>
                                  </w:rPr>
                                  <w:t xml:space="preserve"> 2026</w:t>
                                </w:r>
                                <w:r>
                                  <w:rPr>
                                    <w:rFonts w:ascii="Segoe UI Semibold" w:hAnsi="Segoe UI Semibold" w:cs="Segoe UI Semibold"/>
                                    <w:color w:val="FFFFFF"/>
                                    <w:sz w:val="36"/>
                                    <w:szCs w:val="36"/>
                                    <w:lang w:val="en-US"/>
                                  </w:rPr>
                                  <w:t xml:space="preserve"> Marketing Pack</w:t>
                                </w:r>
                              </w:p>
                              <w:p w14:paraId="3C664A6D" w14:textId="77777777" w:rsidR="005966C1" w:rsidRPr="00CB20A5" w:rsidRDefault="005966C1" w:rsidP="005966C1">
                                <w:pPr>
                                  <w:jc w:val="center"/>
                                  <w:rPr>
                                    <w:rFonts w:ascii="Arial Black" w:hAnsi="Arial Black"/>
                                    <w:i/>
                                    <w:iCs/>
                                    <w:color w:val="FFFFFF"/>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DFB26D" id="_x0000_t202" coordsize="21600,21600" o:spt="202" path="m,l,21600r21600,l21600,xe">
                    <v:stroke joinstyle="miter"/>
                    <v:path gradientshapeok="t" o:connecttype="rect"/>
                  </v:shapetype>
                  <v:shape id="Text Box 30" o:spid="_x0000_s1026" type="#_x0000_t202" style="position:absolute;margin-left:36.75pt;margin-top:199.05pt;width:377.55pt;height:258pt;z-index:-25165823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" filled="f" stroked="f" strokeweight=".5pt">
                    <v:textbox>
                      <w:txbxContent>
                        <w:p w14:paraId="62AD7C5C" w14:textId="66848FB4" w:rsidR="00290BB4" w:rsidRDefault="0015450D" w:rsidP="005966C1">
                          <w:pPr>
                            <w:jc w:val="center"/>
                            <w:rPr>
                              <w:rFonts w:ascii="Segoe UI Semibold" w:hAnsi="Segoe UI Semibold" w:cs="Segoe UI Semibold"/>
                              <w:b/>
                              <w:color w:val="FFFFFF"/>
                              <w:sz w:val="36"/>
                              <w:szCs w:val="36"/>
                              <w:lang w:val="en-US"/>
                            </w:rPr>
                          </w:pPr>
                          <w:r w:rsidRPr="00AC013F">
                            <w:rPr>
                              <w:rFonts w:ascii="Segoe UI Black" w:hAnsi="Segoe UI Black"/>
                              <w:b/>
                              <w:bCs/>
                              <w:color w:val="E87A25"/>
                              <w:sz w:val="36"/>
                              <w:szCs w:val="36"/>
                              <w:lang w:val="en-US"/>
                            </w:rPr>
                            <w:t>TITLE:</w:t>
                          </w:r>
                          <w:r w:rsidRPr="00AC013F">
                            <w:rPr>
                              <w:rFonts w:ascii="Arial Black" w:hAnsi="Arial Black"/>
                              <w:b/>
                              <w:bCs/>
                              <w:color w:val="E87A25"/>
                              <w:sz w:val="36"/>
                              <w:szCs w:val="36"/>
                              <w:lang w:val="en-US"/>
                            </w:rPr>
                            <w:t xml:space="preserve"> </w:t>
                          </w:r>
                          <w:r w:rsidR="002414A9" w:rsidRPr="00AC013F">
                            <w:rPr>
                              <w:rFonts w:ascii="Arial Black" w:hAnsi="Arial Black"/>
                              <w:b/>
                              <w:bCs/>
                              <w:color w:val="E87A25"/>
                              <w:sz w:val="36"/>
                              <w:szCs w:val="36"/>
                              <w:lang w:val="en-US"/>
                            </w:rPr>
                            <w:br/>
                          </w:r>
                          <w:r w:rsidR="008F4945" w:rsidRPr="008F4945">
                            <w:rPr>
                              <w:rFonts w:ascii="Segoe UI Semibold" w:hAnsi="Segoe UI Semibold" w:cs="Segoe UI Semibold"/>
                              <w:b/>
                              <w:color w:val="FFFFFF"/>
                              <w:sz w:val="36"/>
                              <w:szCs w:val="36"/>
                              <w:lang w:val="en-US"/>
                            </w:rPr>
                            <w:t xml:space="preserve">How to Move Offices Without </w:t>
                          </w:r>
                          <w:r w:rsidR="008F4945">
                            <w:rPr>
                              <w:rFonts w:ascii="Segoe UI Semibold" w:hAnsi="Segoe UI Semibold" w:cs="Segoe UI Semibold"/>
                              <w:b/>
                              <w:color w:val="FFFFFF"/>
                              <w:sz w:val="36"/>
                              <w:szCs w:val="36"/>
                              <w:lang w:val="en-US"/>
                            </w:rPr>
                            <w:br/>
                          </w:r>
                          <w:r w:rsidR="008F4945" w:rsidRPr="008F4945">
                            <w:rPr>
                              <w:rFonts w:ascii="Segoe UI Semibold" w:hAnsi="Segoe UI Semibold" w:cs="Segoe UI Semibold"/>
                              <w:b/>
                              <w:color w:val="FFFFFF"/>
                              <w:sz w:val="36"/>
                              <w:szCs w:val="36"/>
                              <w:lang w:val="en-US"/>
                            </w:rPr>
                            <w:t>Disrupting Your IT</w:t>
                          </w:r>
                        </w:p>
                        <w:p w14:paraId="75AF55F0" w14:textId="77777777" w:rsidR="00E20141" w:rsidRDefault="00E20141" w:rsidP="005966C1">
                          <w:pPr>
                            <w:jc w:val="center"/>
                            <w:rPr>
                              <w:rFonts w:ascii="Arial Black" w:hAnsi="Arial Black"/>
                              <w:b/>
                              <w:bCs/>
                              <w:color w:val="FFFFFF" w:themeColor="background1"/>
                              <w:sz w:val="36"/>
                              <w:szCs w:val="36"/>
                              <w:lang w:val="en-US"/>
                            </w:rPr>
                          </w:pPr>
                        </w:p>
                        <w:p w14:paraId="068877BD" w14:textId="1A447D87" w:rsidR="005966C1" w:rsidRPr="00CB20A5" w:rsidRDefault="002414A9" w:rsidP="00DD0C79">
                          <w:pPr>
                            <w:jc w:val="center"/>
                            <w:rPr>
                              <w:rFonts w:ascii="Arial Black" w:hAnsi="Arial Black"/>
                              <w:b/>
                              <w:bCs/>
                              <w:i/>
                              <w:iCs/>
                              <w:color w:val="FFFFFF"/>
                              <w:sz w:val="40"/>
                              <w:szCs w:val="40"/>
                              <w:lang w:val="en-US"/>
                            </w:rPr>
                          </w:pPr>
                          <w:r w:rsidRPr="00AC013F">
                            <w:rPr>
                              <w:rFonts w:ascii="Segoe UI Black" w:hAnsi="Segoe UI Black"/>
                              <w:b/>
                              <w:bCs/>
                              <w:color w:val="E87A25"/>
                              <w:sz w:val="36"/>
                              <w:szCs w:val="36"/>
                              <w:lang w:val="en-US"/>
                            </w:rPr>
                            <w:t>ORIGINALLY RELEASED:</w:t>
                          </w:r>
                          <w:r w:rsidRPr="00AC013F">
                            <w:rPr>
                              <w:rFonts w:ascii="Arial Black" w:hAnsi="Arial Black"/>
                              <w:b/>
                              <w:bCs/>
                              <w:color w:val="E87A25"/>
                              <w:sz w:val="36"/>
                              <w:szCs w:val="36"/>
                              <w:lang w:val="en-US"/>
                            </w:rPr>
                            <w:t xml:space="preserve"> </w:t>
                          </w:r>
                          <w:r>
                            <w:rPr>
                              <w:rFonts w:ascii="Arial Black" w:hAnsi="Arial Black"/>
                              <w:b/>
                              <w:bCs/>
                              <w:color w:val="FFFFFF"/>
                              <w:sz w:val="36"/>
                              <w:szCs w:val="36"/>
                              <w:lang w:val="en-US"/>
                            </w:rPr>
                            <w:br/>
                          </w:r>
                          <w:r w:rsidR="008F4945">
                            <w:rPr>
                              <w:rFonts w:ascii="Segoe UI Semibold" w:hAnsi="Segoe UI Semibold" w:cs="Segoe UI Semibold"/>
                              <w:color w:val="FFFFFF"/>
                              <w:sz w:val="36"/>
                              <w:szCs w:val="36"/>
                              <w:lang w:val="en-US"/>
                            </w:rPr>
                            <w:t>November</w:t>
                          </w:r>
                          <w:r w:rsidR="005F7A9D">
                            <w:rPr>
                              <w:rFonts w:ascii="Segoe UI Semibold" w:hAnsi="Segoe UI Semibold" w:cs="Segoe UI Semibold"/>
                              <w:color w:val="FFFFFF"/>
                              <w:sz w:val="36"/>
                              <w:szCs w:val="36"/>
                              <w:lang w:val="en-US"/>
                            </w:rPr>
                            <w:t xml:space="preserve"> 2026</w:t>
                          </w:r>
                          <w:r>
                            <w:rPr>
                              <w:rFonts w:ascii="Segoe UI Semibold" w:hAnsi="Segoe UI Semibold" w:cs="Segoe UI Semibold"/>
                              <w:color w:val="FFFFFF"/>
                              <w:sz w:val="36"/>
                              <w:szCs w:val="36"/>
                              <w:lang w:val="en-US"/>
                            </w:rPr>
                            <w:t xml:space="preserve"> Marketing Pack</w:t>
                          </w:r>
                        </w:p>
                        <w:p w14:paraId="3C664A6D" w14:textId="77777777" w:rsidR="005966C1" w:rsidRPr="00CB20A5" w:rsidRDefault="005966C1" w:rsidP="005966C1">
                          <w:pPr>
                            <w:jc w:val="center"/>
                            <w:rPr>
                              <w:rFonts w:ascii="Arial Black" w:hAnsi="Arial Black"/>
                              <w:i/>
                              <w:iCs/>
                              <w:color w:val="FFFFFF"/>
                              <w:sz w:val="24"/>
                              <w:szCs w:val="24"/>
                              <w:lang w:val="en-US"/>
                            </w:rPr>
                          </w:pPr>
                        </w:p>
                      </w:txbxContent>
                    </v:textbox>
                    <w10:wrap type="through" anchorx="margin"/>
                  </v:shape>
                </w:pict>
              </mc:Fallback>
            </mc:AlternateContent>
          </w:r>
          <w:r w:rsidR="003F5CC6" w:rsidRPr="00C426DD">
            <w:rPr>
              <w:rFonts w:ascii="Calibri" w:eastAsia="Calibri" w:hAnsi="Calibri" w:cs="Times New Roman"/>
              <w:noProof/>
              <w:lang w:val="en-PH"/>
            </w:rPr>
            <w:drawing>
              <wp:anchor distT="0" distB="0" distL="114300" distR="114300" simplePos="0" relativeHeight="251658251" behindDoc="1" locked="0" layoutInCell="1" allowOverlap="1" wp14:anchorId="482201E4" wp14:editId="2325C567">
                <wp:simplePos x="0" y="0"/>
                <wp:positionH relativeFrom="column">
                  <wp:posOffset>704215</wp:posOffset>
                </wp:positionH>
                <wp:positionV relativeFrom="paragraph">
                  <wp:posOffset>7753985</wp:posOffset>
                </wp:positionV>
                <wp:extent cx="1304925" cy="228600"/>
                <wp:effectExtent l="0" t="0" r="9525"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04925" cy="228600"/>
                        </a:xfrm>
                        <a:prstGeom prst="rect">
                          <a:avLst/>
                        </a:prstGeom>
                        <a:noFill/>
                      </pic:spPr>
                    </pic:pic>
                  </a:graphicData>
                </a:graphic>
              </wp:anchor>
            </w:drawing>
          </w:r>
          <w:r w:rsidR="003F5CC6" w:rsidRPr="000A44AE">
            <w:rPr>
              <w:rFonts w:ascii="Calibri" w:eastAsia="Calibri" w:hAnsi="Calibri" w:cs="Times New Roman"/>
              <w:noProof/>
              <w:lang w:val="en-PH"/>
            </w:rPr>
            <w:drawing>
              <wp:anchor distT="0" distB="0" distL="114300" distR="114300" simplePos="0" relativeHeight="251658250" behindDoc="1" locked="0" layoutInCell="1" allowOverlap="1" wp14:anchorId="6E22517D" wp14:editId="1A3CA229">
                <wp:simplePos x="0" y="0"/>
                <wp:positionH relativeFrom="column">
                  <wp:posOffset>904240</wp:posOffset>
                </wp:positionH>
                <wp:positionV relativeFrom="paragraph">
                  <wp:posOffset>7111365</wp:posOffset>
                </wp:positionV>
                <wp:extent cx="1219200" cy="676275"/>
                <wp:effectExtent l="0" t="0" r="0" b="0"/>
                <wp:wrapNone/>
                <wp:docPr id="4" name="Picture 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19200" cy="676275"/>
                        </a:xfrm>
                        <a:prstGeom prst="rect">
                          <a:avLst/>
                        </a:prstGeom>
                        <a:noFill/>
                      </pic:spPr>
                    </pic:pic>
                  </a:graphicData>
                </a:graphic>
              </wp:anchor>
            </w:drawing>
          </w:r>
          <w:r w:rsidR="003F5CC6">
            <w:rPr>
              <w:noProof/>
            </w:rPr>
            <w:drawing>
              <wp:anchor distT="0" distB="0" distL="114300" distR="114300" simplePos="0" relativeHeight="251658249" behindDoc="1" locked="0" layoutInCell="1" allowOverlap="1" wp14:anchorId="33610FBC" wp14:editId="27524563">
                <wp:simplePos x="0" y="0"/>
                <wp:positionH relativeFrom="column">
                  <wp:posOffset>770890</wp:posOffset>
                </wp:positionH>
                <wp:positionV relativeFrom="paragraph">
                  <wp:posOffset>7206615</wp:posOffset>
                </wp:positionV>
                <wp:extent cx="48895" cy="457200"/>
                <wp:effectExtent l="0" t="0" r="825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895" cy="457200"/>
                        </a:xfrm>
                        <a:prstGeom prst="rect">
                          <a:avLst/>
                        </a:prstGeom>
                        <a:noFill/>
                      </pic:spPr>
                    </pic:pic>
                  </a:graphicData>
                </a:graphic>
              </wp:anchor>
            </w:drawing>
          </w:r>
          <w:r w:rsidR="003F5CC6">
            <w:rPr>
              <w:noProof/>
            </w:rPr>
            <w:drawing>
              <wp:anchor distT="0" distB="0" distL="114300" distR="114300" simplePos="0" relativeHeight="251658248" behindDoc="1" locked="0" layoutInCell="1" allowOverlap="1" wp14:anchorId="42542B4A" wp14:editId="1748C89C">
                <wp:simplePos x="0" y="0"/>
                <wp:positionH relativeFrom="margin">
                  <wp:posOffset>-400493</wp:posOffset>
                </wp:positionH>
                <wp:positionV relativeFrom="paragraph">
                  <wp:posOffset>7026172</wp:posOffset>
                </wp:positionV>
                <wp:extent cx="956945" cy="95694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6945" cy="956945"/>
                        </a:xfrm>
                        <a:prstGeom prst="rect">
                          <a:avLst/>
                        </a:prstGeom>
                        <a:noFill/>
                      </pic:spPr>
                    </pic:pic>
                  </a:graphicData>
                </a:graphic>
              </wp:anchor>
            </w:drawing>
          </w:r>
          <w:r w:rsidR="002414A9" w:rsidRPr="00DA124A">
            <w:rPr>
              <w:rFonts w:ascii="Calibri" w:eastAsia="Calibri" w:hAnsi="Calibri" w:cs="Times New Roman"/>
              <w:noProof/>
              <w:lang w:val="en-PH"/>
            </w:rPr>
            <w:drawing>
              <wp:anchor distT="0" distB="0" distL="114300" distR="114300" simplePos="0" relativeHeight="251658245" behindDoc="1" locked="0" layoutInCell="1" allowOverlap="1" wp14:anchorId="086CD81A" wp14:editId="10B32E80">
                <wp:simplePos x="0" y="0"/>
                <wp:positionH relativeFrom="margin">
                  <wp:posOffset>2121535</wp:posOffset>
                </wp:positionH>
                <wp:positionV relativeFrom="paragraph">
                  <wp:posOffset>2137410</wp:posOffset>
                </wp:positionV>
                <wp:extent cx="1487805" cy="4254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87805" cy="42545"/>
                        </a:xfrm>
                        <a:prstGeom prst="rect">
                          <a:avLst/>
                        </a:prstGeom>
                        <a:noFill/>
                      </pic:spPr>
                    </pic:pic>
                  </a:graphicData>
                </a:graphic>
              </wp:anchor>
            </w:drawing>
          </w:r>
          <w:r w:rsidR="002414A9" w:rsidRPr="00522C26">
            <w:rPr>
              <w:rFonts w:ascii="Montserrat" w:eastAsia="Segoe UI" w:hAnsi="Montserrat" w:cs="DaunPenh"/>
              <w:b/>
              <w:bCs/>
              <w:noProof/>
              <w:color w:val="0881B8"/>
              <w:sz w:val="142"/>
              <w:szCs w:val="142"/>
            </w:rPr>
            <mc:AlternateContent>
              <mc:Choice Requires="wps">
                <w:drawing>
                  <wp:anchor distT="0" distB="0" distL="114300" distR="114300" simplePos="0" relativeHeight="251658244" behindDoc="1" locked="0" layoutInCell="1" allowOverlap="1" wp14:anchorId="18C8FBD5" wp14:editId="450BAFE1">
                    <wp:simplePos x="0" y="0"/>
                    <wp:positionH relativeFrom="margin">
                      <wp:posOffset>0</wp:posOffset>
                    </wp:positionH>
                    <wp:positionV relativeFrom="paragraph">
                      <wp:posOffset>422910</wp:posOffset>
                    </wp:positionV>
                    <wp:extent cx="5721985" cy="1268730"/>
                    <wp:effectExtent l="0" t="0" r="0" b="7620"/>
                    <wp:wrapNone/>
                    <wp:docPr id="28" name="Text Box 28"/>
                    <wp:cNvGraphicFramePr/>
                    <a:graphic xmlns:a="http://schemas.openxmlformats.org/drawingml/2006/main">
                      <a:graphicData uri="http://schemas.microsoft.com/office/word/2010/wordprocessingShape">
                        <wps:wsp>
                          <wps:cNvSpPr txBox="1"/>
                          <wps:spPr>
                            <a:xfrm>
                              <a:off x="0" y="0"/>
                              <a:ext cx="5721985" cy="1268730"/>
                            </a:xfrm>
                            <a:prstGeom prst="rect">
                              <a:avLst/>
                            </a:prstGeom>
                            <a:noFill/>
                            <a:ln w="6350">
                              <a:noFill/>
                            </a:ln>
                          </wps:spPr>
                          <wps:txbx>
                            <w:txbxContent>
                              <w:p w14:paraId="1D9ED664" w14:textId="77777777" w:rsidR="00522C26" w:rsidRPr="00AC013F" w:rsidRDefault="00522C26" w:rsidP="00522C26">
                                <w:pPr>
                                  <w:jc w:val="center"/>
                                  <w:rPr>
                                    <w:rFonts w:ascii="Segoe UI Black" w:hAnsi="Segoe UI Black"/>
                                    <w:b/>
                                    <w:bCs/>
                                    <w:color w:val="0E5AAB"/>
                                    <w:sz w:val="132"/>
                                    <w:szCs w:val="132"/>
                                    <w:lang w:val="en-US"/>
                                  </w:rPr>
                                </w:pPr>
                                <w:r w:rsidRPr="00AC013F">
                                  <w:rPr>
                                    <w:rFonts w:ascii="Segoe UI Black" w:hAnsi="Segoe UI Black"/>
                                    <w:b/>
                                    <w:bCs/>
                                    <w:color w:val="0E5AAB"/>
                                    <w:sz w:val="132"/>
                                    <w:szCs w:val="132"/>
                                    <w:lang w:val="en-US"/>
                                  </w:rPr>
                                  <w:t>BL</w:t>
                                </w:r>
                                <w:r w:rsidRPr="002C7607">
                                  <w:rPr>
                                    <w:rFonts w:ascii="Segoe UI Black" w:hAnsi="Segoe UI Black"/>
                                    <w:b/>
                                    <w:bCs/>
                                    <w:color w:val="0E5AAB"/>
                                    <w:sz w:val="132"/>
                                    <w:szCs w:val="132"/>
                                    <w:lang w:val="en-US"/>
                                  </w:rPr>
                                  <w:t>OG</w:t>
                                </w:r>
                                <w:r w:rsidRPr="00AC013F">
                                  <w:rPr>
                                    <w:rFonts w:ascii="Segoe UI Black" w:hAnsi="Segoe UI Black"/>
                                    <w:b/>
                                    <w:bCs/>
                                    <w:color w:val="0E5AAB"/>
                                    <w:sz w:val="132"/>
                                    <w:szCs w:val="132"/>
                                    <w:lang w:val="en-US"/>
                                  </w:rPr>
                                  <w:t xml:space="preserve"> </w:t>
                                </w:r>
                                <w:r w:rsidRPr="003D2E83">
                                  <w:rPr>
                                    <w:rFonts w:ascii="Segoe UI Black" w:hAnsi="Segoe UI Black"/>
                                    <w:b/>
                                    <w:bCs/>
                                    <w:color w:val="0E5AAB"/>
                                    <w:sz w:val="132"/>
                                    <w:szCs w:val="132"/>
                                    <w:lang w:val="en-US"/>
                                  </w:rPr>
                                  <w:t>P</w:t>
                                </w:r>
                                <w:r w:rsidRPr="00AC013F">
                                  <w:rPr>
                                    <w:rFonts w:ascii="Segoe UI Black" w:hAnsi="Segoe UI Black"/>
                                    <w:b/>
                                    <w:bCs/>
                                    <w:color w:val="0E5AAB"/>
                                    <w:sz w:val="132"/>
                                    <w:szCs w:val="132"/>
                                    <w:lang w:val="en-US"/>
                                  </w:rPr>
                                  <w:t>OST</w:t>
                                </w:r>
                              </w:p>
                              <w:p w14:paraId="71936C14" w14:textId="77777777" w:rsidR="00522C26" w:rsidRPr="002414A9" w:rsidRDefault="00522C26" w:rsidP="00522C26">
                                <w:pPr>
                                  <w:rPr>
                                    <w:rFonts w:ascii="Segoe UI Black" w:hAnsi="Segoe UI Black"/>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C8FBD5" id="Text Box 28" o:spid="_x0000_s1027" type="#_x0000_t202" style="position:absolute;margin-left:0;margin-top:33.3pt;width:450.55pt;height:99.9pt;z-index:-2516582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" filled="f" stroked="f" strokeweight=".5pt">
                    <v:textbox>
                      <w:txbxContent>
                        <w:p w14:paraId="1D9ED664" w14:textId="77777777" w:rsidR="00522C26" w:rsidRPr="00AC013F" w:rsidRDefault="00522C26" w:rsidP="00522C26">
                          <w:pPr>
                            <w:jc w:val="center"/>
                            <w:rPr>
                              <w:rFonts w:ascii="Segoe UI Black" w:hAnsi="Segoe UI Black"/>
                              <w:b/>
                              <w:bCs/>
                              <w:color w:val="0E5AAB"/>
                              <w:sz w:val="132"/>
                              <w:szCs w:val="132"/>
                              <w:lang w:val="en-US"/>
                            </w:rPr>
                          </w:pPr>
                          <w:r w:rsidRPr="00AC013F">
                            <w:rPr>
                              <w:rFonts w:ascii="Segoe UI Black" w:hAnsi="Segoe UI Black"/>
                              <w:b/>
                              <w:bCs/>
                              <w:color w:val="0E5AAB"/>
                              <w:sz w:val="132"/>
                              <w:szCs w:val="132"/>
                              <w:lang w:val="en-US"/>
                            </w:rPr>
                            <w:t>BL</w:t>
                          </w:r>
                          <w:r w:rsidRPr="002C7607">
                            <w:rPr>
                              <w:rFonts w:ascii="Segoe UI Black" w:hAnsi="Segoe UI Black"/>
                              <w:b/>
                              <w:bCs/>
                              <w:color w:val="0E5AAB"/>
                              <w:sz w:val="132"/>
                              <w:szCs w:val="132"/>
                              <w:lang w:val="en-US"/>
                            </w:rPr>
                            <w:t>OG</w:t>
                          </w:r>
                          <w:r w:rsidRPr="00AC013F">
                            <w:rPr>
                              <w:rFonts w:ascii="Segoe UI Black" w:hAnsi="Segoe UI Black"/>
                              <w:b/>
                              <w:bCs/>
                              <w:color w:val="0E5AAB"/>
                              <w:sz w:val="132"/>
                              <w:szCs w:val="132"/>
                              <w:lang w:val="en-US"/>
                            </w:rPr>
                            <w:t xml:space="preserve"> </w:t>
                          </w:r>
                          <w:r w:rsidRPr="003D2E83">
                            <w:rPr>
                              <w:rFonts w:ascii="Segoe UI Black" w:hAnsi="Segoe UI Black"/>
                              <w:b/>
                              <w:bCs/>
                              <w:color w:val="0E5AAB"/>
                              <w:sz w:val="132"/>
                              <w:szCs w:val="132"/>
                              <w:lang w:val="en-US"/>
                            </w:rPr>
                            <w:t>P</w:t>
                          </w:r>
                          <w:r w:rsidRPr="00AC013F">
                            <w:rPr>
                              <w:rFonts w:ascii="Segoe UI Black" w:hAnsi="Segoe UI Black"/>
                              <w:b/>
                              <w:bCs/>
                              <w:color w:val="0E5AAB"/>
                              <w:sz w:val="132"/>
                              <w:szCs w:val="132"/>
                              <w:lang w:val="en-US"/>
                            </w:rPr>
                            <w:t>OST</w:t>
                          </w:r>
                        </w:p>
                        <w:p w14:paraId="71936C14" w14:textId="77777777" w:rsidR="00522C26" w:rsidRPr="002414A9" w:rsidRDefault="00522C26" w:rsidP="00522C26">
                          <w:pPr>
                            <w:rPr>
                              <w:rFonts w:ascii="Segoe UI Black" w:hAnsi="Segoe UI Black"/>
                            </w:rPr>
                          </w:pPr>
                        </w:p>
                      </w:txbxContent>
                    </v:textbox>
                    <w10:wrap anchorx="margin"/>
                  </v:shape>
                </w:pict>
              </mc:Fallback>
            </mc:AlternateContent>
          </w:r>
          <w:r w:rsidR="002414A9">
            <w:rPr>
              <w:noProof/>
            </w:rPr>
            <w:drawing>
              <wp:anchor distT="0" distB="0" distL="114300" distR="114300" simplePos="0" relativeHeight="251658243" behindDoc="1" locked="0" layoutInCell="1" allowOverlap="1" wp14:anchorId="5DD98316" wp14:editId="6C671A3C">
                <wp:simplePos x="0" y="0"/>
                <wp:positionH relativeFrom="margin">
                  <wp:posOffset>0</wp:posOffset>
                </wp:positionH>
                <wp:positionV relativeFrom="paragraph">
                  <wp:posOffset>556260</wp:posOffset>
                </wp:positionV>
                <wp:extent cx="5845175" cy="1127125"/>
                <wp:effectExtent l="0" t="0" r="317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45175" cy="1127125"/>
                        </a:xfrm>
                        <a:prstGeom prst="rect">
                          <a:avLst/>
                        </a:prstGeom>
                        <a:noFill/>
                      </pic:spPr>
                    </pic:pic>
                  </a:graphicData>
                </a:graphic>
                <wp14:sizeRelH relativeFrom="page">
                  <wp14:pctWidth>0</wp14:pctWidth>
                </wp14:sizeRelH>
                <wp14:sizeRelV relativeFrom="page">
                  <wp14:pctHeight>0</wp14:pctHeight>
                </wp14:sizeRelV>
              </wp:anchor>
            </w:drawing>
          </w:r>
          <w:r w:rsidR="00B50E07">
            <w:rPr>
              <w:noProof/>
            </w:rPr>
            <w:drawing>
              <wp:anchor distT="0" distB="0" distL="114300" distR="114300" simplePos="0" relativeHeight="251658247" behindDoc="1" locked="0" layoutInCell="1" allowOverlap="1" wp14:anchorId="101BAC3A" wp14:editId="2B8D035F">
                <wp:simplePos x="0" y="0"/>
                <wp:positionH relativeFrom="margin">
                  <wp:align>center</wp:align>
                </wp:positionH>
                <wp:positionV relativeFrom="paragraph">
                  <wp:posOffset>4566285</wp:posOffset>
                </wp:positionV>
                <wp:extent cx="7785100" cy="3682365"/>
                <wp:effectExtent l="0" t="0" r="635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785100" cy="3682365"/>
                        </a:xfrm>
                        <a:prstGeom prst="rect">
                          <a:avLst/>
                        </a:prstGeom>
                        <a:noFill/>
                      </pic:spPr>
                    </pic:pic>
                  </a:graphicData>
                </a:graphic>
                <wp14:sizeRelH relativeFrom="page">
                  <wp14:pctWidth>0</wp14:pctWidth>
                </wp14:sizeRelH>
                <wp14:sizeRelV relativeFrom="page">
                  <wp14:pctHeight>0</wp14:pctHeight>
                </wp14:sizeRelV>
              </wp:anchor>
            </w:drawing>
          </w:r>
          <w:r w:rsidR="001D7385">
            <w:br w:type="page"/>
          </w:r>
        </w:p>
      </w:sdtContent>
    </w:sdt>
    <w:p w14:paraId="379BB33E" w14:textId="672E6C6B" w:rsidR="008F49A3" w:rsidRPr="0011626E" w:rsidRDefault="008F49A3" w:rsidP="008F49A3">
      <w:pPr>
        <w:pStyle w:val="Heading1"/>
        <w:jc w:val="center"/>
        <w:rPr>
          <w:color w:val="0F5AAB"/>
        </w:rPr>
      </w:pPr>
      <w:bookmarkStart w:id="1" w:name="_Toc238897181"/>
      <w:r w:rsidRPr="001778F2">
        <w:lastRenderedPageBreak/>
        <w:t>COPYRIGHT</w:t>
      </w:r>
      <w:r w:rsidR="007E7BCC" w:rsidRPr="0011626E">
        <w:rPr>
          <w:color w:val="0F5AAB"/>
        </w:rPr>
        <w:t xml:space="preserve"> STUFF</w:t>
      </w:r>
      <w:bookmarkEnd w:id="1"/>
    </w:p>
    <w:p w14:paraId="6B381B07" w14:textId="77777777" w:rsidR="008F49A3" w:rsidRPr="008F49A3" w:rsidRDefault="008F49A3" w:rsidP="008F49A3">
      <w:pPr>
        <w:jc w:val="center"/>
        <w:rPr>
          <w:rStyle w:val="Bold"/>
        </w:rPr>
      </w:pPr>
      <w:r w:rsidRPr="008F49A3">
        <w:rPr>
          <w:rStyle w:val="Bold"/>
        </w:rPr>
        <w:t>Who the heck wrote this thing?</w:t>
      </w:r>
    </w:p>
    <w:p w14:paraId="6271BCA6" w14:textId="77777777" w:rsidR="008F49A3" w:rsidRPr="008F49A3" w:rsidRDefault="008F49A3" w:rsidP="008F49A3">
      <w:pPr>
        <w:jc w:val="center"/>
      </w:pPr>
      <w:r w:rsidRPr="008F49A3">
        <w:t xml:space="preserve">Copyright © </w:t>
      </w:r>
      <w:r w:rsidR="00F86E50">
        <w:t>- The Tech Tribe</w:t>
      </w:r>
    </w:p>
    <w:p w14:paraId="405F15BB" w14:textId="346E74CA" w:rsidR="008F49A3" w:rsidRDefault="008F49A3" w:rsidP="00F86E50">
      <w:pPr>
        <w:jc w:val="center"/>
      </w:pPr>
      <w:r w:rsidRPr="008F49A3">
        <w:t>All rights reserved.</w:t>
      </w:r>
    </w:p>
    <w:p w14:paraId="0C8325EE" w14:textId="77777777" w:rsidR="007E7BCC" w:rsidRPr="008F49A3" w:rsidRDefault="007E7BCC" w:rsidP="00F86E50">
      <w:pPr>
        <w:jc w:val="center"/>
      </w:pPr>
    </w:p>
    <w:p w14:paraId="1AD17037" w14:textId="77777777" w:rsidR="008F49A3" w:rsidRPr="007E7BCC" w:rsidRDefault="008F49A3" w:rsidP="008F49A3">
      <w:pPr>
        <w:jc w:val="center"/>
        <w:rPr>
          <w:rStyle w:val="BoldOrange"/>
          <w:sz w:val="36"/>
          <w:szCs w:val="36"/>
        </w:rPr>
      </w:pPr>
      <w:r w:rsidRPr="007E7BCC">
        <w:rPr>
          <w:rStyle w:val="BoldOrange"/>
          <w:sz w:val="36"/>
          <w:szCs w:val="36"/>
        </w:rPr>
        <w:t>PUBLISHER</w:t>
      </w:r>
    </w:p>
    <w:p w14:paraId="6FCABA2E" w14:textId="77777777" w:rsidR="008F49A3" w:rsidRPr="008F49A3" w:rsidRDefault="008F49A3" w:rsidP="008F49A3">
      <w:pPr>
        <w:jc w:val="center"/>
        <w:rPr>
          <w:rStyle w:val="Bold"/>
        </w:rPr>
      </w:pPr>
      <w:r w:rsidRPr="008F49A3">
        <w:rPr>
          <w:rStyle w:val="Bold"/>
        </w:rPr>
        <w:t>Who’s managing and distributing this thing?</w:t>
      </w:r>
    </w:p>
    <w:p w14:paraId="4F556C7F" w14:textId="6D5DFBAA" w:rsidR="008F49A3" w:rsidRDefault="008F49A3" w:rsidP="008F49A3">
      <w:pPr>
        <w:jc w:val="center"/>
      </w:pPr>
      <w:r w:rsidRPr="008F49A3">
        <w:t>The Tech Tribe</w:t>
      </w:r>
      <w:r>
        <w:br/>
      </w:r>
      <w:r w:rsidRPr="008F49A3">
        <w:t>PO Box 150</w:t>
      </w:r>
      <w:r>
        <w:br/>
      </w:r>
      <w:r w:rsidRPr="008F49A3">
        <w:t>Pyrmont NSW 2009</w:t>
      </w:r>
      <w:r>
        <w:br/>
      </w:r>
      <w:r w:rsidRPr="008F49A3">
        <w:t>AUSTRALIA</w:t>
      </w:r>
    </w:p>
    <w:p w14:paraId="498CAA4F" w14:textId="77777777" w:rsidR="007E7BCC" w:rsidRPr="008F49A3" w:rsidRDefault="007E7BCC" w:rsidP="008F49A3">
      <w:pPr>
        <w:jc w:val="center"/>
      </w:pPr>
    </w:p>
    <w:p w14:paraId="1B3032A9" w14:textId="77777777" w:rsidR="008F49A3" w:rsidRPr="007E7BCC" w:rsidRDefault="008F49A3" w:rsidP="008F49A3">
      <w:pPr>
        <w:jc w:val="center"/>
        <w:rPr>
          <w:rStyle w:val="BoldOrange"/>
          <w:sz w:val="36"/>
          <w:szCs w:val="36"/>
        </w:rPr>
      </w:pPr>
      <w:r w:rsidRPr="007E7BCC">
        <w:rPr>
          <w:rStyle w:val="BoldOrange"/>
          <w:sz w:val="36"/>
          <w:szCs w:val="36"/>
        </w:rPr>
        <w:t>DISCLAIMER</w:t>
      </w:r>
    </w:p>
    <w:p w14:paraId="23142DCD" w14:textId="0233691E" w:rsidR="008F49A3" w:rsidRPr="008F49A3" w:rsidRDefault="008F49A3" w:rsidP="008F49A3">
      <w:pPr>
        <w:jc w:val="center"/>
      </w:pPr>
      <w:r w:rsidRPr="008F49A3">
        <w:t>We care, but you’re responsible</w:t>
      </w:r>
      <w:r w:rsidR="00BF4410">
        <w:t xml:space="preserve"> </w:t>
      </w:r>
      <w:r w:rsidR="00BF4410">
        <w:rPr>
          <mc:AlternateContent>
            <mc:Choice Requires="w16se"/>
            <mc:Fallback>
              <w:rFonts w:ascii="Segoe UI Emoji" w:eastAsia="Segoe UI Emoji" w:hAnsi="Segoe UI Emoji" w:cs="Segoe UI Emoji"/>
            </mc:Fallback>
          </mc:AlternateContent>
        </w:rPr>
        <mc:AlternateContent>
          <mc:Choice Requires="w16se">
            <w16se:symEx w16se:font="Segoe UI Emoji" w16se:char="1F913"/>
          </mc:Choice>
          <mc:Fallback>
            <w:t>🤓</w:t>
          </mc:Fallback>
        </mc:AlternateContent>
      </w:r>
    </w:p>
    <w:p w14:paraId="582DD1FC" w14:textId="77777777" w:rsidR="008F49A3" w:rsidRPr="008F49A3" w:rsidRDefault="008F49A3" w:rsidP="008F49A3">
      <w:pPr>
        <w:jc w:val="both"/>
      </w:pPr>
      <w:r w:rsidRPr="008F49A3">
        <w:t xml:space="preserve">While all attempts have been made to verify information provided in this publication, neither the author nor the publisher assumes any responsibility for errors, omissions or contradictory interpretation of the subject matter herein. This publication is designed to provide accurate and authoritative information with regards to the subject matter covered. However, it is </w:t>
      </w:r>
      <w:r w:rsidR="00F86E50">
        <w:t>delivered</w:t>
      </w:r>
      <w:r w:rsidRPr="008F49A3">
        <w:t xml:space="preserve"> with the understanding that the author and the publisher are not engaged in rendering legal, accounting, or other professional advice. If professional advice or other expert assistance is required, the services of a competent professional should be sought.</w:t>
      </w:r>
    </w:p>
    <w:p w14:paraId="70DD9972" w14:textId="77777777" w:rsidR="008F49A3" w:rsidRPr="008F49A3" w:rsidRDefault="008F49A3" w:rsidP="008F49A3">
      <w:pPr>
        <w:jc w:val="both"/>
      </w:pPr>
      <w:r w:rsidRPr="008F49A3">
        <w:t>The purchaser or reader of this publication assumes responsibility for the use of these materials and information. Adherence to all applicable laws and regulations, including federal, state and local, governing professional licensing, business practices, advertising and any other aspects of doing business is the sole responsibility of the purchaser or reader.</w:t>
      </w:r>
    </w:p>
    <w:p w14:paraId="00548FA5" w14:textId="77777777" w:rsidR="00F86E50" w:rsidRDefault="008F49A3" w:rsidP="008F49A3">
      <w:pPr>
        <w:jc w:val="both"/>
      </w:pPr>
      <w:r w:rsidRPr="008F49A3">
        <w:t>The publisher assumes no responsibility or liability whatsoever on behalf of any purchaser or reader of these materials.</w:t>
      </w:r>
    </w:p>
    <w:p w14:paraId="36449332" w14:textId="77777777" w:rsidR="00676F5E" w:rsidRDefault="00676F5E" w:rsidP="008F49A3">
      <w:pPr>
        <w:jc w:val="both"/>
      </w:pPr>
    </w:p>
    <w:p w14:paraId="6115CD11" w14:textId="77777777" w:rsidR="00676F5E" w:rsidRPr="00676F5E" w:rsidRDefault="00676F5E" w:rsidP="00676F5E"/>
    <w:p w14:paraId="007F5444" w14:textId="77777777" w:rsidR="00676F5E" w:rsidRPr="00676F5E" w:rsidRDefault="00676F5E" w:rsidP="00676F5E"/>
    <w:p w14:paraId="588EDD2E" w14:textId="7BC81CD4" w:rsidR="00676F5E" w:rsidRDefault="00676F5E" w:rsidP="00676F5E">
      <w:pPr>
        <w:tabs>
          <w:tab w:val="left" w:pos="2495"/>
        </w:tabs>
        <w:jc w:val="both"/>
      </w:pPr>
      <w:r>
        <w:tab/>
      </w:r>
    </w:p>
    <w:p w14:paraId="5868D2E8" w14:textId="77777777" w:rsidR="00192258" w:rsidRDefault="008F49A3" w:rsidP="00192258">
      <w:pPr>
        <w:jc w:val="both"/>
      </w:pPr>
      <w:r>
        <w:br w:type="page"/>
      </w:r>
      <w:r>
        <w:lastRenderedPageBreak/>
        <w:softHyphen/>
      </w:r>
    </w:p>
    <w:sdt>
      <w:sdtPr>
        <w:rPr>
          <w:rFonts w:asciiTheme="minorHAnsi" w:eastAsiaTheme="minorHAnsi" w:hAnsiTheme="minorHAnsi" w:cstheme="minorBidi"/>
          <w:caps w:val="0"/>
          <w:color w:val="auto"/>
          <w:sz w:val="22"/>
          <w:szCs w:val="22"/>
          <w:lang w:val="en-AU"/>
        </w:rPr>
        <w:id w:val="1759706787"/>
        <w:docPartObj>
          <w:docPartGallery w:val="Table of Contents"/>
          <w:docPartUnique/>
        </w:docPartObj>
      </w:sdtPr>
      <w:sdtEndPr>
        <w:rPr>
          <w:b/>
          <w:bCs/>
          <w:noProof/>
        </w:rPr>
      </w:sdtEndPr>
      <w:sdtContent>
        <w:p w14:paraId="69252029" w14:textId="589E9FE4" w:rsidR="00F62361" w:rsidRPr="00072071" w:rsidRDefault="00F62361" w:rsidP="00192258">
          <w:pPr>
            <w:pStyle w:val="TOCHeading"/>
            <w:rPr>
              <w:b/>
              <w:bCs/>
              <w:color w:val="0E5AAB"/>
              <w:sz w:val="48"/>
              <w:szCs w:val="48"/>
              <w:lang w:val="en-PH"/>
            </w:rPr>
          </w:pPr>
          <w:r w:rsidRPr="00072071">
            <w:rPr>
              <w:b/>
              <w:bCs/>
              <w:color w:val="0E5AAB"/>
              <w:sz w:val="48"/>
              <w:szCs w:val="48"/>
            </w:rPr>
            <w:t>Contents</w:t>
          </w:r>
        </w:p>
        <w:p w14:paraId="2BA52AC3" w14:textId="7F84B6C8" w:rsidR="00603FBF" w:rsidRDefault="00F62361">
          <w:pPr>
            <w:pStyle w:val="TOC1"/>
            <w:tabs>
              <w:tab w:val="right" w:leader="dot" w:pos="9016"/>
            </w:tabs>
            <w:rPr>
              <w:rFonts w:eastAsiaTheme="minorEastAsia"/>
              <w:b w:val="0"/>
              <w:caps w:val="0"/>
              <w:noProof/>
              <w:kern w:val="2"/>
              <w:lang w:val="en-PH" w:eastAsia="en-PH"/>
              <w14:ligatures w14:val="standardContextual"/>
            </w:rPr>
          </w:pPr>
          <w:r>
            <w:fldChar w:fldCharType="begin"/>
          </w:r>
          <w:r>
            <w:instrText xml:space="preserve"> TOC \o "1-3" \h \z \u </w:instrText>
          </w:r>
          <w:r>
            <w:fldChar w:fldCharType="separate"/>
          </w:r>
          <w:hyperlink w:anchor="_Toc238897181" w:history="1">
            <w:r w:rsidR="00603FBF" w:rsidRPr="008831CF">
              <w:rPr>
                <w:rStyle w:val="Hyperlink"/>
                <w:noProof/>
              </w:rPr>
              <w:t>COPYRIGHT STUFF</w:t>
            </w:r>
            <w:r w:rsidR="00603FBF">
              <w:rPr>
                <w:noProof/>
                <w:webHidden/>
              </w:rPr>
              <w:tab/>
            </w:r>
            <w:r w:rsidR="00603FBF">
              <w:rPr>
                <w:noProof/>
                <w:webHidden/>
              </w:rPr>
              <w:fldChar w:fldCharType="begin"/>
            </w:r>
            <w:r w:rsidR="00603FBF">
              <w:rPr>
                <w:noProof/>
                <w:webHidden/>
              </w:rPr>
              <w:instrText xml:space="preserve"> PAGEREF _Toc238897181 \h </w:instrText>
            </w:r>
            <w:r w:rsidR="00603FBF">
              <w:rPr>
                <w:noProof/>
                <w:webHidden/>
              </w:rPr>
            </w:r>
            <w:r w:rsidR="00603FBF">
              <w:rPr>
                <w:noProof/>
                <w:webHidden/>
              </w:rPr>
              <w:fldChar w:fldCharType="separate"/>
            </w:r>
            <w:r w:rsidR="00724B54">
              <w:rPr>
                <w:noProof/>
                <w:webHidden/>
              </w:rPr>
              <w:t>1</w:t>
            </w:r>
            <w:r w:rsidR="00603FBF">
              <w:rPr>
                <w:noProof/>
                <w:webHidden/>
              </w:rPr>
              <w:fldChar w:fldCharType="end"/>
            </w:r>
          </w:hyperlink>
        </w:p>
        <w:p w14:paraId="7A664850" w14:textId="3BE0620D"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82" w:history="1">
            <w:r w:rsidRPr="008831CF">
              <w:rPr>
                <w:rStyle w:val="Hyperlink"/>
                <w:noProof/>
                <w:bdr w:val="none" w:sz="0" w:space="0" w:color="auto" w:frame="1"/>
                <w:lang w:val="en-PH"/>
              </w:rPr>
              <w:t>BEFORE POSTING THE BLOG POST</w:t>
            </w:r>
            <w:r>
              <w:rPr>
                <w:noProof/>
                <w:webHidden/>
              </w:rPr>
              <w:tab/>
            </w:r>
            <w:r>
              <w:rPr>
                <w:noProof/>
                <w:webHidden/>
              </w:rPr>
              <w:fldChar w:fldCharType="begin"/>
            </w:r>
            <w:r>
              <w:rPr>
                <w:noProof/>
                <w:webHidden/>
              </w:rPr>
              <w:instrText xml:space="preserve"> PAGEREF _Toc238897182 \h </w:instrText>
            </w:r>
            <w:r>
              <w:rPr>
                <w:noProof/>
                <w:webHidden/>
              </w:rPr>
            </w:r>
            <w:r>
              <w:rPr>
                <w:noProof/>
                <w:webHidden/>
              </w:rPr>
              <w:fldChar w:fldCharType="separate"/>
            </w:r>
            <w:r w:rsidR="00724B54">
              <w:rPr>
                <w:noProof/>
                <w:webHidden/>
              </w:rPr>
              <w:t>3</w:t>
            </w:r>
            <w:r>
              <w:rPr>
                <w:noProof/>
                <w:webHidden/>
              </w:rPr>
              <w:fldChar w:fldCharType="end"/>
            </w:r>
          </w:hyperlink>
        </w:p>
        <w:p w14:paraId="40F11E39" w14:textId="6BCD0E6C"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83" w:history="1">
            <w:r w:rsidRPr="008831CF">
              <w:rPr>
                <w:rStyle w:val="Hyperlink"/>
                <w:noProof/>
                <w:lang w:val="en-PH"/>
              </w:rPr>
              <w:t>AUTOMATIC WORDPRESS POSTING</w:t>
            </w:r>
            <w:r>
              <w:rPr>
                <w:noProof/>
                <w:webHidden/>
              </w:rPr>
              <w:tab/>
            </w:r>
            <w:r>
              <w:rPr>
                <w:noProof/>
                <w:webHidden/>
              </w:rPr>
              <w:fldChar w:fldCharType="begin"/>
            </w:r>
            <w:r>
              <w:rPr>
                <w:noProof/>
                <w:webHidden/>
              </w:rPr>
              <w:instrText xml:space="preserve"> PAGEREF _Toc238897183 \h </w:instrText>
            </w:r>
            <w:r>
              <w:rPr>
                <w:noProof/>
                <w:webHidden/>
              </w:rPr>
            </w:r>
            <w:r>
              <w:rPr>
                <w:noProof/>
                <w:webHidden/>
              </w:rPr>
              <w:fldChar w:fldCharType="separate"/>
            </w:r>
            <w:r w:rsidR="00724B54">
              <w:rPr>
                <w:noProof/>
                <w:webHidden/>
              </w:rPr>
              <w:t>3</w:t>
            </w:r>
            <w:r>
              <w:rPr>
                <w:noProof/>
                <w:webHidden/>
              </w:rPr>
              <w:fldChar w:fldCharType="end"/>
            </w:r>
          </w:hyperlink>
        </w:p>
        <w:p w14:paraId="7D213F9A" w14:textId="3F673522"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84" w:history="1">
            <w:r w:rsidRPr="008831CF">
              <w:rPr>
                <w:rStyle w:val="Hyperlink"/>
                <w:noProof/>
                <w:bdr w:val="none" w:sz="0" w:space="0" w:color="auto" w:frame="1"/>
                <w:lang w:val="en-PH"/>
              </w:rPr>
              <w:t>THE SUGGESTED blog title</w:t>
            </w:r>
            <w:r>
              <w:rPr>
                <w:noProof/>
                <w:webHidden/>
              </w:rPr>
              <w:tab/>
            </w:r>
            <w:r>
              <w:rPr>
                <w:noProof/>
                <w:webHidden/>
              </w:rPr>
              <w:fldChar w:fldCharType="begin"/>
            </w:r>
            <w:r>
              <w:rPr>
                <w:noProof/>
                <w:webHidden/>
              </w:rPr>
              <w:instrText xml:space="preserve"> PAGEREF _Toc238897184 \h </w:instrText>
            </w:r>
            <w:r>
              <w:rPr>
                <w:noProof/>
                <w:webHidden/>
              </w:rPr>
            </w:r>
            <w:r>
              <w:rPr>
                <w:noProof/>
                <w:webHidden/>
              </w:rPr>
              <w:fldChar w:fldCharType="separate"/>
            </w:r>
            <w:r w:rsidR="00724B54">
              <w:rPr>
                <w:noProof/>
                <w:webHidden/>
              </w:rPr>
              <w:t>3</w:t>
            </w:r>
            <w:r>
              <w:rPr>
                <w:noProof/>
                <w:webHidden/>
              </w:rPr>
              <w:fldChar w:fldCharType="end"/>
            </w:r>
          </w:hyperlink>
        </w:p>
        <w:p w14:paraId="7F920169" w14:textId="1DDFE54C"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85" w:history="1">
            <w:r w:rsidRPr="008831CF">
              <w:rPr>
                <w:rStyle w:val="Hyperlink"/>
                <w:noProof/>
                <w:bdr w:val="none" w:sz="0" w:space="0" w:color="auto" w:frame="1"/>
                <w:lang w:val="en-PH"/>
              </w:rPr>
              <w:t>THE Suggested Featured Image</w:t>
            </w:r>
            <w:r>
              <w:rPr>
                <w:noProof/>
                <w:webHidden/>
              </w:rPr>
              <w:tab/>
            </w:r>
            <w:r>
              <w:rPr>
                <w:noProof/>
                <w:webHidden/>
              </w:rPr>
              <w:fldChar w:fldCharType="begin"/>
            </w:r>
            <w:r>
              <w:rPr>
                <w:noProof/>
                <w:webHidden/>
              </w:rPr>
              <w:instrText xml:space="preserve"> PAGEREF _Toc238897185 \h </w:instrText>
            </w:r>
            <w:r>
              <w:rPr>
                <w:noProof/>
                <w:webHidden/>
              </w:rPr>
            </w:r>
            <w:r>
              <w:rPr>
                <w:noProof/>
                <w:webHidden/>
              </w:rPr>
              <w:fldChar w:fldCharType="separate"/>
            </w:r>
            <w:r w:rsidR="00724B54">
              <w:rPr>
                <w:noProof/>
                <w:webHidden/>
              </w:rPr>
              <w:t>3</w:t>
            </w:r>
            <w:r>
              <w:rPr>
                <w:noProof/>
                <w:webHidden/>
              </w:rPr>
              <w:fldChar w:fldCharType="end"/>
            </w:r>
          </w:hyperlink>
        </w:p>
        <w:p w14:paraId="1F4D0CC3" w14:textId="23B9F2C9"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86" w:history="1">
            <w:r w:rsidRPr="008831CF">
              <w:rPr>
                <w:rStyle w:val="Hyperlink"/>
                <w:noProof/>
                <w:lang w:val="en-PH"/>
              </w:rPr>
              <w:t>THE SUGGESTED SOCIAL MEDIA POST</w:t>
            </w:r>
            <w:r>
              <w:rPr>
                <w:noProof/>
                <w:webHidden/>
              </w:rPr>
              <w:tab/>
            </w:r>
            <w:r>
              <w:rPr>
                <w:noProof/>
                <w:webHidden/>
              </w:rPr>
              <w:fldChar w:fldCharType="begin"/>
            </w:r>
            <w:r>
              <w:rPr>
                <w:noProof/>
                <w:webHidden/>
              </w:rPr>
              <w:instrText xml:space="preserve"> PAGEREF _Toc238897186 \h </w:instrText>
            </w:r>
            <w:r>
              <w:rPr>
                <w:noProof/>
                <w:webHidden/>
              </w:rPr>
            </w:r>
            <w:r>
              <w:rPr>
                <w:noProof/>
                <w:webHidden/>
              </w:rPr>
              <w:fldChar w:fldCharType="separate"/>
            </w:r>
            <w:r w:rsidR="00724B54">
              <w:rPr>
                <w:noProof/>
                <w:webHidden/>
              </w:rPr>
              <w:t>4</w:t>
            </w:r>
            <w:r>
              <w:rPr>
                <w:noProof/>
                <w:webHidden/>
              </w:rPr>
              <w:fldChar w:fldCharType="end"/>
            </w:r>
          </w:hyperlink>
        </w:p>
        <w:p w14:paraId="69EF52CE" w14:textId="394391A2" w:rsidR="00603FBF" w:rsidRDefault="00603FBF">
          <w:pPr>
            <w:pStyle w:val="TOC2"/>
            <w:rPr>
              <w:rFonts w:eastAsiaTheme="minorEastAsia"/>
              <w:b w:val="0"/>
              <w:caps w:val="0"/>
              <w:kern w:val="2"/>
              <w:lang w:val="en-PH" w:eastAsia="en-PH"/>
              <w14:ligatures w14:val="standardContextual"/>
            </w:rPr>
          </w:pPr>
          <w:hyperlink w:anchor="_Toc238897187" w:history="1">
            <w:r w:rsidRPr="008831CF">
              <w:rPr>
                <w:rStyle w:val="Hyperlink"/>
                <w:rFonts w:asciiTheme="majorHAnsi" w:eastAsiaTheme="majorEastAsia" w:hAnsiTheme="majorHAnsi" w:cstheme="majorBidi"/>
                <w:bCs/>
                <w:lang w:val="en-PH"/>
              </w:rPr>
              <w:t>SAMPLE SOCIAL POST 1 (LinkedIn)</w:t>
            </w:r>
            <w:r>
              <w:rPr>
                <w:webHidden/>
              </w:rPr>
              <w:tab/>
            </w:r>
            <w:r>
              <w:rPr>
                <w:webHidden/>
              </w:rPr>
              <w:fldChar w:fldCharType="begin"/>
            </w:r>
            <w:r>
              <w:rPr>
                <w:webHidden/>
              </w:rPr>
              <w:instrText xml:space="preserve"> PAGEREF _Toc238897187 \h </w:instrText>
            </w:r>
            <w:r>
              <w:rPr>
                <w:webHidden/>
              </w:rPr>
            </w:r>
            <w:r>
              <w:rPr>
                <w:webHidden/>
              </w:rPr>
              <w:fldChar w:fldCharType="separate"/>
            </w:r>
            <w:r w:rsidR="00724B54">
              <w:rPr>
                <w:webHidden/>
              </w:rPr>
              <w:t>4</w:t>
            </w:r>
            <w:r>
              <w:rPr>
                <w:webHidden/>
              </w:rPr>
              <w:fldChar w:fldCharType="end"/>
            </w:r>
          </w:hyperlink>
        </w:p>
        <w:p w14:paraId="1D488AFF" w14:textId="02D101B7" w:rsidR="00603FBF" w:rsidRDefault="00603FBF">
          <w:pPr>
            <w:pStyle w:val="TOC2"/>
            <w:rPr>
              <w:rFonts w:eastAsiaTheme="minorEastAsia"/>
              <w:b w:val="0"/>
              <w:caps w:val="0"/>
              <w:kern w:val="2"/>
              <w:lang w:val="en-PH" w:eastAsia="en-PH"/>
              <w14:ligatures w14:val="standardContextual"/>
            </w:rPr>
          </w:pPr>
          <w:hyperlink w:anchor="_Toc238897188" w:history="1">
            <w:r w:rsidRPr="008831CF">
              <w:rPr>
                <w:rStyle w:val="Hyperlink"/>
                <w:rFonts w:asciiTheme="majorHAnsi" w:eastAsiaTheme="majorEastAsia" w:hAnsiTheme="majorHAnsi" w:cstheme="majorBidi"/>
                <w:bCs/>
                <w:lang w:val="en-PH"/>
              </w:rPr>
              <w:t>SAMPLE SOCIAL POST 2 (FACEBOOK)</w:t>
            </w:r>
            <w:r>
              <w:rPr>
                <w:webHidden/>
              </w:rPr>
              <w:tab/>
            </w:r>
            <w:r>
              <w:rPr>
                <w:webHidden/>
              </w:rPr>
              <w:fldChar w:fldCharType="begin"/>
            </w:r>
            <w:r>
              <w:rPr>
                <w:webHidden/>
              </w:rPr>
              <w:instrText xml:space="preserve"> PAGEREF _Toc238897188 \h </w:instrText>
            </w:r>
            <w:r>
              <w:rPr>
                <w:webHidden/>
              </w:rPr>
            </w:r>
            <w:r>
              <w:rPr>
                <w:webHidden/>
              </w:rPr>
              <w:fldChar w:fldCharType="separate"/>
            </w:r>
            <w:r w:rsidR="00724B54">
              <w:rPr>
                <w:webHidden/>
              </w:rPr>
              <w:t>5</w:t>
            </w:r>
            <w:r>
              <w:rPr>
                <w:webHidden/>
              </w:rPr>
              <w:fldChar w:fldCharType="end"/>
            </w:r>
          </w:hyperlink>
        </w:p>
        <w:p w14:paraId="03090A2B" w14:textId="32017FFD" w:rsidR="00603FBF" w:rsidRDefault="00603FBF">
          <w:pPr>
            <w:pStyle w:val="TOC2"/>
            <w:rPr>
              <w:rFonts w:eastAsiaTheme="minorEastAsia"/>
              <w:b w:val="0"/>
              <w:caps w:val="0"/>
              <w:kern w:val="2"/>
              <w:lang w:val="en-PH" w:eastAsia="en-PH"/>
              <w14:ligatures w14:val="standardContextual"/>
            </w:rPr>
          </w:pPr>
          <w:hyperlink w:anchor="_Toc238897189" w:history="1">
            <w:r w:rsidRPr="008831CF">
              <w:rPr>
                <w:rStyle w:val="Hyperlink"/>
                <w:rFonts w:asciiTheme="majorHAnsi" w:eastAsiaTheme="majorEastAsia" w:hAnsiTheme="majorHAnsi" w:cstheme="majorBidi"/>
                <w:bCs/>
                <w:lang w:val="en-PH"/>
              </w:rPr>
              <w:t>SAMPLE SOCIAL POST 3 (X/TWITTER)</w:t>
            </w:r>
            <w:r>
              <w:rPr>
                <w:webHidden/>
              </w:rPr>
              <w:tab/>
            </w:r>
            <w:r>
              <w:rPr>
                <w:webHidden/>
              </w:rPr>
              <w:fldChar w:fldCharType="begin"/>
            </w:r>
            <w:r>
              <w:rPr>
                <w:webHidden/>
              </w:rPr>
              <w:instrText xml:space="preserve"> PAGEREF _Toc238897189 \h </w:instrText>
            </w:r>
            <w:r>
              <w:rPr>
                <w:webHidden/>
              </w:rPr>
            </w:r>
            <w:r>
              <w:rPr>
                <w:webHidden/>
              </w:rPr>
              <w:fldChar w:fldCharType="separate"/>
            </w:r>
            <w:r w:rsidR="00724B54">
              <w:rPr>
                <w:webHidden/>
              </w:rPr>
              <w:t>5</w:t>
            </w:r>
            <w:r>
              <w:rPr>
                <w:webHidden/>
              </w:rPr>
              <w:fldChar w:fldCharType="end"/>
            </w:r>
          </w:hyperlink>
        </w:p>
        <w:p w14:paraId="0CD7C993" w14:textId="2109AD21"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90" w:history="1">
            <w:r w:rsidRPr="008831CF">
              <w:rPr>
                <w:rStyle w:val="Hyperlink"/>
                <w:rFonts w:asciiTheme="majorHAnsi" w:eastAsiaTheme="majorEastAsia" w:hAnsiTheme="majorHAnsi" w:cstheme="majorBidi"/>
                <w:bCs/>
                <w:noProof/>
                <w:lang w:val="en-PH"/>
              </w:rPr>
              <w:t>THE suggested blog post email</w:t>
            </w:r>
            <w:r>
              <w:rPr>
                <w:noProof/>
                <w:webHidden/>
              </w:rPr>
              <w:tab/>
            </w:r>
            <w:r>
              <w:rPr>
                <w:noProof/>
                <w:webHidden/>
              </w:rPr>
              <w:fldChar w:fldCharType="begin"/>
            </w:r>
            <w:r>
              <w:rPr>
                <w:noProof/>
                <w:webHidden/>
              </w:rPr>
              <w:instrText xml:space="preserve"> PAGEREF _Toc238897190 \h </w:instrText>
            </w:r>
            <w:r>
              <w:rPr>
                <w:noProof/>
                <w:webHidden/>
              </w:rPr>
            </w:r>
            <w:r>
              <w:rPr>
                <w:noProof/>
                <w:webHidden/>
              </w:rPr>
              <w:fldChar w:fldCharType="separate"/>
            </w:r>
            <w:r w:rsidR="00724B54">
              <w:rPr>
                <w:noProof/>
                <w:webHidden/>
              </w:rPr>
              <w:t>5</w:t>
            </w:r>
            <w:r>
              <w:rPr>
                <w:noProof/>
                <w:webHidden/>
              </w:rPr>
              <w:fldChar w:fldCharType="end"/>
            </w:r>
          </w:hyperlink>
        </w:p>
        <w:p w14:paraId="4D5CB77D" w14:textId="37296EF9"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91" w:history="1">
            <w:r w:rsidRPr="008831CF">
              <w:rPr>
                <w:rStyle w:val="Hyperlink"/>
                <w:noProof/>
                <w:lang w:val="en-PH"/>
              </w:rPr>
              <w:t>The BLOG Article URL</w:t>
            </w:r>
            <w:r>
              <w:rPr>
                <w:noProof/>
                <w:webHidden/>
              </w:rPr>
              <w:tab/>
            </w:r>
            <w:r>
              <w:rPr>
                <w:noProof/>
                <w:webHidden/>
              </w:rPr>
              <w:fldChar w:fldCharType="begin"/>
            </w:r>
            <w:r>
              <w:rPr>
                <w:noProof/>
                <w:webHidden/>
              </w:rPr>
              <w:instrText xml:space="preserve"> PAGEREF _Toc238897191 \h </w:instrText>
            </w:r>
            <w:r>
              <w:rPr>
                <w:noProof/>
                <w:webHidden/>
              </w:rPr>
            </w:r>
            <w:r>
              <w:rPr>
                <w:noProof/>
                <w:webHidden/>
              </w:rPr>
              <w:fldChar w:fldCharType="separate"/>
            </w:r>
            <w:r w:rsidR="00724B54">
              <w:rPr>
                <w:noProof/>
                <w:webHidden/>
              </w:rPr>
              <w:t>7</w:t>
            </w:r>
            <w:r>
              <w:rPr>
                <w:noProof/>
                <w:webHidden/>
              </w:rPr>
              <w:fldChar w:fldCharType="end"/>
            </w:r>
          </w:hyperlink>
        </w:p>
        <w:p w14:paraId="78F811E3" w14:textId="649BA8AE"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92" w:history="1">
            <w:r w:rsidRPr="008831CF">
              <w:rPr>
                <w:rStyle w:val="Hyperlink"/>
                <w:noProof/>
                <w:lang w:val="en-PH"/>
              </w:rPr>
              <w:t>THE SUGGESTED BLOG CONTENT</w:t>
            </w:r>
            <w:r>
              <w:rPr>
                <w:noProof/>
                <w:webHidden/>
              </w:rPr>
              <w:tab/>
            </w:r>
            <w:r>
              <w:rPr>
                <w:noProof/>
                <w:webHidden/>
              </w:rPr>
              <w:fldChar w:fldCharType="begin"/>
            </w:r>
            <w:r>
              <w:rPr>
                <w:noProof/>
                <w:webHidden/>
              </w:rPr>
              <w:instrText xml:space="preserve"> PAGEREF _Toc238897192 \h </w:instrText>
            </w:r>
            <w:r>
              <w:rPr>
                <w:noProof/>
                <w:webHidden/>
              </w:rPr>
            </w:r>
            <w:r>
              <w:rPr>
                <w:noProof/>
                <w:webHidden/>
              </w:rPr>
              <w:fldChar w:fldCharType="separate"/>
            </w:r>
            <w:r w:rsidR="00724B54">
              <w:rPr>
                <w:noProof/>
                <w:webHidden/>
              </w:rPr>
              <w:t>7</w:t>
            </w:r>
            <w:r>
              <w:rPr>
                <w:noProof/>
                <w:webHidden/>
              </w:rPr>
              <w:fldChar w:fldCharType="end"/>
            </w:r>
          </w:hyperlink>
        </w:p>
        <w:p w14:paraId="5FD31A10" w14:textId="01353EAC"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93" w:history="1">
            <w:r w:rsidRPr="008831CF">
              <w:rPr>
                <w:rStyle w:val="Hyperlink"/>
                <w:rFonts w:eastAsia="Times New Roman"/>
                <w:noProof/>
                <w:lang w:val="en-PH" w:eastAsia="en-PH"/>
              </w:rPr>
              <w:t>FREQUENTLY ASKED QUESTIONS</w:t>
            </w:r>
            <w:r>
              <w:rPr>
                <w:noProof/>
                <w:webHidden/>
              </w:rPr>
              <w:tab/>
            </w:r>
            <w:r>
              <w:rPr>
                <w:noProof/>
                <w:webHidden/>
              </w:rPr>
              <w:fldChar w:fldCharType="begin"/>
            </w:r>
            <w:r>
              <w:rPr>
                <w:noProof/>
                <w:webHidden/>
              </w:rPr>
              <w:instrText xml:space="preserve"> PAGEREF _Toc238897193 \h </w:instrText>
            </w:r>
            <w:r>
              <w:rPr>
                <w:noProof/>
                <w:webHidden/>
              </w:rPr>
            </w:r>
            <w:r>
              <w:rPr>
                <w:noProof/>
                <w:webHidden/>
              </w:rPr>
              <w:fldChar w:fldCharType="separate"/>
            </w:r>
            <w:r w:rsidR="00724B54">
              <w:rPr>
                <w:noProof/>
                <w:webHidden/>
              </w:rPr>
              <w:t>17</w:t>
            </w:r>
            <w:r>
              <w:rPr>
                <w:noProof/>
                <w:webHidden/>
              </w:rPr>
              <w:fldChar w:fldCharType="end"/>
            </w:r>
          </w:hyperlink>
        </w:p>
        <w:p w14:paraId="2DEAD142" w14:textId="409BC788" w:rsidR="00F62361" w:rsidRDefault="00F62361">
          <w:r>
            <w:rPr>
              <w:b/>
              <w:bCs/>
              <w:noProof/>
            </w:rPr>
            <w:fldChar w:fldCharType="end"/>
          </w:r>
        </w:p>
      </w:sdtContent>
    </w:sdt>
    <w:p w14:paraId="46776050" w14:textId="2416C100" w:rsidR="004A3CEB" w:rsidRPr="004A3CEB" w:rsidRDefault="001763D3" w:rsidP="004A3CEB">
      <w:pPr>
        <w:rPr>
          <w:rFonts w:asciiTheme="majorHAnsi" w:eastAsiaTheme="majorEastAsia" w:hAnsiTheme="majorHAnsi" w:cstheme="majorBidi"/>
          <w:b/>
          <w:bCs/>
          <w:color w:val="0481B6"/>
          <w:sz w:val="44"/>
          <w:szCs w:val="44"/>
        </w:rPr>
      </w:pPr>
      <w:r>
        <w:rPr>
          <w:noProof/>
        </w:rPr>
        <w:drawing>
          <wp:anchor distT="0" distB="0" distL="114300" distR="114300" simplePos="0" relativeHeight="251658240" behindDoc="0" locked="0" layoutInCell="1" allowOverlap="1" wp14:anchorId="14E2CD6F" wp14:editId="4FA2F41E">
            <wp:simplePos x="0" y="0"/>
            <wp:positionH relativeFrom="margin">
              <wp:posOffset>109182</wp:posOffset>
            </wp:positionH>
            <wp:positionV relativeFrom="paragraph">
              <wp:posOffset>1733967</wp:posOffset>
            </wp:positionV>
            <wp:extent cx="5731510" cy="175387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753870"/>
                    </a:xfrm>
                    <a:prstGeom prst="rect">
                      <a:avLst/>
                    </a:prstGeom>
                    <a:noFill/>
                    <a:ln>
                      <a:noFill/>
                    </a:ln>
                  </pic:spPr>
                </pic:pic>
              </a:graphicData>
            </a:graphic>
          </wp:anchor>
        </w:drawing>
      </w:r>
      <w:r w:rsidR="00BA1DFC">
        <w:br w:type="page"/>
      </w:r>
    </w:p>
    <w:p w14:paraId="041EAA40" w14:textId="46626F1F" w:rsidR="00BF4410" w:rsidRDefault="00BF4410" w:rsidP="001537C4">
      <w:pPr>
        <w:pStyle w:val="Heading1"/>
        <w:rPr>
          <w:noProof/>
          <w:bdr w:val="none" w:sz="0" w:space="0" w:color="auto" w:frame="1"/>
          <w:lang w:val="en-PH"/>
        </w:rPr>
      </w:pPr>
      <w:bookmarkStart w:id="2" w:name="_Toc238897182"/>
      <w:r>
        <w:rPr>
          <w:noProof/>
          <w:bdr w:val="none" w:sz="0" w:space="0" w:color="auto" w:frame="1"/>
          <w:lang w:val="en-PH"/>
        </w:rPr>
        <w:lastRenderedPageBreak/>
        <w:t xml:space="preserve">BEFORE </w:t>
      </w:r>
      <w:r w:rsidR="00D52C7B">
        <w:rPr>
          <w:noProof/>
          <w:bdr w:val="none" w:sz="0" w:space="0" w:color="auto" w:frame="1"/>
          <w:lang w:val="en-PH"/>
        </w:rPr>
        <w:t>POSTING THE BLOG POST</w:t>
      </w:r>
      <w:bookmarkEnd w:id="2"/>
    </w:p>
    <w:p w14:paraId="78896A3D" w14:textId="6ACDB901" w:rsidR="00D915F3" w:rsidRDefault="00BF4410" w:rsidP="00BF4410">
      <w:pPr>
        <w:rPr>
          <w:lang w:val="en-PH"/>
        </w:rPr>
      </w:pPr>
      <w:r>
        <w:rPr>
          <w:lang w:val="en-PH"/>
        </w:rPr>
        <w:t xml:space="preserve">Before you post this Blog Post to your website, we </w:t>
      </w:r>
      <w:r w:rsidR="00180D02">
        <w:rPr>
          <w:lang w:val="en-PH"/>
        </w:rPr>
        <w:t>(</w:t>
      </w:r>
      <w:r w:rsidR="00180D02" w:rsidRPr="00180D02">
        <w:rPr>
          <w:b/>
          <w:bCs/>
          <w:u w:val="single"/>
          <w:lang w:val="en-PH"/>
        </w:rPr>
        <w:t>strongly</w:t>
      </w:r>
      <w:r w:rsidR="00180D02">
        <w:rPr>
          <w:lang w:val="en-PH"/>
        </w:rPr>
        <w:t xml:space="preserve">) </w:t>
      </w:r>
      <w:r>
        <w:rPr>
          <w:lang w:val="en-PH"/>
        </w:rPr>
        <w:t xml:space="preserve">recommend you read through </w:t>
      </w:r>
      <w:r w:rsidRPr="001F4949">
        <w:rPr>
          <w:b/>
          <w:bCs/>
          <w:u w:val="single"/>
          <w:lang w:val="en-PH"/>
        </w:rPr>
        <w:t>ALL</w:t>
      </w:r>
      <w:r>
        <w:rPr>
          <w:lang w:val="en-PH"/>
        </w:rPr>
        <w:t xml:space="preserve"> the Frequently Asked Questions </w:t>
      </w:r>
      <w:r w:rsidR="001F4949">
        <w:rPr>
          <w:lang w:val="en-PH"/>
        </w:rPr>
        <w:t xml:space="preserve">(FAQ) items </w:t>
      </w:r>
      <w:r>
        <w:rPr>
          <w:lang w:val="en-PH"/>
        </w:rPr>
        <w:t>found at</w:t>
      </w:r>
      <w:r w:rsidR="00D915F3">
        <w:rPr>
          <w:lang w:val="en-PH"/>
        </w:rPr>
        <w:t>:</w:t>
      </w:r>
    </w:p>
    <w:p w14:paraId="05A266B5" w14:textId="2F0A9694" w:rsidR="00BF4410" w:rsidRPr="00072071" w:rsidRDefault="003E2972" w:rsidP="00D915F3">
      <w:pPr>
        <w:jc w:val="center"/>
        <w:rPr>
          <w:color w:val="E87A25"/>
          <w:sz w:val="28"/>
          <w:szCs w:val="28"/>
          <w:lang w:val="en-PH"/>
        </w:rPr>
      </w:pPr>
      <w:hyperlink r:id="rId21" w:history="1">
        <w:r w:rsidRPr="00072071">
          <w:rPr>
            <w:rStyle w:val="Hyperlink"/>
            <w:b/>
            <w:bCs/>
            <w:sz w:val="28"/>
            <w:szCs w:val="28"/>
            <w:lang w:val="en-PH"/>
          </w:rPr>
          <w:t>thetechtribe.com/blog-</w:t>
        </w:r>
        <w:proofErr w:type="spellStart"/>
        <w:r w:rsidRPr="00072071">
          <w:rPr>
            <w:rStyle w:val="Hyperlink"/>
            <w:b/>
            <w:bCs/>
            <w:sz w:val="28"/>
            <w:szCs w:val="28"/>
            <w:lang w:val="en-PH"/>
          </w:rPr>
          <w:t>faq</w:t>
        </w:r>
        <w:proofErr w:type="spellEnd"/>
      </w:hyperlink>
    </w:p>
    <w:p w14:paraId="76C38E27" w14:textId="085DA53A" w:rsidR="000D0B3F" w:rsidRDefault="008C1DB2" w:rsidP="00B41FE8">
      <w:pPr>
        <w:rPr>
          <w:lang w:val="en-PH"/>
        </w:rPr>
      </w:pPr>
      <w:r>
        <w:rPr>
          <w:lang w:val="en-PH"/>
        </w:rPr>
        <w:t xml:space="preserve">There’s </w:t>
      </w:r>
      <w:proofErr w:type="gramStart"/>
      <w:r>
        <w:rPr>
          <w:lang w:val="en-PH"/>
        </w:rPr>
        <w:t>a number of</w:t>
      </w:r>
      <w:proofErr w:type="gramEnd"/>
      <w:r>
        <w:rPr>
          <w:lang w:val="en-PH"/>
        </w:rPr>
        <w:t xml:space="preserve"> things that you want to make sure you do correctly to get the most out of using these blog posts</w:t>
      </w:r>
      <w:r w:rsidR="009D53D3">
        <w:rPr>
          <w:lang w:val="en-PH"/>
        </w:rPr>
        <w:t xml:space="preserve"> and </w:t>
      </w:r>
      <w:r w:rsidR="008B651B">
        <w:rPr>
          <w:lang w:val="en-PH"/>
        </w:rPr>
        <w:t xml:space="preserve">to </w:t>
      </w:r>
      <w:r w:rsidR="009D53D3">
        <w:rPr>
          <w:lang w:val="en-PH"/>
        </w:rPr>
        <w:t xml:space="preserve">avoid getting into </w:t>
      </w:r>
      <w:r w:rsidR="008B651B">
        <w:rPr>
          <w:lang w:val="en-PH"/>
        </w:rPr>
        <w:t xml:space="preserve">potential </w:t>
      </w:r>
      <w:r w:rsidR="009D53D3">
        <w:rPr>
          <w:lang w:val="en-PH"/>
        </w:rPr>
        <w:t>trouble from Google</w:t>
      </w:r>
      <w:r w:rsidR="008B651B">
        <w:rPr>
          <w:lang w:val="en-PH"/>
        </w:rPr>
        <w:t xml:space="preserve">. </w:t>
      </w:r>
    </w:p>
    <w:p w14:paraId="7BAC7604" w14:textId="29E9508A" w:rsidR="00A14FEA" w:rsidRDefault="00A14FEA" w:rsidP="006D6AE8">
      <w:pPr>
        <w:pStyle w:val="Heading1"/>
        <w:rPr>
          <w:lang w:val="en-PH"/>
        </w:rPr>
      </w:pPr>
      <w:bookmarkStart w:id="3" w:name="_Toc238897183"/>
      <w:r>
        <w:rPr>
          <w:lang w:val="en-PH"/>
        </w:rPr>
        <w:t xml:space="preserve">AUTOMATIC </w:t>
      </w:r>
      <w:r w:rsidR="006D6AE8">
        <w:rPr>
          <w:lang w:val="en-PH"/>
        </w:rPr>
        <w:t xml:space="preserve">WORDPRESS </w:t>
      </w:r>
      <w:r>
        <w:rPr>
          <w:lang w:val="en-PH"/>
        </w:rPr>
        <w:t>POSTING</w:t>
      </w:r>
      <w:bookmarkEnd w:id="3"/>
      <w:r>
        <w:rPr>
          <w:lang w:val="en-PH"/>
        </w:rPr>
        <w:t xml:space="preserve"> </w:t>
      </w:r>
    </w:p>
    <w:p w14:paraId="5F4839D2" w14:textId="1D51C4BD" w:rsidR="00817DCB" w:rsidRDefault="006D6AE8" w:rsidP="00BF4410">
      <w:pPr>
        <w:rPr>
          <w:u w:val="single"/>
          <w:lang w:val="en-PH"/>
        </w:rPr>
      </w:pPr>
      <w:r>
        <w:rPr>
          <w:lang w:val="en-PH"/>
        </w:rPr>
        <w:t xml:space="preserve">Did you know we built </w:t>
      </w:r>
      <w:r w:rsidR="00817DCB">
        <w:rPr>
          <w:lang w:val="en-PH"/>
        </w:rPr>
        <w:t xml:space="preserve">you custom </w:t>
      </w:r>
      <w:proofErr w:type="spellStart"/>
      <w:r>
        <w:rPr>
          <w:lang w:val="en-PH"/>
        </w:rPr>
        <w:t>Wordpress</w:t>
      </w:r>
      <w:proofErr w:type="spellEnd"/>
      <w:r>
        <w:rPr>
          <w:lang w:val="en-PH"/>
        </w:rPr>
        <w:t xml:space="preserve"> Plugin that posts this entire Blog Post (including the Images) to your website </w:t>
      </w:r>
      <w:r w:rsidRPr="00220D17">
        <w:rPr>
          <w:b/>
          <w:bCs/>
          <w:i/>
          <w:iCs/>
          <w:lang w:val="en-PH"/>
        </w:rPr>
        <w:t>completely automatically</w:t>
      </w:r>
      <w:r w:rsidRPr="006D6AE8">
        <w:rPr>
          <w:u w:val="single"/>
          <w:lang w:val="en-PH"/>
        </w:rPr>
        <w:t>?</w:t>
      </w:r>
      <w:r w:rsidR="00817DCB">
        <w:rPr>
          <w:u w:val="single"/>
          <w:lang w:val="en-PH"/>
        </w:rPr>
        <w:t xml:space="preserve"> </w:t>
      </w:r>
    </w:p>
    <w:p w14:paraId="104DE0E6" w14:textId="591D9775" w:rsidR="006D6AE8" w:rsidRDefault="006D6AE8" w:rsidP="00BF4410">
      <w:pPr>
        <w:rPr>
          <w:lang w:val="en-PH"/>
        </w:rPr>
      </w:pPr>
      <w:r w:rsidRPr="006D6AE8">
        <w:rPr>
          <w:lang w:val="en-PH"/>
        </w:rPr>
        <w:t>No? Well now you do</w:t>
      </w:r>
      <w:r>
        <w:rPr>
          <w:lang w:val="en-PH"/>
        </w:rPr>
        <w:t xml:space="preserve"> </w:t>
      </w:r>
      <w:r w:rsidRPr="006D6AE8">
        <w:rPr>
          <mc:AlternateContent>
            <mc:Choice Requires="w16se"/>
            <mc:Fallback>
              <w:rFonts w:ascii="Segoe UI Emoji" w:eastAsia="Segoe UI Emoji" w:hAnsi="Segoe UI Emoji" w:cs="Segoe UI Emoji"/>
            </mc:Fallback>
          </mc:AlternateContent>
          <w:lang w:val="en-PH"/>
        </w:rPr>
        <mc:AlternateContent>
          <mc:Choice Requires="w16se">
            <w16se:symEx w16se:font="Segoe UI Emoji" w16se:char="1F60A"/>
          </mc:Choice>
          <mc:Fallback>
            <w:t>😊</w:t>
          </mc:Fallback>
        </mc:AlternateContent>
      </w:r>
    </w:p>
    <w:p w14:paraId="3E2EC7C7" w14:textId="3BDFEAA7" w:rsidR="006D6AE8" w:rsidRDefault="006D6AE8" w:rsidP="00220D17">
      <w:pPr>
        <w:rPr>
          <w:lang w:val="en-PH"/>
        </w:rPr>
      </w:pPr>
      <w:r>
        <w:rPr>
          <w:lang w:val="en-PH"/>
        </w:rPr>
        <w:t xml:space="preserve">You can find more details </w:t>
      </w:r>
      <w:r w:rsidR="00817DCB">
        <w:rPr>
          <w:lang w:val="en-PH"/>
        </w:rPr>
        <w:t>here</w:t>
      </w:r>
      <w:r w:rsidR="00220D17">
        <w:rPr>
          <w:lang w:val="en-PH"/>
        </w:rPr>
        <w:t>:</w:t>
      </w:r>
    </w:p>
    <w:p w14:paraId="04478B8E" w14:textId="7D220517" w:rsidR="008E0F0B" w:rsidRDefault="008E0F0B" w:rsidP="00220D17">
      <w:hyperlink r:id="rId22" w:history="1">
        <w:r w:rsidRPr="00C06285">
          <w:rPr>
            <w:rStyle w:val="Hyperlink"/>
          </w:rPr>
          <w:t>https://help.thetechtribe.com/support/solutions/articles/48001226562-how-do-i-use-the-tribal-wordpress-plugin-</w:t>
        </w:r>
      </w:hyperlink>
    </w:p>
    <w:p w14:paraId="622E6BC5" w14:textId="6D6A825E" w:rsidR="000D0B3F" w:rsidRPr="00B41FE8" w:rsidRDefault="00B1268F" w:rsidP="00B41FE8">
      <w:pPr>
        <w:rPr>
          <w:lang w:val="en-PH"/>
        </w:rPr>
      </w:pPr>
      <w:r>
        <w:rPr>
          <w:lang w:val="en-PH"/>
        </w:rPr>
        <w:t xml:space="preserve">Once you install &amp; configure it, your 6 x monthly blog posts will be automatically loaded into your website. </w:t>
      </w:r>
    </w:p>
    <w:p w14:paraId="2211BFB5" w14:textId="30CA7670" w:rsidR="00A56DCF" w:rsidRPr="00F705B1" w:rsidRDefault="00224723" w:rsidP="001537C4">
      <w:pPr>
        <w:pStyle w:val="Heading1"/>
        <w:rPr>
          <w:noProof/>
          <w:bdr w:val="none" w:sz="0" w:space="0" w:color="auto" w:frame="1"/>
          <w:lang w:val="en-PH"/>
        </w:rPr>
      </w:pPr>
      <w:bookmarkStart w:id="4" w:name="_Toc238897184"/>
      <w:r w:rsidRPr="00F705B1">
        <w:rPr>
          <w:noProof/>
          <w:bdr w:val="none" w:sz="0" w:space="0" w:color="auto" w:frame="1"/>
          <w:lang w:val="en-PH"/>
        </w:rPr>
        <w:t>THE</w:t>
      </w:r>
      <w:r w:rsidR="00A56DCF" w:rsidRPr="00F705B1">
        <w:rPr>
          <w:noProof/>
          <w:bdr w:val="none" w:sz="0" w:space="0" w:color="auto" w:frame="1"/>
          <w:lang w:val="en-PH"/>
        </w:rPr>
        <w:t xml:space="preserve"> SUGGESTE</w:t>
      </w:r>
      <w:r w:rsidR="00A56DCF" w:rsidRPr="00176F27">
        <w:rPr>
          <w:noProof/>
          <w:bdr w:val="none" w:sz="0" w:space="0" w:color="auto" w:frame="1"/>
          <w:lang w:val="en-PH"/>
        </w:rPr>
        <w:t>D</w:t>
      </w:r>
      <w:r w:rsidR="00A56DCF" w:rsidRPr="009424F8">
        <w:rPr>
          <w:noProof/>
          <w:bdr w:val="none" w:sz="0" w:space="0" w:color="auto" w:frame="1"/>
          <w:lang w:val="en-PH"/>
        </w:rPr>
        <w:t xml:space="preserve"> blog tit</w:t>
      </w:r>
      <w:r w:rsidR="00A56DCF" w:rsidRPr="0054532B">
        <w:rPr>
          <w:noProof/>
          <w:bdr w:val="none" w:sz="0" w:space="0" w:color="auto" w:frame="1"/>
          <w:lang w:val="en-PH"/>
        </w:rPr>
        <w:t>l</w:t>
      </w:r>
      <w:r w:rsidR="00A56DCF" w:rsidRPr="009424F8">
        <w:rPr>
          <w:noProof/>
          <w:bdr w:val="none" w:sz="0" w:space="0" w:color="auto" w:frame="1"/>
          <w:lang w:val="en-PH"/>
        </w:rPr>
        <w:t>e</w:t>
      </w:r>
      <w:bookmarkEnd w:id="4"/>
    </w:p>
    <w:p w14:paraId="1203CA26" w14:textId="6B8A9B0B" w:rsidR="00F83581" w:rsidRPr="00603FBF" w:rsidRDefault="008F4945" w:rsidP="00603FBF">
      <w:pPr>
        <w:ind w:left="360" w:hanging="360"/>
        <w:rPr>
          <w:b/>
          <w:bCs/>
        </w:rPr>
      </w:pPr>
      <w:r w:rsidRPr="008F4945">
        <w:rPr>
          <w:b/>
          <w:bCs/>
        </w:rPr>
        <w:t>How to Move Offices Without Disrupting Your IT</w:t>
      </w:r>
    </w:p>
    <w:p w14:paraId="2899D699" w14:textId="7FFD9D06" w:rsidR="000D0B3F" w:rsidRPr="00B41FE8" w:rsidRDefault="00897AB6" w:rsidP="00B41FE8">
      <w:r>
        <w:t>O</w:t>
      </w:r>
      <w:r w:rsidR="00CC76C6">
        <w:t xml:space="preserve">f course, you’re welcome </w:t>
      </w:r>
      <w:r w:rsidR="0072322F">
        <w:t>/ encouraged</w:t>
      </w:r>
      <w:r w:rsidR="008B651B">
        <w:t xml:space="preserve"> </w:t>
      </w:r>
      <w:r w:rsidR="0072322F">
        <w:t xml:space="preserve">to update </w:t>
      </w:r>
      <w:proofErr w:type="gramStart"/>
      <w:r w:rsidR="008B651B">
        <w:t>this</w:t>
      </w:r>
      <w:proofErr w:type="gramEnd"/>
      <w:r w:rsidR="008B651B">
        <w:t xml:space="preserve"> Title</w:t>
      </w:r>
      <w:r w:rsidR="00B22404">
        <w:t xml:space="preserve">. It’ll </w:t>
      </w:r>
      <w:r w:rsidR="0072322F">
        <w:t>give you a much better chance of getting some real SEO Juice</w:t>
      </w:r>
      <w:r>
        <w:t>.</w:t>
      </w:r>
      <w:bookmarkStart w:id="5" w:name="_Toc133855374"/>
      <w:bookmarkStart w:id="6" w:name="_Toc234063415"/>
    </w:p>
    <w:p w14:paraId="7F2BFF33" w14:textId="7466D8D8" w:rsidR="00597062" w:rsidRPr="007F49D0" w:rsidRDefault="00597062" w:rsidP="00597062">
      <w:pPr>
        <w:pStyle w:val="Heading1"/>
        <w:rPr>
          <w:b w:val="0"/>
          <w:bCs w:val="0"/>
          <w:caps w:val="0"/>
          <w:lang w:val="en-PH"/>
        </w:rPr>
      </w:pPr>
      <w:bookmarkStart w:id="7" w:name="_Toc238897185"/>
      <w:r w:rsidRPr="007F49D0">
        <w:rPr>
          <w:noProof/>
          <w:bdr w:val="none" w:sz="0" w:space="0" w:color="auto" w:frame="1"/>
          <w:lang w:val="en-PH"/>
        </w:rPr>
        <w:t>TH</w:t>
      </w:r>
      <w:r w:rsidRPr="00E42649">
        <w:rPr>
          <w:noProof/>
          <w:bdr w:val="none" w:sz="0" w:space="0" w:color="auto" w:frame="1"/>
          <w:lang w:val="en-PH"/>
        </w:rPr>
        <w:t xml:space="preserve">E </w:t>
      </w:r>
      <w:r w:rsidRPr="007F49D0">
        <w:rPr>
          <w:noProof/>
          <w:bdr w:val="none" w:sz="0" w:space="0" w:color="auto" w:frame="1"/>
          <w:lang w:val="en-PH"/>
        </w:rPr>
        <w:t>Sugges</w:t>
      </w:r>
      <w:r w:rsidRPr="007227B9">
        <w:rPr>
          <w:noProof/>
          <w:bdr w:val="none" w:sz="0" w:space="0" w:color="auto" w:frame="1"/>
          <w:lang w:val="en-PH"/>
        </w:rPr>
        <w:t>te</w:t>
      </w:r>
      <w:r w:rsidRPr="00CE795A">
        <w:rPr>
          <w:noProof/>
          <w:bdr w:val="none" w:sz="0" w:space="0" w:color="auto" w:frame="1"/>
          <w:lang w:val="en-PH"/>
        </w:rPr>
        <w:t>d</w:t>
      </w:r>
      <w:r w:rsidRPr="007227B9">
        <w:rPr>
          <w:noProof/>
          <w:bdr w:val="none" w:sz="0" w:space="0" w:color="auto" w:frame="1"/>
          <w:lang w:val="en-PH"/>
        </w:rPr>
        <w:t xml:space="preserve"> Featured</w:t>
      </w:r>
      <w:r w:rsidRPr="007F49D0">
        <w:rPr>
          <w:noProof/>
          <w:bdr w:val="none" w:sz="0" w:space="0" w:color="auto" w:frame="1"/>
          <w:lang w:val="en-PH"/>
        </w:rPr>
        <w:t xml:space="preserve"> Image</w:t>
      </w:r>
      <w:bookmarkEnd w:id="5"/>
      <w:bookmarkEnd w:id="6"/>
      <w:bookmarkEnd w:id="7"/>
    </w:p>
    <w:p w14:paraId="1D51B900" w14:textId="77777777" w:rsidR="001C2C9D" w:rsidRDefault="00597062">
      <w:pPr>
        <w:rPr>
          <w:lang w:val="en-PH"/>
        </w:rPr>
      </w:pPr>
      <w:r>
        <w:rPr>
          <w:lang w:val="en-PH"/>
        </w:rPr>
        <w:t xml:space="preserve">Here’s a suggestion for the Featured Image for this Blog Post. All images we offer here as Suggested Images are </w:t>
      </w:r>
      <w:r w:rsidRPr="007F3E6A">
        <w:rPr>
          <w:u w:val="single"/>
          <w:lang w:val="en-PH"/>
        </w:rPr>
        <w:t>Royalty Free for Commercial Purposes.</w:t>
      </w:r>
      <w:r>
        <w:rPr>
          <w:lang w:val="en-PH"/>
        </w:rPr>
        <w:t xml:space="preserve"> </w:t>
      </w:r>
    </w:p>
    <w:p w14:paraId="565B6591" w14:textId="356CA3B4" w:rsidR="006E0A89" w:rsidRDefault="00724B54">
      <w:pPr>
        <w:rPr>
          <w:rFonts w:asciiTheme="majorHAnsi" w:eastAsiaTheme="majorEastAsia" w:hAnsiTheme="majorHAnsi" w:cstheme="majorBidi"/>
          <w:b/>
          <w:bCs/>
          <w:caps/>
          <w:color w:val="0E5AAB"/>
          <w:sz w:val="44"/>
          <w:szCs w:val="44"/>
          <w:lang w:val="en-PH"/>
        </w:rPr>
      </w:pPr>
      <w:r w:rsidRPr="00724B54">
        <w:rPr>
          <w:rFonts w:asciiTheme="majorHAnsi" w:eastAsiaTheme="majorEastAsia" w:hAnsiTheme="majorHAnsi" w:cstheme="majorBidi"/>
          <w:b/>
          <w:bCs/>
          <w:caps/>
          <w:color w:val="0E5AAB"/>
          <w:sz w:val="44"/>
          <w:szCs w:val="44"/>
          <w:lang w:val="en-PH"/>
        </w:rPr>
        <w:lastRenderedPageBreak/>
        <w:drawing>
          <wp:inline distT="0" distB="0" distL="0" distR="0" wp14:anchorId="23D108BC" wp14:editId="5082877F">
            <wp:extent cx="5731510" cy="3820795"/>
            <wp:effectExtent l="0" t="0" r="2540" b="8255"/>
            <wp:docPr id="205978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86993" name=""/>
                    <pic:cNvPicPr/>
                  </pic:nvPicPr>
                  <pic:blipFill>
                    <a:blip r:embed="rId23"/>
                    <a:stretch>
                      <a:fillRect/>
                    </a:stretch>
                  </pic:blipFill>
                  <pic:spPr>
                    <a:xfrm>
                      <a:off x="0" y="0"/>
                      <a:ext cx="5731510" cy="3820795"/>
                    </a:xfrm>
                    <a:prstGeom prst="rect">
                      <a:avLst/>
                    </a:prstGeom>
                  </pic:spPr>
                </pic:pic>
              </a:graphicData>
            </a:graphic>
          </wp:inline>
        </w:drawing>
      </w:r>
    </w:p>
    <w:p w14:paraId="19B47822" w14:textId="07550957" w:rsidR="001C2C9D" w:rsidRPr="004B54D3" w:rsidRDefault="000D0B3F" w:rsidP="000D0B3F">
      <w:pPr>
        <w:rPr>
          <w:color w:val="0E5AAB"/>
        </w:rPr>
      </w:pPr>
      <w:bookmarkStart w:id="8" w:name="_Toc234063416"/>
      <w:bookmarkStart w:id="9" w:name="_Toc94113593"/>
      <w:bookmarkStart w:id="10" w:name="_Toc97912590"/>
      <w:r w:rsidRPr="00603FBF">
        <w:rPr>
          <w:b/>
          <w:bCs/>
          <w:color w:val="0E5AAB"/>
        </w:rPr>
        <w:t>IMAGE SOU</w:t>
      </w:r>
      <w:r w:rsidRPr="007047A4">
        <w:rPr>
          <w:b/>
          <w:bCs/>
          <w:color w:val="0E5AAB"/>
        </w:rPr>
        <w:t>RC</w:t>
      </w:r>
      <w:r w:rsidRPr="00603FBF">
        <w:rPr>
          <w:b/>
          <w:bCs/>
          <w:color w:val="0E5AAB"/>
        </w:rPr>
        <w:t>E:</w:t>
      </w:r>
      <w:r w:rsidRPr="00603FBF">
        <w:rPr>
          <w:color w:val="0E5AAB"/>
        </w:rPr>
        <w:t xml:space="preserve"> </w:t>
      </w:r>
      <w:hyperlink r:id="rId24" w:history="1">
        <w:r w:rsidR="008F4945" w:rsidRPr="008F4945">
          <w:rPr>
            <w:rStyle w:val="Hyperlink"/>
            <w:color w:val="0E5AAB"/>
          </w:rPr>
          <w:t>https://www.pexels.com/photo/man-packing-up-his-desk-7581042/</w:t>
        </w:r>
      </w:hyperlink>
      <w:r w:rsidR="008F4945" w:rsidRPr="008F4945">
        <w:rPr>
          <w:color w:val="0E5AAB"/>
        </w:rPr>
        <w:t xml:space="preserve"> </w:t>
      </w:r>
      <w:r w:rsidR="00D82880" w:rsidRPr="008F4945">
        <w:rPr>
          <w:color w:val="0E5AAB"/>
        </w:rPr>
        <w:t xml:space="preserve"> </w:t>
      </w:r>
      <w:r w:rsidR="004B54D3" w:rsidRPr="008F4945">
        <w:rPr>
          <w:color w:val="0E5AAB"/>
        </w:rPr>
        <w:t xml:space="preserve"> </w:t>
      </w:r>
      <w:r w:rsidR="00DB3258" w:rsidRPr="008F4945">
        <w:rPr>
          <w:color w:val="0E5AAB"/>
        </w:rPr>
        <w:t xml:space="preserve"> </w:t>
      </w:r>
      <w:r w:rsidR="007047A4" w:rsidRPr="008F4945">
        <w:rPr>
          <w:color w:val="0E5AAB"/>
        </w:rPr>
        <w:t xml:space="preserve"> </w:t>
      </w:r>
      <w:r w:rsidR="00603FBF" w:rsidRPr="008F4945">
        <w:rPr>
          <w:color w:val="0E5AAB"/>
        </w:rPr>
        <w:t xml:space="preserve"> </w:t>
      </w:r>
    </w:p>
    <w:p w14:paraId="19E3F6D9" w14:textId="327DA876" w:rsidR="00597062" w:rsidRPr="00786519" w:rsidRDefault="00597062" w:rsidP="00597062">
      <w:pPr>
        <w:pStyle w:val="Heading1"/>
        <w:rPr>
          <w:b w:val="0"/>
          <w:bCs w:val="0"/>
          <w:caps w:val="0"/>
          <w:lang w:val="en-PH"/>
        </w:rPr>
      </w:pPr>
      <w:bookmarkStart w:id="11" w:name="_Toc238897186"/>
      <w:r w:rsidRPr="00786519">
        <w:rPr>
          <w:lang w:val="en-PH"/>
        </w:rPr>
        <w:t xml:space="preserve">THE </w:t>
      </w:r>
      <w:r w:rsidRPr="00B17CEC">
        <w:rPr>
          <w:lang w:val="en-PH"/>
        </w:rPr>
        <w:t>SUG</w:t>
      </w:r>
      <w:r w:rsidRPr="00603FBF">
        <w:rPr>
          <w:lang w:val="en-PH"/>
        </w:rPr>
        <w:t>GE</w:t>
      </w:r>
      <w:r w:rsidRPr="00CC2EF4">
        <w:rPr>
          <w:lang w:val="en-PH"/>
        </w:rPr>
        <w:t>STED SOCIAL</w:t>
      </w:r>
      <w:r w:rsidRPr="00786519">
        <w:rPr>
          <w:lang w:val="en-PH"/>
        </w:rPr>
        <w:t xml:space="preserve"> MEDIA POST</w:t>
      </w:r>
      <w:bookmarkEnd w:id="8"/>
      <w:bookmarkEnd w:id="11"/>
    </w:p>
    <w:p w14:paraId="5981AA76" w14:textId="77777777" w:rsidR="00597062" w:rsidRPr="00786519" w:rsidRDefault="00597062" w:rsidP="00597062">
      <w:pPr>
        <w:rPr>
          <w:lang w:val="en-PH"/>
        </w:rPr>
      </w:pPr>
      <w:r w:rsidRPr="00786519">
        <w:rPr>
          <w:lang w:val="en-PH"/>
        </w:rPr>
        <w:t>Here are the Social Media posts that you can use to link back to your Blog Post. If you also include the URL in your social media post, it’ll link through (on most social media platforms).</w:t>
      </w:r>
    </w:p>
    <w:p w14:paraId="5E756395" w14:textId="77777777" w:rsidR="00597062" w:rsidRPr="00786519" w:rsidRDefault="00597062" w:rsidP="00597062">
      <w:pPr>
        <w:keepNext/>
        <w:keepLines/>
        <w:spacing w:before="40" w:after="120"/>
        <w:outlineLvl w:val="1"/>
        <w:rPr>
          <w:rFonts w:asciiTheme="majorHAnsi" w:eastAsiaTheme="majorEastAsia" w:hAnsiTheme="majorHAnsi" w:cstheme="majorBidi"/>
          <w:b/>
          <w:bCs/>
          <w:caps/>
          <w:color w:val="E87A25"/>
          <w:sz w:val="36"/>
          <w:szCs w:val="36"/>
          <w:lang w:val="en-PH"/>
        </w:rPr>
      </w:pPr>
      <w:bookmarkStart w:id="12" w:name="_Toc99643999"/>
      <w:bookmarkStart w:id="13" w:name="_Toc99645458"/>
      <w:bookmarkStart w:id="14" w:name="_Toc99650363"/>
      <w:bookmarkStart w:id="15" w:name="_Toc99651154"/>
      <w:bookmarkStart w:id="16" w:name="_Toc99651745"/>
      <w:bookmarkStart w:id="17" w:name="_Toc234063417"/>
      <w:bookmarkStart w:id="18" w:name="_Toc238897187"/>
      <w:r w:rsidRPr="00786519">
        <w:rPr>
          <w:rFonts w:asciiTheme="majorHAnsi" w:eastAsiaTheme="majorEastAsia" w:hAnsiTheme="majorHAnsi" w:cstheme="majorBidi"/>
          <w:b/>
          <w:bCs/>
          <w:caps/>
          <w:color w:val="E87A25"/>
          <w:sz w:val="36"/>
          <w:szCs w:val="36"/>
          <w:lang w:val="en-PH"/>
        </w:rPr>
        <w:t>SAMPLE SOCIAL POST 1 (</w:t>
      </w:r>
      <w:r w:rsidRPr="00B17CEC">
        <w:rPr>
          <w:rFonts w:asciiTheme="majorHAnsi" w:eastAsiaTheme="majorEastAsia" w:hAnsiTheme="majorHAnsi" w:cstheme="majorBidi"/>
          <w:b/>
          <w:bCs/>
          <w:caps/>
          <w:color w:val="0E5AAB"/>
          <w:sz w:val="36"/>
          <w:szCs w:val="36"/>
          <w:lang w:val="en-PH"/>
        </w:rPr>
        <w:t>LinkedIn</w:t>
      </w:r>
      <w:r w:rsidRPr="00786519">
        <w:rPr>
          <w:rFonts w:asciiTheme="majorHAnsi" w:eastAsiaTheme="majorEastAsia" w:hAnsiTheme="majorHAnsi" w:cstheme="majorBidi"/>
          <w:b/>
          <w:bCs/>
          <w:caps/>
          <w:color w:val="E87A25"/>
          <w:sz w:val="36"/>
          <w:szCs w:val="36"/>
          <w:lang w:val="en-PH"/>
        </w:rPr>
        <w:t>)</w:t>
      </w:r>
      <w:bookmarkEnd w:id="12"/>
      <w:bookmarkEnd w:id="13"/>
      <w:bookmarkEnd w:id="14"/>
      <w:bookmarkEnd w:id="15"/>
      <w:bookmarkEnd w:id="16"/>
      <w:bookmarkEnd w:id="17"/>
      <w:bookmarkEnd w:id="18"/>
    </w:p>
    <w:tbl>
      <w:tblPr>
        <w:tblStyle w:val="TableGrid3"/>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9016"/>
      </w:tblGrid>
      <w:tr w:rsidR="00597062" w:rsidRPr="00786519" w14:paraId="7B716BB8" w14:textId="77777777" w:rsidTr="00D76EEF">
        <w:tc>
          <w:tcPr>
            <w:tcW w:w="9016" w:type="dxa"/>
            <w:shd w:val="clear" w:color="auto" w:fill="C1E4FF"/>
          </w:tcPr>
          <w:p w14:paraId="1872C1AE" w14:textId="77777777" w:rsidR="008F4945" w:rsidRPr="008F4945" w:rsidRDefault="008F4945" w:rsidP="008F4945">
            <w:pPr>
              <w:rPr>
                <w:lang w:val="en-US"/>
              </w:rPr>
            </w:pPr>
            <w:r w:rsidRPr="008F4945">
              <w:rPr>
                <w:lang w:val="en-US"/>
              </w:rPr>
              <w:t>Moving office involves more than packing up the computers and plugging them back in at the new location.</w:t>
            </w:r>
          </w:p>
          <w:p w14:paraId="057CF154" w14:textId="77777777" w:rsidR="008F4945" w:rsidRPr="008F4945" w:rsidRDefault="008F4945" w:rsidP="008F4945">
            <w:pPr>
              <w:rPr>
                <w:lang w:val="en-US"/>
              </w:rPr>
            </w:pPr>
            <w:r w:rsidRPr="008F4945">
              <w:rPr>
                <w:lang w:val="en-US"/>
              </w:rPr>
              <w:t>Before your employees can work there, they need a working internet connection, Wi-Fi, phones, printers, and access to the files and systems they use every day. Some of these services may need to be ordered or changed well before the move.</w:t>
            </w:r>
          </w:p>
          <w:p w14:paraId="2542D113" w14:textId="77777777" w:rsidR="008F4945" w:rsidRPr="008F4945" w:rsidRDefault="008F4945" w:rsidP="008F4945">
            <w:pPr>
              <w:rPr>
                <w:lang w:val="en-US"/>
              </w:rPr>
            </w:pPr>
            <w:r w:rsidRPr="008F4945">
              <w:rPr>
                <w:lang w:val="en-US"/>
              </w:rPr>
              <w:t>The new setup should also be tested before everyone arrives. That gives you time to fix connection problems, missing equipment, or access issues while your current office is still operating.</w:t>
            </w:r>
          </w:p>
          <w:p w14:paraId="0F5B8A2A" w14:textId="77777777" w:rsidR="008F4945" w:rsidRPr="008F4945" w:rsidRDefault="008F4945" w:rsidP="008F4945">
            <w:pPr>
              <w:rPr>
                <w:lang w:val="en-US"/>
              </w:rPr>
            </w:pPr>
            <w:r w:rsidRPr="008F4945">
              <w:rPr>
                <w:lang w:val="en-US"/>
              </w:rPr>
              <w:t>We’ve written an article to explain what needs to be arranged, when to involve your IT provider, and what to test before moving day.</w:t>
            </w:r>
          </w:p>
          <w:p w14:paraId="45D032F1" w14:textId="77777777" w:rsidR="008F4945" w:rsidRPr="008F4945" w:rsidRDefault="008F4945" w:rsidP="008F4945">
            <w:pPr>
              <w:rPr>
                <w:lang w:val="en-US"/>
              </w:rPr>
            </w:pPr>
            <w:r w:rsidRPr="008F4945">
              <w:rPr>
                <w:lang w:val="en-US"/>
              </w:rPr>
              <w:t>Read it here: [BLOG_LINK]</w:t>
            </w:r>
          </w:p>
          <w:p w14:paraId="5CEC9733" w14:textId="5F3F1E8A" w:rsidR="00597062" w:rsidRPr="00786519" w:rsidRDefault="008F4945" w:rsidP="008F4945">
            <w:pPr>
              <w:rPr>
                <w:lang w:val="en-US"/>
              </w:rPr>
            </w:pPr>
            <w:r w:rsidRPr="008F4945">
              <w:rPr>
                <w:lang w:val="en-US"/>
              </w:rPr>
              <w:lastRenderedPageBreak/>
              <w:t>#BusinessIT #OfficeMove #BusinessContinuity</w:t>
            </w:r>
          </w:p>
        </w:tc>
      </w:tr>
    </w:tbl>
    <w:p w14:paraId="493E7D23" w14:textId="77777777" w:rsidR="00597062" w:rsidRPr="00786519" w:rsidRDefault="00597062" w:rsidP="00597062">
      <w:pPr>
        <w:keepNext/>
        <w:keepLines/>
        <w:spacing w:before="40" w:after="120"/>
        <w:outlineLvl w:val="1"/>
        <w:rPr>
          <w:rFonts w:asciiTheme="majorHAnsi" w:eastAsiaTheme="majorEastAsia" w:hAnsiTheme="majorHAnsi" w:cstheme="majorBidi"/>
          <w:b/>
          <w:bCs/>
          <w:caps/>
          <w:color w:val="E87A25"/>
          <w:sz w:val="36"/>
          <w:szCs w:val="36"/>
          <w:lang w:val="en-PH"/>
        </w:rPr>
      </w:pPr>
      <w:bookmarkStart w:id="19" w:name="_Toc94113595"/>
      <w:bookmarkStart w:id="20" w:name="_Toc97912592"/>
      <w:bookmarkStart w:id="21" w:name="_Toc99644000"/>
      <w:bookmarkStart w:id="22" w:name="_Toc99645459"/>
      <w:bookmarkStart w:id="23" w:name="_Toc99650364"/>
      <w:bookmarkStart w:id="24" w:name="_Toc99651155"/>
      <w:bookmarkStart w:id="25" w:name="_Toc99651746"/>
      <w:bookmarkStart w:id="26" w:name="_Toc234063418"/>
      <w:bookmarkStart w:id="27" w:name="_Toc238897188"/>
      <w:r w:rsidRPr="00786519">
        <w:rPr>
          <w:rFonts w:asciiTheme="majorHAnsi" w:eastAsiaTheme="majorEastAsia" w:hAnsiTheme="majorHAnsi" w:cstheme="majorBidi"/>
          <w:b/>
          <w:bCs/>
          <w:caps/>
          <w:color w:val="E87A25"/>
          <w:sz w:val="36"/>
          <w:szCs w:val="36"/>
          <w:lang w:val="en-PH"/>
        </w:rPr>
        <w:lastRenderedPageBreak/>
        <w:t>SAMPLE SOCIAL POST 2 (</w:t>
      </w:r>
      <w:r w:rsidRPr="00B17CEC">
        <w:rPr>
          <w:rFonts w:asciiTheme="majorHAnsi" w:eastAsiaTheme="majorEastAsia" w:hAnsiTheme="majorHAnsi" w:cstheme="majorBidi"/>
          <w:b/>
          <w:bCs/>
          <w:caps/>
          <w:color w:val="0E5AAB"/>
          <w:sz w:val="36"/>
          <w:szCs w:val="36"/>
          <w:lang w:val="en-PH"/>
        </w:rPr>
        <w:t>FACEBOOK</w:t>
      </w:r>
      <w:r w:rsidRPr="00786519">
        <w:rPr>
          <w:rFonts w:asciiTheme="majorHAnsi" w:eastAsiaTheme="majorEastAsia" w:hAnsiTheme="majorHAnsi" w:cstheme="majorBidi"/>
          <w:b/>
          <w:bCs/>
          <w:caps/>
          <w:color w:val="E87A25"/>
          <w:sz w:val="36"/>
          <w:szCs w:val="36"/>
          <w:lang w:val="en-PH"/>
        </w:rPr>
        <w:t>)</w:t>
      </w:r>
      <w:bookmarkEnd w:id="19"/>
      <w:bookmarkEnd w:id="20"/>
      <w:bookmarkEnd w:id="21"/>
      <w:bookmarkEnd w:id="22"/>
      <w:bookmarkEnd w:id="23"/>
      <w:bookmarkEnd w:id="24"/>
      <w:bookmarkEnd w:id="25"/>
      <w:bookmarkEnd w:id="26"/>
      <w:bookmarkEnd w:id="27"/>
    </w:p>
    <w:tbl>
      <w:tblPr>
        <w:tblStyle w:val="TableGrid31"/>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9016"/>
      </w:tblGrid>
      <w:tr w:rsidR="00597062" w:rsidRPr="00786519" w14:paraId="4C00D10D" w14:textId="77777777" w:rsidTr="00D76EEF">
        <w:tc>
          <w:tcPr>
            <w:tcW w:w="9016" w:type="dxa"/>
            <w:shd w:val="clear" w:color="auto" w:fill="C1E4FF"/>
          </w:tcPr>
          <w:p w14:paraId="49D15E57" w14:textId="77777777" w:rsidR="008F4945" w:rsidRPr="008F4945" w:rsidRDefault="008F4945" w:rsidP="008F4945">
            <w:pPr>
              <w:rPr>
                <w:bCs/>
              </w:rPr>
            </w:pPr>
            <w:r w:rsidRPr="008F4945">
              <w:rPr>
                <w:bCs/>
              </w:rPr>
              <w:t>When your business moves office, your employees need to be able to work normally from the first day. Moving the computers is only one part of that.</w:t>
            </w:r>
          </w:p>
          <w:p w14:paraId="001D0627" w14:textId="77777777" w:rsidR="008F4945" w:rsidRPr="008F4945" w:rsidRDefault="008F4945" w:rsidP="008F4945">
            <w:pPr>
              <w:rPr>
                <w:bCs/>
              </w:rPr>
            </w:pPr>
            <w:r w:rsidRPr="008F4945">
              <w:rPr>
                <w:bCs/>
              </w:rPr>
              <w:t>The new office also needs working internet, Wi-Fi, phones, printers, and access to your business systems. If these are not arranged and tested in advance, your team may arrive before the technology is ready.</w:t>
            </w:r>
          </w:p>
          <w:p w14:paraId="7481B1C6" w14:textId="77777777" w:rsidR="008F4945" w:rsidRPr="008F4945" w:rsidRDefault="008F4945" w:rsidP="008F4945">
            <w:pPr>
              <w:rPr>
                <w:bCs/>
              </w:rPr>
            </w:pPr>
            <w:r w:rsidRPr="008F4945">
              <w:rPr>
                <w:bCs/>
              </w:rPr>
              <w:t>We’ve written an article to explain how to prepare your IT for an office move.</w:t>
            </w:r>
          </w:p>
          <w:p w14:paraId="73C79DE2" w14:textId="2E8DEE32" w:rsidR="00597062" w:rsidRPr="00786519" w:rsidRDefault="008F4945" w:rsidP="008F4945">
            <w:r w:rsidRPr="008F4945">
              <w:rPr>
                <w:bCs/>
              </w:rPr>
              <w:t>Read it here: [BLOG_LINK]</w:t>
            </w:r>
          </w:p>
        </w:tc>
      </w:tr>
    </w:tbl>
    <w:p w14:paraId="5660B391" w14:textId="77777777" w:rsidR="00597062" w:rsidRPr="00786519" w:rsidRDefault="00597062" w:rsidP="00597062">
      <w:pPr>
        <w:keepNext/>
        <w:keepLines/>
        <w:spacing w:before="40" w:after="120"/>
        <w:outlineLvl w:val="1"/>
        <w:rPr>
          <w:rFonts w:asciiTheme="majorHAnsi" w:eastAsiaTheme="majorEastAsia" w:hAnsiTheme="majorHAnsi" w:cstheme="majorBidi"/>
          <w:b/>
          <w:bCs/>
          <w:caps/>
          <w:color w:val="E87A25"/>
          <w:sz w:val="36"/>
          <w:szCs w:val="36"/>
          <w:lang w:val="en-PH"/>
        </w:rPr>
      </w:pPr>
      <w:bookmarkStart w:id="28" w:name="_Toc94113596"/>
      <w:bookmarkStart w:id="29" w:name="_Toc97912593"/>
      <w:bookmarkStart w:id="30" w:name="_Toc99644001"/>
      <w:bookmarkStart w:id="31" w:name="_Toc99645460"/>
      <w:bookmarkStart w:id="32" w:name="_Toc99650365"/>
      <w:bookmarkStart w:id="33" w:name="_Toc99651156"/>
      <w:bookmarkStart w:id="34" w:name="_Toc99651747"/>
      <w:bookmarkStart w:id="35" w:name="_Toc234063419"/>
      <w:bookmarkStart w:id="36" w:name="_Toc238897189"/>
      <w:r w:rsidRPr="00786519">
        <w:rPr>
          <w:rFonts w:asciiTheme="majorHAnsi" w:eastAsiaTheme="majorEastAsia" w:hAnsiTheme="majorHAnsi" w:cstheme="majorBidi"/>
          <w:b/>
          <w:bCs/>
          <w:caps/>
          <w:color w:val="E87A25"/>
          <w:sz w:val="36"/>
          <w:szCs w:val="36"/>
          <w:lang w:val="en-PH"/>
        </w:rPr>
        <w:t>SAMPLE SOCIAL POST 3 (</w:t>
      </w:r>
      <w:r w:rsidRPr="00B17CEC">
        <w:rPr>
          <w:rFonts w:asciiTheme="majorHAnsi" w:eastAsiaTheme="majorEastAsia" w:hAnsiTheme="majorHAnsi" w:cstheme="majorBidi"/>
          <w:b/>
          <w:bCs/>
          <w:caps/>
          <w:color w:val="0E5AAB"/>
          <w:sz w:val="36"/>
          <w:szCs w:val="36"/>
          <w:lang w:val="en-PH"/>
        </w:rPr>
        <w:t>X/TWITTER</w:t>
      </w:r>
      <w:r w:rsidRPr="00786519">
        <w:rPr>
          <w:rFonts w:asciiTheme="majorHAnsi" w:eastAsiaTheme="majorEastAsia" w:hAnsiTheme="majorHAnsi" w:cstheme="majorBidi"/>
          <w:b/>
          <w:bCs/>
          <w:caps/>
          <w:color w:val="E87A25"/>
          <w:sz w:val="36"/>
          <w:szCs w:val="36"/>
          <w:lang w:val="en-PH"/>
        </w:rPr>
        <w:t>)</w:t>
      </w:r>
      <w:bookmarkEnd w:id="28"/>
      <w:bookmarkEnd w:id="29"/>
      <w:bookmarkEnd w:id="30"/>
      <w:bookmarkEnd w:id="31"/>
      <w:bookmarkEnd w:id="32"/>
      <w:bookmarkEnd w:id="33"/>
      <w:bookmarkEnd w:id="34"/>
      <w:bookmarkEnd w:id="35"/>
      <w:bookmarkEnd w:id="36"/>
    </w:p>
    <w:tbl>
      <w:tblPr>
        <w:tblStyle w:val="TableGrid31"/>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9016"/>
      </w:tblGrid>
      <w:tr w:rsidR="00597062" w:rsidRPr="00786519" w14:paraId="5D3477AF" w14:textId="77777777" w:rsidTr="00D76EEF">
        <w:tc>
          <w:tcPr>
            <w:tcW w:w="9016" w:type="dxa"/>
            <w:shd w:val="clear" w:color="auto" w:fill="C1E4FF"/>
          </w:tcPr>
          <w:p w14:paraId="56D5A554" w14:textId="5C3F5ECE" w:rsidR="00597062" w:rsidRPr="00786519" w:rsidRDefault="008F4945" w:rsidP="007047A4">
            <w:r w:rsidRPr="008F4945">
              <w:rPr>
                <w:bCs/>
              </w:rPr>
              <w:t>An office move includes more than moving computers. Your team needs working internet, phones, Wi-Fi, and access to business systems from day one. We’ve written an article to explain what to arrange and test before the move: [BLOG_LINK]</w:t>
            </w:r>
          </w:p>
        </w:tc>
      </w:tr>
    </w:tbl>
    <w:p w14:paraId="28B991D8" w14:textId="77777777" w:rsidR="00603FBF" w:rsidRDefault="00603FBF" w:rsidP="00603FBF">
      <w:pPr>
        <w:rPr>
          <w:lang w:val="en-PH"/>
        </w:rPr>
      </w:pPr>
    </w:p>
    <w:p w14:paraId="70EB3B25" w14:textId="0A630B14" w:rsidR="00384801" w:rsidRDefault="00A14FEA" w:rsidP="008C6F6E">
      <w:pPr>
        <w:keepNext/>
        <w:keepLines/>
        <w:spacing w:before="240" w:after="120"/>
        <w:contextualSpacing/>
        <w:outlineLvl w:val="0"/>
        <w:rPr>
          <w:rFonts w:asciiTheme="majorHAnsi" w:eastAsiaTheme="majorEastAsia" w:hAnsiTheme="majorHAnsi" w:cstheme="majorBidi"/>
          <w:b/>
          <w:bCs/>
          <w:caps/>
          <w:color w:val="0E5AAB"/>
          <w:sz w:val="44"/>
          <w:szCs w:val="44"/>
          <w:lang w:val="en-PH"/>
        </w:rPr>
      </w:pPr>
      <w:bookmarkStart w:id="37" w:name="_Toc238897190"/>
      <w:r>
        <w:rPr>
          <w:rFonts w:asciiTheme="majorHAnsi" w:eastAsiaTheme="majorEastAsia" w:hAnsiTheme="majorHAnsi" w:cstheme="majorBidi"/>
          <w:b/>
          <w:bCs/>
          <w:caps/>
          <w:color w:val="0E5AAB"/>
          <w:sz w:val="44"/>
          <w:szCs w:val="44"/>
          <w:lang w:val="en-PH"/>
        </w:rPr>
        <w:t xml:space="preserve">THE </w:t>
      </w:r>
      <w:r w:rsidR="00384801">
        <w:rPr>
          <w:rFonts w:asciiTheme="majorHAnsi" w:eastAsiaTheme="majorEastAsia" w:hAnsiTheme="majorHAnsi" w:cstheme="majorBidi"/>
          <w:b/>
          <w:bCs/>
          <w:caps/>
          <w:color w:val="0E5AAB"/>
          <w:sz w:val="44"/>
          <w:szCs w:val="44"/>
          <w:lang w:val="en-PH"/>
        </w:rPr>
        <w:t>suggested blog post email</w:t>
      </w:r>
      <w:bookmarkEnd w:id="37"/>
    </w:p>
    <w:p w14:paraId="41D27CE5" w14:textId="4CD92082" w:rsidR="004666FF" w:rsidRDefault="004666FF" w:rsidP="002C420A">
      <w:r w:rsidRPr="004666FF">
        <w:t>Here is an email copy that you can use to link back to your Blog Post.</w:t>
      </w:r>
    </w:p>
    <w:p w14:paraId="136219AE" w14:textId="5B5EBDB3" w:rsidR="009D57F4" w:rsidRPr="009D57F4" w:rsidRDefault="002C420A" w:rsidP="009D57F4">
      <w:r>
        <w:t xml:space="preserve">We also add this email into the Email Templates section inside </w:t>
      </w:r>
      <w:proofErr w:type="spellStart"/>
      <w:r>
        <w:t>Growably</w:t>
      </w:r>
      <w:proofErr w:type="spellEnd"/>
      <w:r>
        <w:t xml:space="preserve"> (</w:t>
      </w:r>
      <w:hyperlink r:id="rId25" w:history="1">
        <w:r w:rsidRPr="0003781E">
          <w:rPr>
            <w:rStyle w:val="Hyperlink"/>
          </w:rPr>
          <w:t xml:space="preserve">what is </w:t>
        </w:r>
        <w:proofErr w:type="spellStart"/>
        <w:r w:rsidRPr="0003781E">
          <w:rPr>
            <w:rStyle w:val="Hyperlink"/>
          </w:rPr>
          <w:t>Growably</w:t>
        </w:r>
        <w:proofErr w:type="spellEnd"/>
        <w:r w:rsidRPr="0003781E">
          <w:rPr>
            <w:rStyle w:val="Hyperlink"/>
          </w:rPr>
          <w:t>?</w:t>
        </w:r>
      </w:hyperlink>
      <w:r>
        <w:t xml:space="preserve">). </w:t>
      </w:r>
    </w:p>
    <w:tbl>
      <w:tblPr>
        <w:tblStyle w:val="TableGrid31"/>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9016"/>
      </w:tblGrid>
      <w:tr w:rsidR="009D57F4" w:rsidRPr="00786519" w14:paraId="058BDB92" w14:textId="77777777" w:rsidTr="007359A7">
        <w:tc>
          <w:tcPr>
            <w:tcW w:w="9016" w:type="dxa"/>
            <w:shd w:val="clear" w:color="auto" w:fill="C1E4FF"/>
          </w:tcPr>
          <w:p w14:paraId="43F49AA5" w14:textId="776D318F" w:rsidR="003B1B71" w:rsidRPr="003B1B71" w:rsidRDefault="003B1B71" w:rsidP="003B1B71">
            <w:pPr>
              <w:rPr>
                <w:b/>
              </w:rPr>
            </w:pPr>
            <w:r w:rsidRPr="003B1B71">
              <w:rPr>
                <w:b/>
              </w:rPr>
              <w:t xml:space="preserve">Subject: </w:t>
            </w:r>
            <w:r w:rsidR="008F4945" w:rsidRPr="008F4945">
              <w:rPr>
                <w:b/>
              </w:rPr>
              <w:t>How to prepare your IT for an office move</w:t>
            </w:r>
          </w:p>
          <w:p w14:paraId="3F5B5586" w14:textId="77777777" w:rsidR="008F4945" w:rsidRPr="008F4945" w:rsidRDefault="008F4945" w:rsidP="008F4945">
            <w:pPr>
              <w:rPr>
                <w:bCs/>
              </w:rPr>
            </w:pPr>
            <w:r w:rsidRPr="008F4945">
              <w:rPr>
                <w:bCs/>
              </w:rPr>
              <w:t>Moving to a new office involves more than packing the computers and plugging them in at the other end.</w:t>
            </w:r>
          </w:p>
          <w:p w14:paraId="2DECCF72" w14:textId="77777777" w:rsidR="008F4945" w:rsidRPr="008F4945" w:rsidRDefault="008F4945" w:rsidP="008F4945">
            <w:pPr>
              <w:rPr>
                <w:bCs/>
              </w:rPr>
            </w:pPr>
            <w:r w:rsidRPr="008F4945">
              <w:rPr>
                <w:bCs/>
              </w:rPr>
              <w:t>The internet connection may need to be installed, phone services may need to be moved, and the Wi-Fi, printers, and other equipment need to be tested in the new space. It is much easier to deal with these jobs while your current office is still running.</w:t>
            </w:r>
          </w:p>
          <w:p w14:paraId="70DF131D" w14:textId="77777777" w:rsidR="008F4945" w:rsidRPr="008F4945" w:rsidRDefault="008F4945" w:rsidP="008F4945">
            <w:pPr>
              <w:rPr>
                <w:bCs/>
              </w:rPr>
            </w:pPr>
            <w:r w:rsidRPr="008F4945">
              <w:rPr>
                <w:bCs/>
              </w:rPr>
              <w:t>We’ve written an article to explain what you should arrange before the move and what needs to be tested before your team arrives.</w:t>
            </w:r>
          </w:p>
          <w:p w14:paraId="2B70F626" w14:textId="38ED4369" w:rsidR="007047A4" w:rsidRPr="008F4945" w:rsidRDefault="008F4945" w:rsidP="008F4945">
            <w:pPr>
              <w:rPr>
                <w:b/>
                <w:color w:val="0E5AAB"/>
                <w:u w:val="single"/>
              </w:rPr>
            </w:pPr>
            <w:r w:rsidRPr="008F4945">
              <w:rPr>
                <w:b/>
                <w:color w:val="0E5AAB"/>
              </w:rPr>
              <w:t>See how to prepare your IT for an office move</w:t>
            </w:r>
          </w:p>
          <w:p w14:paraId="5D12A71B" w14:textId="279FD890" w:rsidR="00603FBF" w:rsidRPr="00603FBF" w:rsidRDefault="007047A4" w:rsidP="007047A4">
            <w:pPr>
              <w:rPr>
                <w:bCs/>
              </w:rPr>
            </w:pPr>
            <w:r w:rsidRPr="007047A4">
              <w:rPr>
                <w:bCs/>
              </w:rPr>
              <w:t>Best</w:t>
            </w:r>
            <w:r w:rsidR="00603FBF" w:rsidRPr="00603FBF">
              <w:rPr>
                <w:bCs/>
              </w:rPr>
              <w:t>,</w:t>
            </w:r>
          </w:p>
          <w:p w14:paraId="357FDE9C" w14:textId="2FA1948C" w:rsidR="009D57F4" w:rsidRPr="00786519" w:rsidRDefault="00603FBF" w:rsidP="00603FBF">
            <w:r w:rsidRPr="00603FBF">
              <w:rPr>
                <w:bCs/>
              </w:rPr>
              <w:t>[NAME]</w:t>
            </w:r>
          </w:p>
        </w:tc>
      </w:tr>
    </w:tbl>
    <w:p w14:paraId="07CDACB5" w14:textId="333C49B1" w:rsidR="00603FBF" w:rsidRDefault="00603FBF" w:rsidP="00603FBF">
      <w:pPr>
        <w:rPr>
          <w:lang w:val="en-PH"/>
        </w:rPr>
      </w:pPr>
      <w:bookmarkStart w:id="38" w:name="_Toc238897191"/>
      <w:bookmarkEnd w:id="9"/>
      <w:bookmarkEnd w:id="10"/>
    </w:p>
    <w:p w14:paraId="0FA2C88E" w14:textId="13E9B4E7" w:rsidR="00BF0CBB" w:rsidRDefault="00BF0CBB" w:rsidP="00BF0CBB">
      <w:pPr>
        <w:pStyle w:val="Heading1"/>
        <w:rPr>
          <w:lang w:val="en-PH"/>
        </w:rPr>
      </w:pPr>
      <w:r>
        <w:rPr>
          <w:lang w:val="en-PH"/>
        </w:rPr>
        <w:lastRenderedPageBreak/>
        <w:t xml:space="preserve">The </w:t>
      </w:r>
      <w:r w:rsidRPr="005D5578">
        <w:rPr>
          <w:lang w:val="en-PH"/>
        </w:rPr>
        <w:t>BLOG A</w:t>
      </w:r>
      <w:r>
        <w:rPr>
          <w:lang w:val="en-PH"/>
        </w:rPr>
        <w:t>rticle URL</w:t>
      </w:r>
      <w:bookmarkEnd w:id="38"/>
    </w:p>
    <w:p w14:paraId="72F4A562" w14:textId="62D0F460" w:rsidR="00BF0CBB" w:rsidRDefault="00BF0CBB" w:rsidP="00BF0CBB">
      <w:pPr>
        <w:rPr>
          <w:lang w:val="en-PH"/>
        </w:rPr>
      </w:pPr>
      <w:r>
        <w:rPr>
          <w:lang w:val="en-PH"/>
        </w:rPr>
        <w:t xml:space="preserve">The Source URL for you </w:t>
      </w:r>
      <w:r w:rsidR="00932739">
        <w:rPr>
          <w:lang w:val="en-PH"/>
        </w:rPr>
        <w:t xml:space="preserve">to </w:t>
      </w:r>
      <w:r>
        <w:rPr>
          <w:lang w:val="en-PH"/>
        </w:rPr>
        <w:t xml:space="preserve">add a </w:t>
      </w:r>
      <w:r w:rsidRPr="00921940">
        <w:rPr>
          <w:b/>
          <w:bCs/>
          <w:u w:val="single"/>
          <w:lang w:val="en-PH"/>
        </w:rPr>
        <w:t>link-back</w:t>
      </w:r>
      <w:r>
        <w:rPr>
          <w:lang w:val="en-PH"/>
        </w:rPr>
        <w:t xml:space="preserve"> to AND set the </w:t>
      </w:r>
      <w:proofErr w:type="spellStart"/>
      <w:r w:rsidRPr="00921940">
        <w:rPr>
          <w:b/>
          <w:bCs/>
          <w:lang w:val="en-PH"/>
        </w:rPr>
        <w:t>rel</w:t>
      </w:r>
      <w:proofErr w:type="spellEnd"/>
      <w:proofErr w:type="gramStart"/>
      <w:r w:rsidRPr="00921940">
        <w:rPr>
          <w:b/>
          <w:bCs/>
          <w:lang w:val="en-PH"/>
        </w:rPr>
        <w:t>=”canonical</w:t>
      </w:r>
      <w:proofErr w:type="gramEnd"/>
      <w:r w:rsidRPr="00921940">
        <w:rPr>
          <w:b/>
          <w:bCs/>
          <w:lang w:val="en-PH"/>
        </w:rPr>
        <w:t>”</w:t>
      </w:r>
      <w:r>
        <w:rPr>
          <w:lang w:val="en-PH"/>
        </w:rPr>
        <w:t xml:space="preserve"> tag to is:</w:t>
      </w:r>
    </w:p>
    <w:tbl>
      <w:tblPr>
        <w:tblStyle w:val="TableGrid"/>
        <w:tblW w:w="0" w:type="auto"/>
        <w:tblLook w:val="04A0" w:firstRow="1" w:lastRow="0" w:firstColumn="1" w:lastColumn="0" w:noHBand="0" w:noVBand="1"/>
      </w:tblPr>
      <w:tblGrid>
        <w:gridCol w:w="9016"/>
      </w:tblGrid>
      <w:tr w:rsidR="00EC1C8D" w14:paraId="5A9C0476" w14:textId="77777777" w:rsidTr="007F6FED">
        <w:tc>
          <w:tcPr>
            <w:tcW w:w="9016" w:type="dxa"/>
            <w:tcBorders>
              <w:top w:val="single" w:sz="4" w:space="0" w:color="0070C0"/>
              <w:left w:val="single" w:sz="4" w:space="0" w:color="0070C0"/>
              <w:bottom w:val="single" w:sz="4" w:space="0" w:color="0070C0"/>
              <w:right w:val="single" w:sz="4" w:space="0" w:color="0070C0"/>
            </w:tcBorders>
            <w:shd w:val="clear" w:color="auto" w:fill="C1E4FF"/>
            <w:tcMar>
              <w:left w:w="1134" w:type="dxa"/>
              <w:right w:w="1134" w:type="dxa"/>
            </w:tcMar>
          </w:tcPr>
          <w:p w14:paraId="5D8F3974" w14:textId="14486C2F" w:rsidR="00EC1C8D" w:rsidRPr="00EC1C8D" w:rsidRDefault="00DB3DE4" w:rsidP="00EC1C8D">
            <w:pPr>
              <w:jc w:val="center"/>
              <w:rPr>
                <w:b/>
                <w:bCs/>
                <w:color w:val="ED7D31" w:themeColor="accent2"/>
              </w:rPr>
            </w:pPr>
            <w:r w:rsidRPr="00DB3DE4">
              <w:rPr>
                <w:b/>
                <w:bCs/>
              </w:rPr>
              <w:t>https://thetechnologypress.com/how-to-move-offices-withoutdisrupting-your-it/</w:t>
            </w:r>
          </w:p>
        </w:tc>
      </w:tr>
    </w:tbl>
    <w:p w14:paraId="07C23720" w14:textId="5FE972CE" w:rsidR="00BF0CBB" w:rsidRDefault="007F6FED" w:rsidP="00BF0CBB">
      <w:r>
        <w:br/>
      </w:r>
      <w:r w:rsidR="00BF0CBB" w:rsidRPr="00921940">
        <w:t xml:space="preserve">The Technology Press (thetechnologypress.com) is an un-branded </w:t>
      </w:r>
      <w:r w:rsidR="00BF0CBB" w:rsidRPr="007769C1">
        <w:rPr>
          <w:b/>
          <w:bCs/>
          <w:i/>
          <w:iCs/>
        </w:rPr>
        <w:t xml:space="preserve">Content Syndication </w:t>
      </w:r>
      <w:r w:rsidR="007769C1">
        <w:rPr>
          <w:b/>
          <w:bCs/>
          <w:i/>
          <w:iCs/>
        </w:rPr>
        <w:t>S</w:t>
      </w:r>
      <w:r w:rsidR="00BF0CBB" w:rsidRPr="007769C1">
        <w:rPr>
          <w:b/>
          <w:bCs/>
          <w:i/>
          <w:iCs/>
        </w:rPr>
        <w:t>ource</w:t>
      </w:r>
      <w:r w:rsidR="00BF0CBB" w:rsidRPr="00921940">
        <w:t xml:space="preserve"> to </w:t>
      </w:r>
      <w:r w:rsidR="00BF0CBB">
        <w:t xml:space="preserve">help </w:t>
      </w:r>
      <w:r w:rsidR="00BF0CBB" w:rsidRPr="00921940">
        <w:t>make sure</w:t>
      </w:r>
      <w:r w:rsidR="00BF0CBB">
        <w:t xml:space="preserve"> you don’t get potentially penalized for duplicate site content. </w:t>
      </w:r>
    </w:p>
    <w:p w14:paraId="167B34A7" w14:textId="732A303C" w:rsidR="007600E5" w:rsidRPr="003B3A87" w:rsidRDefault="00BF0CBB">
      <w:r>
        <w:t xml:space="preserve">You can find more details about how this works at </w:t>
      </w:r>
      <w:hyperlink r:id="rId26" w:history="1">
        <w:r w:rsidRPr="008054FD">
          <w:rPr>
            <w:rStyle w:val="Hyperlink"/>
          </w:rPr>
          <w:t>thetechtribe.com/</w:t>
        </w:r>
        <w:r w:rsidRPr="00E57EA8">
          <w:rPr>
            <w:rStyle w:val="Hyperlink"/>
          </w:rPr>
          <w:t>blog</w:t>
        </w:r>
        <w:r w:rsidRPr="008054FD">
          <w:rPr>
            <w:rStyle w:val="Hyperlink"/>
          </w:rPr>
          <w:t>-</w:t>
        </w:r>
        <w:proofErr w:type="spellStart"/>
        <w:r w:rsidRPr="008054FD">
          <w:rPr>
            <w:rStyle w:val="Hyperlink"/>
          </w:rPr>
          <w:t>faq</w:t>
        </w:r>
        <w:proofErr w:type="spellEnd"/>
      </w:hyperlink>
      <w:r>
        <w:t xml:space="preserve"> </w:t>
      </w:r>
    </w:p>
    <w:p w14:paraId="19389148" w14:textId="47E77B8A" w:rsidR="00CB037C" w:rsidRDefault="00224723" w:rsidP="0085023F">
      <w:pPr>
        <w:pStyle w:val="Heading1"/>
        <w:rPr>
          <w:lang w:val="en-PH"/>
        </w:rPr>
      </w:pPr>
      <w:bookmarkStart w:id="39" w:name="_Toc238897192"/>
      <w:r>
        <w:rPr>
          <w:lang w:val="en-PH"/>
        </w:rPr>
        <w:t xml:space="preserve">THE </w:t>
      </w:r>
      <w:r w:rsidRPr="00A15FC5">
        <w:rPr>
          <w:lang w:val="en-PH"/>
        </w:rPr>
        <w:t>S</w:t>
      </w:r>
      <w:r w:rsidRPr="00C57273">
        <w:rPr>
          <w:lang w:val="en-PH"/>
        </w:rPr>
        <w:t>UG</w:t>
      </w:r>
      <w:r w:rsidRPr="00931A92">
        <w:rPr>
          <w:lang w:val="en-PH"/>
        </w:rPr>
        <w:t>G</w:t>
      </w:r>
      <w:r w:rsidRPr="00D14A88">
        <w:rPr>
          <w:lang w:val="en-PH"/>
        </w:rPr>
        <w:t>EST</w:t>
      </w:r>
      <w:r w:rsidRPr="006B4732">
        <w:rPr>
          <w:lang w:val="en-PH"/>
        </w:rPr>
        <w:t>ED</w:t>
      </w:r>
      <w:r w:rsidRPr="00A15FC5">
        <w:rPr>
          <w:lang w:val="en-PH"/>
        </w:rPr>
        <w:t xml:space="preserve"> B</w:t>
      </w:r>
      <w:r w:rsidRPr="00E6054E">
        <w:rPr>
          <w:lang w:val="en-PH"/>
        </w:rPr>
        <w:t>LO</w:t>
      </w:r>
      <w:r w:rsidRPr="003F0816">
        <w:rPr>
          <w:lang w:val="en-PH"/>
        </w:rPr>
        <w:t xml:space="preserve">G </w:t>
      </w:r>
      <w:r w:rsidR="001B1F33" w:rsidRPr="003F0816">
        <w:rPr>
          <w:lang w:val="en-PH"/>
        </w:rPr>
        <w:t>CONTENT</w:t>
      </w:r>
      <w:bookmarkEnd w:id="39"/>
    </w:p>
    <w:p w14:paraId="4F54E1AC" w14:textId="0EA07557" w:rsidR="0072322F" w:rsidRDefault="0072322F" w:rsidP="0072322F">
      <w:pPr>
        <w:rPr>
          <w:lang w:val="en-PH"/>
        </w:rPr>
      </w:pPr>
      <w:r>
        <w:rPr>
          <w:lang w:val="en-PH"/>
        </w:rPr>
        <w:t xml:space="preserve">As mentioned previously, if you want a chance at getting some SEO Juice, then you </w:t>
      </w:r>
      <w:r w:rsidR="008B651B">
        <w:rPr>
          <w:lang w:val="en-PH"/>
        </w:rPr>
        <w:t xml:space="preserve">can also </w:t>
      </w:r>
      <w:r>
        <w:rPr>
          <w:lang w:val="en-PH"/>
        </w:rPr>
        <w:t>tweak / customize this article</w:t>
      </w:r>
      <w:r w:rsidR="008B651B">
        <w:rPr>
          <w:lang w:val="en-PH"/>
        </w:rPr>
        <w:t xml:space="preserve">. Often only a little bit of tweaking, will be enough for Google to see this as original Content. </w:t>
      </w:r>
    </w:p>
    <w:p w14:paraId="7090C305" w14:textId="77777777" w:rsidR="00A678B7" w:rsidRDefault="008B651B" w:rsidP="0072322F">
      <w:pPr>
        <w:rPr>
          <w:lang w:val="en-PH"/>
        </w:rPr>
      </w:pPr>
      <w:r>
        <w:rPr>
          <w:lang w:val="en-PH"/>
        </w:rPr>
        <w:t>Two things you might consider tweaking are</w:t>
      </w:r>
      <w:r w:rsidR="00A678B7">
        <w:rPr>
          <w:lang w:val="en-PH"/>
        </w:rPr>
        <w:t>:</w:t>
      </w:r>
    </w:p>
    <w:p w14:paraId="6D1B9050" w14:textId="77777777" w:rsidR="00596A30" w:rsidRDefault="008B651B">
      <w:pPr>
        <w:pStyle w:val="ListParagraph"/>
        <w:numPr>
          <w:ilvl w:val="0"/>
          <w:numId w:val="7"/>
        </w:numPr>
        <w:rPr>
          <w:lang w:val="en-PH"/>
        </w:rPr>
      </w:pPr>
      <w:r>
        <w:rPr>
          <w:lang w:val="en-PH"/>
        </w:rPr>
        <w:t>Putting your company name throughout</w:t>
      </w:r>
      <w:r w:rsidR="00250866">
        <w:rPr>
          <w:lang w:val="en-PH"/>
        </w:rPr>
        <w:t xml:space="preserve"> by using phrases like “Here at &lt;your company name&gt;, we believe that…” </w:t>
      </w:r>
    </w:p>
    <w:p w14:paraId="3CC2329E" w14:textId="17ED1215" w:rsidR="008B651B" w:rsidRDefault="00596A30">
      <w:pPr>
        <w:pStyle w:val="ListParagraph"/>
        <w:numPr>
          <w:ilvl w:val="0"/>
          <w:numId w:val="7"/>
        </w:numPr>
        <w:rPr>
          <w:lang w:val="en-PH"/>
        </w:rPr>
      </w:pPr>
      <w:r>
        <w:rPr>
          <w:lang w:val="en-PH"/>
        </w:rPr>
        <w:t>M</w:t>
      </w:r>
      <w:r w:rsidR="00250866" w:rsidRPr="00A678B7">
        <w:rPr>
          <w:lang w:val="en-PH"/>
        </w:rPr>
        <w:t>entioning</w:t>
      </w:r>
      <w:r w:rsidR="00250866">
        <w:rPr>
          <w:lang w:val="en-PH"/>
        </w:rPr>
        <w:t xml:space="preserve"> your Local Geographical Area </w:t>
      </w:r>
      <w:r w:rsidR="00C4017A">
        <w:rPr>
          <w:lang w:val="en-PH"/>
        </w:rPr>
        <w:t xml:space="preserve">(LGA) </w:t>
      </w:r>
      <w:r w:rsidR="00250866">
        <w:rPr>
          <w:lang w:val="en-PH"/>
        </w:rPr>
        <w:t>using phrases such as “</w:t>
      </w:r>
      <w:r w:rsidR="00C4017A">
        <w:rPr>
          <w:lang w:val="en-PH"/>
        </w:rPr>
        <w:t>Small businesses in &lt;LGA Name&gt; need to make sure they have a plan in place…” etc. I’m su</w:t>
      </w:r>
      <w:r w:rsidR="001476F1">
        <w:rPr>
          <w:lang w:val="en-PH"/>
        </w:rPr>
        <w:t xml:space="preserve">re you get the idea. </w:t>
      </w:r>
    </w:p>
    <w:p w14:paraId="54801099" w14:textId="1E92233C" w:rsidR="0072322F" w:rsidRDefault="0072322F" w:rsidP="0072322F">
      <w:pPr>
        <w:rPr>
          <w:lang w:val="en-PH"/>
        </w:rPr>
      </w:pPr>
      <w:r>
        <w:rPr>
          <w:lang w:val="en-PH"/>
        </w:rPr>
        <w:t xml:space="preserve">If you’re </w:t>
      </w:r>
      <w:r w:rsidR="001476F1">
        <w:rPr>
          <w:lang w:val="en-PH"/>
        </w:rPr>
        <w:t xml:space="preserve">not worried about getting too much / </w:t>
      </w:r>
      <w:r>
        <w:rPr>
          <w:lang w:val="en-PH"/>
        </w:rPr>
        <w:t xml:space="preserve">any SEO Juice </w:t>
      </w:r>
      <w:r w:rsidR="001476F1">
        <w:rPr>
          <w:lang w:val="en-PH"/>
        </w:rPr>
        <w:t xml:space="preserve">for the moment </w:t>
      </w:r>
      <w:r>
        <w:rPr>
          <w:lang w:val="en-PH"/>
        </w:rPr>
        <w:t xml:space="preserve">and just </w:t>
      </w:r>
      <w:r w:rsidR="001476F1">
        <w:rPr>
          <w:lang w:val="en-PH"/>
        </w:rPr>
        <w:t xml:space="preserve">happy for your Website / Blog to have continual fresh content, </w:t>
      </w:r>
      <w:r w:rsidR="00EB5434">
        <w:rPr>
          <w:lang w:val="en-PH"/>
        </w:rPr>
        <w:t xml:space="preserve">then </w:t>
      </w:r>
      <w:r w:rsidR="001476F1">
        <w:rPr>
          <w:lang w:val="en-PH"/>
        </w:rPr>
        <w:t xml:space="preserve">you can </w:t>
      </w:r>
      <w:r w:rsidR="00EB5434">
        <w:rPr>
          <w:lang w:val="en-PH"/>
        </w:rPr>
        <w:t>simply post it as is.</w:t>
      </w:r>
    </w:p>
    <w:p w14:paraId="39C26FFC" w14:textId="770DF8DA" w:rsidR="00E20141" w:rsidRDefault="0007053D" w:rsidP="0072322F">
      <w:pPr>
        <w:rPr>
          <w:b/>
          <w:bCs/>
          <w:u w:val="single"/>
          <w:lang w:val="en-PH"/>
        </w:rPr>
      </w:pPr>
      <w:r>
        <w:rPr>
          <w:lang w:val="en-PH"/>
        </w:rPr>
        <w:t>S</w:t>
      </w:r>
      <w:r w:rsidR="001476F1">
        <w:rPr>
          <w:lang w:val="en-PH"/>
        </w:rPr>
        <w:t xml:space="preserve">imply copy the entire article using Copy / Paste from the blue box below and it will preserve all the formatting in there. </w:t>
      </w:r>
    </w:p>
    <w:p w14:paraId="675E6FC3" w14:textId="397ADECF" w:rsidR="001476F1" w:rsidRPr="008E7BB5" w:rsidRDefault="001476F1" w:rsidP="0072322F">
      <w:pPr>
        <w:rPr>
          <w:b/>
          <w:bCs/>
          <w:u w:val="single"/>
          <w:lang w:val="en-PH"/>
        </w:rPr>
      </w:pPr>
      <w:r w:rsidRPr="008E7BB5">
        <w:rPr>
          <w:b/>
          <w:bCs/>
          <w:u w:val="single"/>
          <w:lang w:val="en-PH"/>
        </w:rPr>
        <w:t xml:space="preserve">Make sure to update the H2 &amp; H3 </w:t>
      </w:r>
      <w:r w:rsidR="008E7BB5" w:rsidRPr="008E7BB5">
        <w:rPr>
          <w:b/>
          <w:bCs/>
          <w:u w:val="single"/>
          <w:lang w:val="en-PH"/>
        </w:rPr>
        <w:t xml:space="preserve">heading tags. </w:t>
      </w:r>
    </w:p>
    <w:tbl>
      <w:tblPr>
        <w:tblStyle w:val="TableGrid"/>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shd w:val="clear" w:color="auto" w:fill="ED7D31" w:themeFill="accent2"/>
        <w:tblCellMar>
          <w:bottom w:w="113" w:type="dxa"/>
        </w:tblCellMar>
        <w:tblLook w:val="04A0" w:firstRow="1" w:lastRow="0" w:firstColumn="1" w:lastColumn="0" w:noHBand="0" w:noVBand="1"/>
      </w:tblPr>
      <w:tblGrid>
        <w:gridCol w:w="9016"/>
      </w:tblGrid>
      <w:tr w:rsidR="00CB037C" w:rsidRPr="000E1F8A" w14:paraId="1F0BA098" w14:textId="77777777" w:rsidTr="00496EA5">
        <w:tc>
          <w:tcPr>
            <w:tcW w:w="9016" w:type="dxa"/>
            <w:shd w:val="clear" w:color="auto" w:fill="C1E4FF"/>
          </w:tcPr>
          <w:p w14:paraId="1AE44487" w14:textId="2E0834EE" w:rsidR="000131A5" w:rsidRPr="000131A5" w:rsidRDefault="00D85758" w:rsidP="000131A5">
            <w:pPr>
              <w:pStyle w:val="BLOG-H2"/>
              <w:rPr>
                <w:rFonts w:cs="Helvetica"/>
                <w:b w:val="0"/>
                <w:bCs w:val="0"/>
                <w:i/>
                <w:iCs/>
                <w:sz w:val="22"/>
                <w:szCs w:val="22"/>
              </w:rPr>
            </w:pPr>
            <w:r w:rsidRPr="00D85758">
              <w:rPr>
                <w:rFonts w:cs="Helvetica"/>
                <w:sz w:val="22"/>
                <w:szCs w:val="22"/>
              </w:rPr>
              <w:t>Article Summary:</w:t>
            </w:r>
            <w:r w:rsidRPr="00D85758">
              <w:rPr>
                <w:rFonts w:cs="Helvetica"/>
                <w:b w:val="0"/>
                <w:bCs w:val="0"/>
                <w:sz w:val="22"/>
                <w:szCs w:val="22"/>
              </w:rPr>
              <w:t xml:space="preserve"> </w:t>
            </w:r>
            <w:r w:rsidR="008F4945" w:rsidRPr="008F4945">
              <w:rPr>
                <w:rFonts w:cs="Helvetica"/>
                <w:b w:val="0"/>
                <w:bCs w:val="0"/>
                <w:i/>
                <w:iCs/>
                <w:sz w:val="22"/>
                <w:szCs w:val="22"/>
              </w:rPr>
              <w:t>Involve your IT provider early, confirm internet installation dates before setting the move schedule, and test the new office while the old one is still available. Make a full list of the systems your business depends on, back up important data, label equipment, and allow time to fix problems before employees arrive</w:t>
            </w:r>
            <w:r w:rsidR="00C57273" w:rsidRPr="00C57273">
              <w:rPr>
                <w:rFonts w:cs="Helvetica"/>
                <w:b w:val="0"/>
                <w:bCs w:val="0"/>
                <w:i/>
                <w:iCs/>
                <w:sz w:val="22"/>
                <w:szCs w:val="22"/>
              </w:rPr>
              <w:t>.</w:t>
            </w:r>
          </w:p>
          <w:p w14:paraId="55EB4466" w14:textId="77777777" w:rsidR="008F4945" w:rsidRPr="008F4945" w:rsidRDefault="008F4945" w:rsidP="008F4945">
            <w:pPr>
              <w:pStyle w:val="BLOG-H2"/>
              <w:rPr>
                <w:rFonts w:cs="Helvetica"/>
                <w:b w:val="0"/>
                <w:bCs w:val="0"/>
                <w:sz w:val="22"/>
                <w:szCs w:val="22"/>
              </w:rPr>
            </w:pPr>
            <w:r w:rsidRPr="008F4945">
              <w:rPr>
                <w:rFonts w:cs="Helvetica"/>
                <w:b w:val="0"/>
                <w:bCs w:val="0"/>
                <w:sz w:val="22"/>
                <w:szCs w:val="22"/>
              </w:rPr>
              <w:t>An office move already comes with a long list of things to organize. You have lease dates, furniture, movers, access cards, insurance, and staff schedules to think about.</w:t>
            </w:r>
          </w:p>
          <w:p w14:paraId="3DABCE0D" w14:textId="77777777" w:rsidR="008F4945" w:rsidRPr="008F4945" w:rsidRDefault="008F4945" w:rsidP="008F4945">
            <w:pPr>
              <w:pStyle w:val="BLOG-H2"/>
              <w:rPr>
                <w:rFonts w:cs="Helvetica"/>
                <w:b w:val="0"/>
                <w:bCs w:val="0"/>
                <w:sz w:val="22"/>
                <w:szCs w:val="22"/>
              </w:rPr>
            </w:pPr>
            <w:r w:rsidRPr="008F4945">
              <w:rPr>
                <w:rFonts w:cs="Helvetica"/>
                <w:b w:val="0"/>
                <w:bCs w:val="0"/>
                <w:sz w:val="22"/>
                <w:szCs w:val="22"/>
              </w:rPr>
              <w:t>Somewhere on that list, “move the IT” may appear as a single task.</w:t>
            </w:r>
          </w:p>
          <w:p w14:paraId="030CB021" w14:textId="77777777" w:rsidR="008F4945" w:rsidRPr="008F4945" w:rsidRDefault="008F4945" w:rsidP="008F4945">
            <w:pPr>
              <w:pStyle w:val="BLOG-H2"/>
              <w:rPr>
                <w:rFonts w:cs="Helvetica"/>
                <w:b w:val="0"/>
                <w:bCs w:val="0"/>
                <w:sz w:val="22"/>
                <w:szCs w:val="22"/>
              </w:rPr>
            </w:pPr>
            <w:r w:rsidRPr="008F4945">
              <w:rPr>
                <w:rFonts w:cs="Helvetica"/>
                <w:b w:val="0"/>
                <w:bCs w:val="0"/>
                <w:sz w:val="22"/>
                <w:szCs w:val="22"/>
              </w:rPr>
              <w:t>It sounds simple enough. Pack the computers, take them to the new office, connect everything, and carry on working.</w:t>
            </w:r>
          </w:p>
          <w:p w14:paraId="18CD8894" w14:textId="77777777" w:rsidR="008F4945" w:rsidRPr="008F4945" w:rsidRDefault="008F4945" w:rsidP="008F4945">
            <w:pPr>
              <w:pStyle w:val="BLOG-H2"/>
              <w:rPr>
                <w:rFonts w:cs="Helvetica"/>
                <w:b w:val="0"/>
                <w:bCs w:val="0"/>
                <w:sz w:val="22"/>
                <w:szCs w:val="22"/>
              </w:rPr>
            </w:pPr>
            <w:r w:rsidRPr="008F4945">
              <w:rPr>
                <w:rFonts w:cs="Helvetica"/>
                <w:b w:val="0"/>
                <w:bCs w:val="0"/>
                <w:sz w:val="22"/>
                <w:szCs w:val="22"/>
              </w:rPr>
              <w:lastRenderedPageBreak/>
              <w:t>But those computers depend on internet service, network equipment, cabling, Wi-Fi, phones, printers, cloud applications, and several other systems that may not be ready at the new address. If any one of them is missed, employees can arrive on the first morning and find that they can’t sign in, make calls, print documents, process payments, or access the files they need.</w:t>
            </w:r>
          </w:p>
          <w:p w14:paraId="015FEDE6" w14:textId="1FFD5E27" w:rsidR="004B5C99" w:rsidRPr="000131A5" w:rsidRDefault="008F4945" w:rsidP="008F4945">
            <w:pPr>
              <w:pStyle w:val="BLOG-H2"/>
              <w:rPr>
                <w:rFonts w:cs="Helvetica"/>
                <w:b w:val="0"/>
                <w:bCs w:val="0"/>
                <w:sz w:val="22"/>
                <w:szCs w:val="22"/>
              </w:rPr>
            </w:pPr>
            <w:r w:rsidRPr="008F4945">
              <w:rPr>
                <w:rFonts w:cs="Helvetica"/>
                <w:b w:val="0"/>
                <w:bCs w:val="0"/>
                <w:sz w:val="22"/>
                <w:szCs w:val="22"/>
              </w:rPr>
              <w:t>Most of these problems can be avoided when the IT work starts early enough</w:t>
            </w:r>
            <w:r w:rsidR="003F0816" w:rsidRPr="003F0816">
              <w:rPr>
                <w:rFonts w:cs="Helvetica"/>
                <w:b w:val="0"/>
                <w:bCs w:val="0"/>
                <w:sz w:val="22"/>
                <w:szCs w:val="22"/>
              </w:rPr>
              <w:t>.</w:t>
            </w:r>
          </w:p>
          <w:p w14:paraId="10D55D45" w14:textId="4EB8C7D1" w:rsidR="00346CAF" w:rsidRDefault="001D4A9A" w:rsidP="00153CDC">
            <w:pPr>
              <w:pStyle w:val="BLOG-H2"/>
            </w:pPr>
            <w:r w:rsidRPr="00E02AE8">
              <w:t>&lt;H</w:t>
            </w:r>
            <w:r w:rsidR="00C22EA1">
              <w:t>2</w:t>
            </w:r>
            <w:r w:rsidRPr="00E02AE8">
              <w:t>&gt;</w:t>
            </w:r>
            <w:r w:rsidR="008F4945" w:rsidRPr="008F4945">
              <w:t>Involve your IT provider before the move date is set</w:t>
            </w:r>
            <w:r w:rsidRPr="004B2C6B">
              <w:t>&lt;/</w:t>
            </w:r>
            <w:r>
              <w:t>H</w:t>
            </w:r>
            <w:r w:rsidR="00C22EA1">
              <w:t>2</w:t>
            </w:r>
            <w:r w:rsidRPr="004B2C6B">
              <w:t>&gt;</w:t>
            </w:r>
          </w:p>
          <w:p w14:paraId="6C2B2311" w14:textId="77777777" w:rsidR="008F4945" w:rsidRPr="008F4945" w:rsidRDefault="008F4945" w:rsidP="008F4945">
            <w:r w:rsidRPr="008F4945">
              <w:t>Tell your IT provider about the move as soon as the new location becomes a serious option.</w:t>
            </w:r>
          </w:p>
          <w:p w14:paraId="4DED3BE3" w14:textId="77777777" w:rsidR="008F4945" w:rsidRPr="008F4945" w:rsidRDefault="008F4945" w:rsidP="008F4945">
            <w:r w:rsidRPr="008F4945">
              <w:t>If possible, ask them to inspect the premises before you sign the lease or confirm renovation plans. They can check whether the building has suitable internet services, enough network cabling, space for equipment, and the power needed for your setup.</w:t>
            </w:r>
          </w:p>
          <w:p w14:paraId="211F4A75" w14:textId="77777777" w:rsidR="008F4945" w:rsidRPr="008F4945" w:rsidRDefault="008F4945" w:rsidP="008F4945">
            <w:r w:rsidRPr="008F4945">
              <w:t>A modern-looking office doesn’t guarantee that the cabling is usable. The previous tenant may have removed equipment, left cables without labels, or installed network points that don’t reach the places where your staff will work.</w:t>
            </w:r>
          </w:p>
          <w:p w14:paraId="7B8B4627" w14:textId="48783FEC" w:rsidR="005F7A9D" w:rsidRDefault="008F4945" w:rsidP="008F4945">
            <w:r w:rsidRPr="008F4945">
              <w:t>Building management may also control when providers can enter the site, where equipment can be installed, and which contractors are allowed to work in shared areas. Finding that out early gives you time to arrange access rather than discovering the restriction when an engineer arrives</w:t>
            </w:r>
            <w:r w:rsidR="000131A5">
              <w:t>.</w:t>
            </w:r>
          </w:p>
          <w:p w14:paraId="4BB0DBB7" w14:textId="00C66E29" w:rsidR="009424F8" w:rsidRPr="009D23AB" w:rsidRDefault="009424F8" w:rsidP="0031006E">
            <w:pPr>
              <w:pStyle w:val="BLOG-H2"/>
            </w:pPr>
            <w:r w:rsidRPr="009D23AB">
              <w:t>&lt;H</w:t>
            </w:r>
            <w:r w:rsidR="0031006E">
              <w:t>2</w:t>
            </w:r>
            <w:r w:rsidRPr="009D23AB">
              <w:t>&gt;</w:t>
            </w:r>
            <w:r w:rsidR="00C30D27" w:rsidRPr="00C30D27">
              <w:t>Give one person responsibility for the IT move</w:t>
            </w:r>
            <w:r w:rsidRPr="009D23AB">
              <w:t>&lt;/H</w:t>
            </w:r>
            <w:r w:rsidR="0031006E">
              <w:t>2</w:t>
            </w:r>
            <w:r w:rsidRPr="009D23AB">
              <w:t>&gt;</w:t>
            </w:r>
          </w:p>
          <w:p w14:paraId="3CE626CA" w14:textId="77777777" w:rsidR="00C30D27" w:rsidRDefault="00C30D27" w:rsidP="00C30D27">
            <w:r w:rsidRPr="00C30D27">
              <w:t>Office moves involve property managers, internet providers, electricians, cabling contractors, movers, software vendors, and your own employees.</w:t>
            </w:r>
          </w:p>
          <w:p w14:paraId="646AF816" w14:textId="77777777" w:rsidR="00C30D27" w:rsidRPr="00C30D27" w:rsidRDefault="00C30D27" w:rsidP="00C30D27">
            <w:r w:rsidRPr="00C30D27">
              <w:t>Choose one person inside the business who can coordinate decisions and keep track of dates. That person doesn’t need to understand every technical detail, but they should know who is responsible for each part of the move and who can approve changes.</w:t>
            </w:r>
          </w:p>
          <w:p w14:paraId="76BC42A0" w14:textId="77777777" w:rsidR="00C30D27" w:rsidRPr="00C30D27" w:rsidRDefault="00C30D27" w:rsidP="00C30D27">
            <w:r w:rsidRPr="00C30D27">
              <w:t>Your IT provider should prepare a timeline covering the work that must happen before, during, and after the move. It should include internet installation, cabling, equipment setup, testing, staff communication, and the date when services at the old office can be cancelled.</w:t>
            </w:r>
          </w:p>
          <w:p w14:paraId="0A788654" w14:textId="2F54DDC6" w:rsidR="00A3228D" w:rsidRDefault="00C30D27" w:rsidP="00C30D27">
            <w:r w:rsidRPr="00C30D27">
              <w:t>Leave time between installing the new systems and moving your employees. If the new office is only ready on the morning everyone arrives, a delayed internet connection or damaged cable immediately becomes a business-wide problem</w:t>
            </w:r>
            <w:r w:rsidR="007047A4" w:rsidRPr="007047A4">
              <w:t>.</w:t>
            </w:r>
          </w:p>
          <w:p w14:paraId="1AEDE3AF" w14:textId="3DB1E902" w:rsidR="00DB3258" w:rsidRPr="009D23AB" w:rsidRDefault="00DB3258" w:rsidP="00DB3258">
            <w:pPr>
              <w:pStyle w:val="BLOG-H2"/>
            </w:pPr>
            <w:r w:rsidRPr="009D23AB">
              <w:t>&lt;H</w:t>
            </w:r>
            <w:r>
              <w:t>2</w:t>
            </w:r>
            <w:r w:rsidRPr="009D23AB">
              <w:t>&gt;</w:t>
            </w:r>
            <w:r w:rsidR="00C30D27" w:rsidRPr="00C30D27">
              <w:t xml:space="preserve">List what your business needs </w:t>
            </w:r>
            <w:proofErr w:type="gramStart"/>
            <w:r w:rsidR="00C30D27" w:rsidRPr="00C30D27">
              <w:t>in order to</w:t>
            </w:r>
            <w:proofErr w:type="gramEnd"/>
            <w:r w:rsidR="00C30D27" w:rsidRPr="00C30D27">
              <w:t xml:space="preserve"> operate</w:t>
            </w:r>
            <w:r w:rsidRPr="009D23AB">
              <w:t>&lt;/H</w:t>
            </w:r>
            <w:r>
              <w:t>2</w:t>
            </w:r>
            <w:r w:rsidRPr="009D23AB">
              <w:t>&gt;</w:t>
            </w:r>
          </w:p>
          <w:p w14:paraId="78D6B634" w14:textId="77777777" w:rsidR="00C30D27" w:rsidRPr="00C30D27" w:rsidRDefault="00C30D27" w:rsidP="00C30D27">
            <w:r w:rsidRPr="00C30D27">
              <w:lastRenderedPageBreak/>
              <w:t>Before deciding how to move the technology, write down what the business needs to do each day.</w:t>
            </w:r>
          </w:p>
          <w:p w14:paraId="6018E246" w14:textId="77777777" w:rsidR="00C30D27" w:rsidRPr="00C30D27" w:rsidRDefault="00C30D27" w:rsidP="00C30D27">
            <w:r w:rsidRPr="00C30D27">
              <w:t>That may include answering calls, taking card payments, accessing customer records, joining video meetings, sending invoices, printing labels, receiving online orders, or connecting to a specialist industry system.</w:t>
            </w:r>
          </w:p>
          <w:p w14:paraId="35AD7B29" w14:textId="77777777" w:rsidR="00C30D27" w:rsidRPr="00C30D27" w:rsidRDefault="00C30D27" w:rsidP="00C30D27">
            <w:r w:rsidRPr="00C30D27">
              <w:t>Then identify the technology behind each activity.</w:t>
            </w:r>
          </w:p>
          <w:p w14:paraId="5B5AA4AA" w14:textId="77777777" w:rsidR="00C30D27" w:rsidRPr="00C30D27" w:rsidRDefault="00C30D27" w:rsidP="00C30D27">
            <w:r w:rsidRPr="00C30D27">
              <w:t>For example, a cloud accounting system needs working internet, user accounts, MFA, and access to any connected scanners or printers. A reception phone may depend on the internet and a correctly configured handset. A payment terminal could use Wi-Fi, a mobile connection, or an older phone line.</w:t>
            </w:r>
          </w:p>
          <w:p w14:paraId="3F6C069E" w14:textId="77777777" w:rsidR="00C30D27" w:rsidRPr="00C30D27" w:rsidRDefault="00C30D27" w:rsidP="00C30D27">
            <w:r w:rsidRPr="00C30D27">
              <w:t>This exercise often finds equipment that nobody thought of as IT. Door access systems, security cameras, intercoms, alarms, meeting-room screens, postage machines, and building controls may all depend on the network or a communications service.</w:t>
            </w:r>
          </w:p>
          <w:p w14:paraId="33F2255D" w14:textId="1A7D18E4" w:rsidR="0021525E" w:rsidRPr="0021525E" w:rsidRDefault="00C30D27" w:rsidP="00C30D27">
            <w:r w:rsidRPr="00C30D27">
              <w:t xml:space="preserve">NIST’s </w:t>
            </w:r>
            <w:hyperlink r:id="rId27" w:history="1">
              <w:r w:rsidRPr="00C30D27">
                <w:rPr>
                  <w:rStyle w:val="Hyperlink"/>
                  <w:color w:val="0E5AAB"/>
                </w:rPr>
                <w:t>Cybersecurity Framework 2.0 Small Business Quick-Start Guide</w:t>
              </w:r>
            </w:hyperlink>
            <w:r w:rsidRPr="00C30D27">
              <w:t xml:space="preserve"> recommends maintaining an inventory of the hardware, software, systems, and services a business relies on. That inventory is just as useful during an office move because it reduces the chance of an important system being left behind</w:t>
            </w:r>
            <w:r w:rsidR="0021525E">
              <w:t>.</w:t>
            </w:r>
          </w:p>
          <w:p w14:paraId="64768CF8" w14:textId="163F1A8F" w:rsidR="007047A4" w:rsidRPr="009D23AB" w:rsidRDefault="007047A4" w:rsidP="00DB3258">
            <w:pPr>
              <w:pStyle w:val="BLOG-H2"/>
            </w:pPr>
            <w:r w:rsidRPr="009D23AB">
              <w:t>&lt;H</w:t>
            </w:r>
            <w:r w:rsidR="00DB3258">
              <w:t>2</w:t>
            </w:r>
            <w:r w:rsidRPr="009D23AB">
              <w:t>&gt;</w:t>
            </w:r>
            <w:r w:rsidR="00C30D27" w:rsidRPr="00C30D27">
              <w:t>Check the new office properly</w:t>
            </w:r>
            <w:r w:rsidRPr="009D23AB">
              <w:t>&lt;/H</w:t>
            </w:r>
            <w:r w:rsidR="00DB3258">
              <w:t>2</w:t>
            </w:r>
            <w:r w:rsidRPr="009D23AB">
              <w:t>&gt;</w:t>
            </w:r>
          </w:p>
          <w:p w14:paraId="3C7C6B52" w14:textId="77777777" w:rsidR="00C30D27" w:rsidRPr="00C30D27" w:rsidRDefault="00C30D27" w:rsidP="00C30D27">
            <w:r w:rsidRPr="00C30D27">
              <w:t>Your IT provider should inspect the new location and compare it with how your team will use the space.</w:t>
            </w:r>
          </w:p>
          <w:p w14:paraId="0C2E0002" w14:textId="77777777" w:rsidR="00C30D27" w:rsidRPr="00C30D27" w:rsidRDefault="00C30D27" w:rsidP="00C30D27">
            <w:r w:rsidRPr="00C30D27">
              <w:t>They need to know where employees will sit, which rooms will host video calls, where printers and phones will go, and whether any equipment needs a wired connection. A floor plan helps, but an on-site visit can reveal issues that don’t appear on the drawing.</w:t>
            </w:r>
          </w:p>
          <w:p w14:paraId="5BC310AF" w14:textId="77777777" w:rsidR="00C30D27" w:rsidRPr="00C30D27" w:rsidRDefault="00C30D27" w:rsidP="00C30D27">
            <w:r w:rsidRPr="00C30D27">
              <w:t>The inspection should cover network outlets, cable routes, Wi-Fi coverage, power sockets, and the room or cabinet that will hold the main network equipment.</w:t>
            </w:r>
          </w:p>
          <w:p w14:paraId="6564001C" w14:textId="77777777" w:rsidR="00C30D27" w:rsidRPr="00C30D27" w:rsidRDefault="00C30D27" w:rsidP="00C30D27">
            <w:r w:rsidRPr="00C30D27">
              <w:t>That equipment needs a secure location with suitable power and ventilation. It shouldn’t be left under a desk, in an unlocked public area, or inside a cupboard that overheats when the door is closed.</w:t>
            </w:r>
          </w:p>
          <w:p w14:paraId="2266B3EF" w14:textId="486519A6" w:rsidR="007047A4" w:rsidRDefault="00C30D27" w:rsidP="00C30D27">
            <w:r w:rsidRPr="00C30D27">
              <w:t>If the office requires new cabling, complete and test it before furniture blocks access to walls, ceilings, or floors</w:t>
            </w:r>
            <w:r w:rsidR="00D82880">
              <w:t>.</w:t>
            </w:r>
          </w:p>
          <w:p w14:paraId="7E636400" w14:textId="083F847D" w:rsidR="009B6B4D" w:rsidRPr="009D23AB" w:rsidRDefault="009B6B4D" w:rsidP="000B46A0">
            <w:pPr>
              <w:pStyle w:val="BLOG-H2"/>
            </w:pPr>
            <w:r w:rsidRPr="009D23AB">
              <w:t>&lt;H</w:t>
            </w:r>
            <w:r w:rsidR="000B46A0">
              <w:t>2</w:t>
            </w:r>
            <w:r w:rsidRPr="009D23AB">
              <w:t>&gt;</w:t>
            </w:r>
            <w:r w:rsidR="00C30D27" w:rsidRPr="00C30D27">
              <w:t>Arrange the internet connection early</w:t>
            </w:r>
            <w:r w:rsidRPr="009D23AB">
              <w:t>&lt;/H</w:t>
            </w:r>
            <w:r w:rsidR="000B46A0">
              <w:t>2</w:t>
            </w:r>
            <w:r w:rsidRPr="009D23AB">
              <w:t>&gt;</w:t>
            </w:r>
          </w:p>
          <w:p w14:paraId="2C467401" w14:textId="76C63F91" w:rsidR="00D82880" w:rsidRDefault="00C30D27" w:rsidP="00D82880">
            <w:r w:rsidRPr="00C30D27">
              <w:t>Internet installation can involve surveys, building approval, cabling work, equipment delivery, and an engineer visit. The time required depends on the provider, location, service type, and work already completed in the building.</w:t>
            </w:r>
          </w:p>
          <w:p w14:paraId="3087979D" w14:textId="77777777" w:rsidR="00685B2C" w:rsidRDefault="00685B2C" w:rsidP="00685B2C">
            <w:pPr>
              <w:jc w:val="center"/>
              <w:rPr>
                <w:b/>
                <w:bCs/>
                <w:color w:val="0E5AAB"/>
              </w:rPr>
            </w:pPr>
            <w:r>
              <w:rPr>
                <w:b/>
                <w:bCs/>
                <w:noProof/>
                <w:color w:val="0E5AAB"/>
              </w:rPr>
              <w:lastRenderedPageBreak/>
              <w:drawing>
                <wp:inline distT="0" distB="0" distL="0" distR="0" wp14:anchorId="38401875" wp14:editId="0DF7163A">
                  <wp:extent cx="5346356" cy="3564040"/>
                  <wp:effectExtent l="0" t="0" r="6985" b="0"/>
                  <wp:docPr id="564504664" name="Picture 1" descr="A person connecting wires to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04664" name="Picture 1" descr="A person connecting wires to a server&#10;&#10;Description automatically generated"/>
                          <pic:cNvPicPr/>
                        </pic:nvPicPr>
                        <pic:blipFill>
                          <a:blip r:embed="rId28"/>
                          <a:stretch>
                            <a:fillRect/>
                          </a:stretch>
                        </pic:blipFill>
                        <pic:spPr>
                          <a:xfrm>
                            <a:off x="0" y="0"/>
                            <a:ext cx="5352016" cy="3567813"/>
                          </a:xfrm>
                          <a:prstGeom prst="rect">
                            <a:avLst/>
                          </a:prstGeom>
                        </pic:spPr>
                      </pic:pic>
                    </a:graphicData>
                  </a:graphic>
                </wp:inline>
              </w:drawing>
            </w:r>
          </w:p>
          <w:p w14:paraId="5CD0259E" w14:textId="77777777" w:rsidR="00685B2C" w:rsidRPr="00685B2C" w:rsidRDefault="00685B2C" w:rsidP="00685B2C">
            <w:pPr>
              <w:rPr>
                <w:color w:val="0E5AAB"/>
              </w:rPr>
            </w:pPr>
            <w:r w:rsidRPr="00C30D27">
              <w:rPr>
                <w:b/>
                <w:bCs/>
                <w:color w:val="0E5AAB"/>
              </w:rPr>
              <w:t xml:space="preserve">IMAGE SOURCE: </w:t>
            </w:r>
            <w:hyperlink r:id="rId29" w:history="1">
              <w:r w:rsidRPr="00685B2C">
                <w:rPr>
                  <w:rStyle w:val="Hyperlink"/>
                  <w:color w:val="0E5AAB"/>
                </w:rPr>
                <w:t>https://www.pexels.com/photo/electronics-engineer-fixing-cables-on-server-442150/</w:t>
              </w:r>
            </w:hyperlink>
            <w:r w:rsidRPr="00685B2C">
              <w:rPr>
                <w:color w:val="0E5AAB"/>
              </w:rPr>
              <w:t xml:space="preserve"> </w:t>
            </w:r>
          </w:p>
          <w:p w14:paraId="0D1C305E" w14:textId="77777777" w:rsidR="00685B2C" w:rsidRPr="00685B2C" w:rsidRDefault="00685B2C" w:rsidP="00685B2C">
            <w:r w:rsidRPr="00685B2C">
              <w:t>Order the new connection as soon as you know what the office needs. Ask the provider to confirm the installation date, expected activation date, and any work that must be completed by the landlord or your contractors.</w:t>
            </w:r>
          </w:p>
          <w:p w14:paraId="0D784C96" w14:textId="77777777" w:rsidR="00685B2C" w:rsidRPr="00685B2C" w:rsidRDefault="00685B2C" w:rsidP="00685B2C">
            <w:r w:rsidRPr="00685B2C">
              <w:t>Choose the service based on how your business works. A company that depends on cloud applications, video meetings, internet phones, and large file transfers may need more capacity than a team that mainly uses email and web applications.</w:t>
            </w:r>
          </w:p>
          <w:p w14:paraId="5B1EC013" w14:textId="2370D8E2" w:rsidR="00685B2C" w:rsidRPr="00685B2C" w:rsidRDefault="00685B2C" w:rsidP="00685B2C">
            <w:r w:rsidRPr="00685B2C">
              <w:t xml:space="preserve">Microsoft advises businesses using Microsoft 365 to </w:t>
            </w:r>
            <w:hyperlink r:id="rId30" w:history="1">
              <w:r w:rsidRPr="00685B2C">
                <w:rPr>
                  <w:rStyle w:val="Hyperlink"/>
                  <w:color w:val="0E5AAB"/>
                </w:rPr>
                <w:t>assess internet capacity and network performance at each office location</w:t>
              </w:r>
            </w:hyperlink>
            <w:r w:rsidRPr="00685B2C">
              <w:t>, particularly when services such as Teams calls and meetings depend on that connection.</w:t>
            </w:r>
          </w:p>
          <w:p w14:paraId="45BB91D6" w14:textId="77777777" w:rsidR="00685B2C" w:rsidRPr="00685B2C" w:rsidRDefault="00685B2C" w:rsidP="00685B2C">
            <w:r w:rsidRPr="00685B2C">
              <w:t>If losing internet access would stop the business from operating, discuss a backup connection with your IT provider. That might use another fixed connection or a mobile network, depending on what is available at the location.</w:t>
            </w:r>
          </w:p>
          <w:p w14:paraId="47D69F06" w14:textId="77777777" w:rsidR="00685B2C" w:rsidRPr="00685B2C" w:rsidRDefault="00685B2C" w:rsidP="00685B2C">
            <w:r w:rsidRPr="00685B2C">
              <w:t>The backup should be tested. Having a second service on paper doesn’t help if the firewall isn’t configured to use it or the signal is too weak inside the building.</w:t>
            </w:r>
          </w:p>
          <w:p w14:paraId="5B88D68D" w14:textId="0F9F92AF" w:rsidR="0021525E" w:rsidRPr="0021525E" w:rsidRDefault="00685B2C" w:rsidP="00685B2C">
            <w:r w:rsidRPr="00685B2C">
              <w:t>Keep the old office connection active until the new one has been installed, tested, and used successfully. Cancelling it too early removes one of your fallback options if the move date changes</w:t>
            </w:r>
            <w:r w:rsidR="00D82880">
              <w:t>.</w:t>
            </w:r>
          </w:p>
          <w:p w14:paraId="6F9991FF" w14:textId="5D88FF24" w:rsidR="00A14DE9" w:rsidRDefault="00A14DE9" w:rsidP="00C57273">
            <w:pPr>
              <w:pStyle w:val="BLOG-H2"/>
            </w:pPr>
            <w:r w:rsidRPr="009D23AB">
              <w:lastRenderedPageBreak/>
              <w:t>&lt;H</w:t>
            </w:r>
            <w:r w:rsidR="00C57273">
              <w:t>2</w:t>
            </w:r>
            <w:r w:rsidRPr="009D23AB">
              <w:t>&gt;</w:t>
            </w:r>
            <w:r w:rsidR="00685B2C" w:rsidRPr="00685B2C">
              <w:t>Check phones, alarms, and other communication lines</w:t>
            </w:r>
            <w:r w:rsidRPr="009D23AB">
              <w:t>&lt;/H</w:t>
            </w:r>
            <w:r w:rsidR="00C57273">
              <w:t>2</w:t>
            </w:r>
            <w:r w:rsidRPr="009D23AB">
              <w:t>&gt;</w:t>
            </w:r>
          </w:p>
          <w:p w14:paraId="17208C51" w14:textId="77777777" w:rsidR="00685B2C" w:rsidRPr="00685B2C" w:rsidRDefault="00685B2C" w:rsidP="00685B2C">
            <w:pPr>
              <w:pStyle w:val="BLOG-H3"/>
              <w:rPr>
                <w:b w:val="0"/>
                <w:bCs w:val="0"/>
                <w:sz w:val="22"/>
                <w:szCs w:val="22"/>
                <w:lang w:eastAsia="en-US"/>
              </w:rPr>
            </w:pPr>
            <w:r w:rsidRPr="00685B2C">
              <w:rPr>
                <w:b w:val="0"/>
                <w:bCs w:val="0"/>
                <w:sz w:val="22"/>
                <w:szCs w:val="22"/>
                <w:lang w:eastAsia="en-US"/>
              </w:rPr>
              <w:t>Many business phone systems now use the internet, which means their reliability depends on the local network, internet connection, and power.</w:t>
            </w:r>
          </w:p>
          <w:p w14:paraId="56B3BA05" w14:textId="77777777" w:rsidR="00685B2C" w:rsidRPr="00685B2C" w:rsidRDefault="00685B2C" w:rsidP="00685B2C">
            <w:pPr>
              <w:pStyle w:val="BLOG-H3"/>
              <w:rPr>
                <w:b w:val="0"/>
                <w:bCs w:val="0"/>
                <w:sz w:val="22"/>
                <w:szCs w:val="22"/>
                <w:lang w:eastAsia="en-US"/>
              </w:rPr>
            </w:pPr>
            <w:r w:rsidRPr="00685B2C">
              <w:rPr>
                <w:b w:val="0"/>
                <w:bCs w:val="0"/>
                <w:sz w:val="22"/>
                <w:szCs w:val="22"/>
                <w:lang w:eastAsia="en-US"/>
              </w:rPr>
              <w:t>Ask your phone provider what needs to change at the new address. Confirm whether existing numbers can be moved, whether handsets need to be reconfigured, and whether the address associated with emergency calling needs to be updated.</w:t>
            </w:r>
          </w:p>
          <w:p w14:paraId="47F42D4E" w14:textId="77777777" w:rsidR="00685B2C" w:rsidRPr="00685B2C" w:rsidRDefault="00685B2C" w:rsidP="00685B2C">
            <w:pPr>
              <w:pStyle w:val="BLOG-H3"/>
              <w:rPr>
                <w:b w:val="0"/>
                <w:bCs w:val="0"/>
                <w:sz w:val="22"/>
                <w:szCs w:val="22"/>
                <w:lang w:eastAsia="en-US"/>
              </w:rPr>
            </w:pPr>
            <w:r w:rsidRPr="00685B2C">
              <w:rPr>
                <w:b w:val="0"/>
                <w:bCs w:val="0"/>
                <w:sz w:val="22"/>
                <w:szCs w:val="22"/>
                <w:lang w:eastAsia="en-US"/>
              </w:rPr>
              <w:t>Check other equipment that may rely on a phone or communication line. That could include alarms, intercoms, entry systems, payment terminals, elevator phones, fax machines, or monitoring equipment.</w:t>
            </w:r>
          </w:p>
          <w:p w14:paraId="7D7ADADB" w14:textId="77777777" w:rsidR="00685B2C" w:rsidRPr="00685B2C" w:rsidRDefault="00685B2C" w:rsidP="00685B2C">
            <w:pPr>
              <w:pStyle w:val="BLOG-H3"/>
              <w:rPr>
                <w:b w:val="0"/>
                <w:bCs w:val="0"/>
                <w:sz w:val="22"/>
                <w:szCs w:val="22"/>
                <w:lang w:eastAsia="en-US"/>
              </w:rPr>
            </w:pPr>
            <w:r w:rsidRPr="00685B2C">
              <w:rPr>
                <w:b w:val="0"/>
                <w:bCs w:val="0"/>
                <w:sz w:val="22"/>
                <w:szCs w:val="22"/>
                <w:lang w:eastAsia="en-US"/>
              </w:rPr>
              <w:t>Don’t assume a device will work because there is a phone socket on the wall. Older telephone networks are being replaced with digital services in many countries, and equipment designed for an analogue line may need an adapter, replacement, or its own mobile connection.</w:t>
            </w:r>
          </w:p>
          <w:p w14:paraId="2C57B98F" w14:textId="00179118" w:rsidR="000B46A0" w:rsidRDefault="00685B2C" w:rsidP="00685B2C">
            <w:pPr>
              <w:pStyle w:val="BLOG-H3"/>
              <w:rPr>
                <w:b w:val="0"/>
                <w:bCs w:val="0"/>
                <w:sz w:val="22"/>
                <w:szCs w:val="22"/>
                <w:lang w:eastAsia="en-US"/>
              </w:rPr>
            </w:pPr>
            <w:r w:rsidRPr="00685B2C">
              <w:rPr>
                <w:b w:val="0"/>
                <w:bCs w:val="0"/>
                <w:sz w:val="22"/>
                <w:szCs w:val="22"/>
                <w:lang w:eastAsia="en-US"/>
              </w:rPr>
              <w:t xml:space="preserve">For example, current UK government guidance advises businesses to check whether </w:t>
            </w:r>
            <w:hyperlink r:id="rId31" w:history="1">
              <w:r w:rsidRPr="00685B2C">
                <w:rPr>
                  <w:rStyle w:val="Hyperlink"/>
                  <w:b w:val="0"/>
                  <w:bCs w:val="0"/>
                  <w:color w:val="0E5AAB"/>
                  <w:sz w:val="22"/>
                  <w:szCs w:val="22"/>
                  <w:lang w:eastAsia="en-US"/>
                </w:rPr>
                <w:t>alarms, payment terminals, lifts, intercoms, and other devices rely on older telephone networks</w:t>
              </w:r>
            </w:hyperlink>
            <w:r w:rsidRPr="00685B2C">
              <w:rPr>
                <w:b w:val="0"/>
                <w:bCs w:val="0"/>
                <w:sz w:val="22"/>
                <w:szCs w:val="22"/>
                <w:lang w:eastAsia="en-US"/>
              </w:rPr>
              <w:t>. The dates and services vary by country, so ask each equipment supplier what the device needs at your new location</w:t>
            </w:r>
            <w:r w:rsidR="0021525E">
              <w:rPr>
                <w:b w:val="0"/>
                <w:bCs w:val="0"/>
                <w:sz w:val="22"/>
                <w:szCs w:val="22"/>
                <w:lang w:eastAsia="en-US"/>
              </w:rPr>
              <w:t>.</w:t>
            </w:r>
            <w:r w:rsidR="000B46A0" w:rsidRPr="000B46A0">
              <w:rPr>
                <w:b w:val="0"/>
                <w:bCs w:val="0"/>
                <w:sz w:val="22"/>
                <w:szCs w:val="22"/>
                <w:lang w:eastAsia="en-US"/>
              </w:rPr>
              <w:t xml:space="preserve"> </w:t>
            </w:r>
          </w:p>
          <w:p w14:paraId="533D7508" w14:textId="0B48334F" w:rsidR="000B46A0" w:rsidRPr="009D23AB" w:rsidRDefault="000B46A0" w:rsidP="0021525E">
            <w:pPr>
              <w:pStyle w:val="BLOG-H2"/>
            </w:pPr>
            <w:r w:rsidRPr="009D23AB">
              <w:t>&lt;H</w:t>
            </w:r>
            <w:r w:rsidR="0021525E">
              <w:t>2</w:t>
            </w:r>
            <w:r w:rsidRPr="009D23AB">
              <w:t>&gt;</w:t>
            </w:r>
            <w:r w:rsidR="00685B2C" w:rsidRPr="00685B2C">
              <w:t>Plan the network for the new space</w:t>
            </w:r>
            <w:r w:rsidRPr="009D23AB">
              <w:t>&lt;/H</w:t>
            </w:r>
            <w:r w:rsidR="0021525E">
              <w:t>2</w:t>
            </w:r>
            <w:r w:rsidRPr="009D23AB">
              <w:t>&gt;</w:t>
            </w:r>
          </w:p>
          <w:p w14:paraId="42F11550" w14:textId="77777777" w:rsidR="00685B2C" w:rsidRPr="00685B2C" w:rsidRDefault="00685B2C" w:rsidP="00685B2C">
            <w:r w:rsidRPr="00685B2C">
              <w:t>Moving the old router and switches to the new office without reviewing the setup can bring old problems with you.</w:t>
            </w:r>
          </w:p>
          <w:p w14:paraId="35CB817E" w14:textId="77777777" w:rsidR="00685B2C" w:rsidRPr="00685B2C" w:rsidRDefault="00685B2C" w:rsidP="00685B2C">
            <w:r w:rsidRPr="00685B2C">
              <w:t>Your IT provider should confirm whether the existing firewall, switches, and wireless access points are suitable for the new location. A larger office may need more wireless access points, while an office with thicker walls or several floors may need a different layout.</w:t>
            </w:r>
          </w:p>
          <w:p w14:paraId="5B339A09" w14:textId="77777777" w:rsidR="00685B2C" w:rsidRPr="00685B2C" w:rsidRDefault="00685B2C" w:rsidP="00685B2C">
            <w:r w:rsidRPr="00685B2C">
              <w:t>Wi-Fi should be tested from the places where people will use it, including meeting rooms and reception areas. Signal strength beside the network cabinet tells you very little about how a video call will perform at the far end of the office.</w:t>
            </w:r>
          </w:p>
          <w:p w14:paraId="65A92E3F" w14:textId="77777777" w:rsidR="00685B2C" w:rsidRPr="00685B2C" w:rsidRDefault="00685B2C" w:rsidP="00685B2C">
            <w:r w:rsidRPr="00685B2C">
              <w:t>Business and guest access should remain separated. Printers, cameras, building systems, and other connected devices may also need their own network controls, depending on the setup.</w:t>
            </w:r>
          </w:p>
          <w:p w14:paraId="62362BDC" w14:textId="26602511" w:rsidR="000B46A0" w:rsidRDefault="00685B2C" w:rsidP="00685B2C">
            <w:r w:rsidRPr="00685B2C">
              <w:t>If your systems restrict access by public IP address, tell the relevant software vendors about the move. The new internet service may use a different public IP address, which could stop access to cloud systems, supplier portals, remote connections, or site-to-site VPNs until the approved settings are updated</w:t>
            </w:r>
            <w:r w:rsidR="000B46A0">
              <w:t>.</w:t>
            </w:r>
          </w:p>
          <w:p w14:paraId="6685F1CF" w14:textId="4EFEFFF7" w:rsidR="00D82880" w:rsidRPr="009D23AB" w:rsidRDefault="00D82880" w:rsidP="00D82880">
            <w:pPr>
              <w:pStyle w:val="BLOG-H2"/>
            </w:pPr>
            <w:r w:rsidRPr="009D23AB">
              <w:lastRenderedPageBreak/>
              <w:t>&lt;H</w:t>
            </w:r>
            <w:r>
              <w:t>2</w:t>
            </w:r>
            <w:r w:rsidRPr="009D23AB">
              <w:t>&gt;</w:t>
            </w:r>
            <w:r w:rsidR="00685B2C" w:rsidRPr="00685B2C">
              <w:t xml:space="preserve">Back up important systems before equipment </w:t>
            </w:r>
            <w:proofErr w:type="gramStart"/>
            <w:r w:rsidR="00685B2C" w:rsidRPr="00685B2C">
              <w:t>is</w:t>
            </w:r>
            <w:proofErr w:type="gramEnd"/>
            <w:r w:rsidR="00685B2C" w:rsidRPr="00685B2C">
              <w:t xml:space="preserve"> moved</w:t>
            </w:r>
            <w:r w:rsidRPr="009D23AB">
              <w:t>&lt;/H</w:t>
            </w:r>
            <w:r>
              <w:t>2</w:t>
            </w:r>
            <w:r w:rsidRPr="009D23AB">
              <w:t>&gt;</w:t>
            </w:r>
          </w:p>
          <w:p w14:paraId="50B9EE2A" w14:textId="77777777" w:rsidR="00685B2C" w:rsidRPr="00685B2C" w:rsidRDefault="00685B2C" w:rsidP="00685B2C">
            <w:r w:rsidRPr="00685B2C">
              <w:t>Moving equipment creates more opportunities for something to be damaged, misplaced, or disconnected incorrectly.</w:t>
            </w:r>
          </w:p>
          <w:p w14:paraId="07F28EE3" w14:textId="77777777" w:rsidR="00685B2C" w:rsidRPr="00685B2C" w:rsidRDefault="00685B2C" w:rsidP="00685B2C">
            <w:r w:rsidRPr="00685B2C">
              <w:t>Confirm that important business data is backed up before the move begins. Then check that the most recent backups completed successfully and that the required information can be restored.</w:t>
            </w:r>
          </w:p>
          <w:p w14:paraId="7F6054D5" w14:textId="77777777" w:rsidR="00685B2C" w:rsidRPr="00685B2C" w:rsidRDefault="00685B2C" w:rsidP="00685B2C">
            <w:r w:rsidRPr="00685B2C">
              <w:t>A completed backup job isn’t enough on its own. You need confidence that the data is present and usable.</w:t>
            </w:r>
          </w:p>
          <w:p w14:paraId="2DA35C53" w14:textId="3AB44DF5" w:rsidR="00685B2C" w:rsidRPr="00685B2C" w:rsidRDefault="00685B2C" w:rsidP="00685B2C">
            <w:r w:rsidRPr="00685B2C">
              <w:t xml:space="preserve">The </w:t>
            </w:r>
            <w:hyperlink r:id="rId32" w:history="1">
              <w:r w:rsidRPr="00685B2C">
                <w:rPr>
                  <w:rStyle w:val="Hyperlink"/>
                  <w:color w:val="0E5AAB"/>
                </w:rPr>
                <w:t>NIST Cybersecurity Framework 2.0</w:t>
              </w:r>
            </w:hyperlink>
            <w:r w:rsidRPr="00685B2C">
              <w:rPr>
                <w:color w:val="0E5AAB"/>
              </w:rPr>
              <w:t xml:space="preserve"> </w:t>
            </w:r>
            <w:r w:rsidRPr="00685B2C">
              <w:t>recommends creating, protecting, maintaining, and testing backups. Its recovery guidance also calls for checking the integrity of backups and restored systems.</w:t>
            </w:r>
          </w:p>
          <w:p w14:paraId="29922443" w14:textId="6F19BA2F" w:rsidR="00D82880" w:rsidRDefault="00685B2C" w:rsidP="00685B2C">
            <w:r w:rsidRPr="00685B2C">
              <w:t>Cloud software may protect some information, but it doesn’t automatically cover every device, application, file location, or configuration in your business. Ask your IT provider to confirm what is backed up and what would need to be rebuilt if a device were damaged during the move</w:t>
            </w:r>
            <w:r w:rsidR="00D82880">
              <w:t>.</w:t>
            </w:r>
          </w:p>
          <w:p w14:paraId="35865F0D" w14:textId="2F51BA38" w:rsidR="000E3ABF" w:rsidRPr="009D23AB" w:rsidRDefault="000E3ABF" w:rsidP="000E3ABF">
            <w:pPr>
              <w:pStyle w:val="BLOG-H2"/>
            </w:pPr>
            <w:r w:rsidRPr="009D23AB">
              <w:t>&lt;H</w:t>
            </w:r>
            <w:r>
              <w:t>2</w:t>
            </w:r>
            <w:r w:rsidRPr="009D23AB">
              <w:t>&gt;</w:t>
            </w:r>
            <w:r w:rsidR="00685B2C" w:rsidRPr="00685B2C">
              <w:t>Decide what should move and what should be replaced</w:t>
            </w:r>
            <w:r w:rsidRPr="009D23AB">
              <w:t>&lt;/H</w:t>
            </w:r>
            <w:r>
              <w:t>2</w:t>
            </w:r>
            <w:r w:rsidRPr="009D23AB">
              <w:t>&gt;</w:t>
            </w:r>
          </w:p>
          <w:p w14:paraId="05DF1A28" w14:textId="77777777" w:rsidR="00685B2C" w:rsidRPr="00685B2C" w:rsidRDefault="00685B2C" w:rsidP="00685B2C">
            <w:r w:rsidRPr="00685B2C">
              <w:t>Moving an old switch, failing printer, or unsupported computer can save money in the short term, but it may also bring an existing problem into the new office. Ask your IT provider which equipment should move, which items should be replaced, and what can be retired.</w:t>
            </w:r>
          </w:p>
          <w:p w14:paraId="5AFB347D" w14:textId="77777777" w:rsidR="00685B2C" w:rsidRPr="00685B2C" w:rsidRDefault="00685B2C" w:rsidP="00685B2C">
            <w:r w:rsidRPr="00685B2C">
              <w:t>Do this review early. Replacement equipment may need to be ordered, configured, and tested before the move.</w:t>
            </w:r>
          </w:p>
          <w:p w14:paraId="721995F2" w14:textId="77777777" w:rsidR="00685B2C" w:rsidRPr="00685B2C" w:rsidRDefault="00685B2C" w:rsidP="00685B2C">
            <w:r w:rsidRPr="00685B2C">
              <w:t>Keep a record of every device being transported, including its serial number, current location, and intended location in the new office. Label cables, power supplies, monitors, phones, and any specialist adapters so the right parts arrive together.</w:t>
            </w:r>
          </w:p>
          <w:p w14:paraId="7AFF7708" w14:textId="5A9A4C64" w:rsidR="000E3ABF" w:rsidRDefault="00685B2C" w:rsidP="00685B2C">
            <w:r w:rsidRPr="00685B2C">
              <w:t>Photographs of the existing setup can help with equipment that has several connections, though passwords and other sensitive information shouldn’t appear in the images</w:t>
            </w:r>
            <w:r w:rsidR="000E3ABF">
              <w:t>.</w:t>
            </w:r>
          </w:p>
          <w:p w14:paraId="399D6EC2" w14:textId="5DC02903" w:rsidR="000E3ABF" w:rsidRPr="009D23AB" w:rsidRDefault="000E3ABF" w:rsidP="000E3ABF">
            <w:pPr>
              <w:pStyle w:val="BLOG-H2"/>
            </w:pPr>
            <w:r w:rsidRPr="009D23AB">
              <w:t>&lt;H</w:t>
            </w:r>
            <w:r>
              <w:t>2</w:t>
            </w:r>
            <w:r w:rsidRPr="009D23AB">
              <w:t>&gt;</w:t>
            </w:r>
            <w:r w:rsidR="00685B2C" w:rsidRPr="00685B2C">
              <w:t>Protect equipment and data during transport</w:t>
            </w:r>
            <w:r w:rsidRPr="009D23AB">
              <w:t>&lt;/H</w:t>
            </w:r>
            <w:r>
              <w:t>2</w:t>
            </w:r>
            <w:r w:rsidRPr="009D23AB">
              <w:t>&gt;</w:t>
            </w:r>
          </w:p>
          <w:p w14:paraId="3729C4F8" w14:textId="77777777" w:rsidR="00685B2C" w:rsidRPr="00685B2C" w:rsidRDefault="00685B2C" w:rsidP="00685B2C">
            <w:r w:rsidRPr="00685B2C">
              <w:t>Computers and network equipment should be packed and transported by people who know how to handle them.</w:t>
            </w:r>
          </w:p>
          <w:p w14:paraId="587625E0" w14:textId="77777777" w:rsidR="00685B2C" w:rsidRPr="00685B2C" w:rsidRDefault="00685B2C" w:rsidP="00685B2C">
            <w:r w:rsidRPr="00685B2C">
              <w:lastRenderedPageBreak/>
              <w:t>Small items such as backup drives, security keys, and network devices are easy to lose among general office boxes. Keep them in labeled, tracked containers and make sure someone is responsible for handing them over at the new location.</w:t>
            </w:r>
          </w:p>
          <w:p w14:paraId="4797DCAA" w14:textId="77777777" w:rsidR="00685B2C" w:rsidRPr="00685B2C" w:rsidRDefault="00685B2C" w:rsidP="00685B2C">
            <w:r w:rsidRPr="00685B2C">
              <w:t>Avoid leaving equipment unattended in hallways, shared loading areas, or unlocked rooms. A device doesn’t need to be working for the information stored on it to be valuable.</w:t>
            </w:r>
          </w:p>
          <w:p w14:paraId="3F0B8FEE" w14:textId="27F93AE1" w:rsidR="000E3ABF" w:rsidRDefault="00685B2C" w:rsidP="00685B2C">
            <w:r w:rsidRPr="00685B2C">
              <w:t>If a mover or outside contractor will handle business equipment, agree on who will pack it, who will receive it, and how missing or damaged items will be reported</w:t>
            </w:r>
            <w:r w:rsidR="00A42F77">
              <w:t>.</w:t>
            </w:r>
          </w:p>
          <w:p w14:paraId="5962C77F" w14:textId="4F6C7638" w:rsidR="000E3ABF" w:rsidRPr="009D23AB" w:rsidRDefault="000E3ABF" w:rsidP="000E3ABF">
            <w:pPr>
              <w:pStyle w:val="BLOG-H2"/>
            </w:pPr>
            <w:r w:rsidRPr="009D23AB">
              <w:t>&lt;H</w:t>
            </w:r>
            <w:r>
              <w:t>2</w:t>
            </w:r>
            <w:r w:rsidRPr="009D23AB">
              <w:t>&gt;</w:t>
            </w:r>
            <w:r w:rsidR="00685B2C" w:rsidRPr="00685B2C">
              <w:t>Choose a clear cutover period</w:t>
            </w:r>
            <w:r w:rsidRPr="009D23AB">
              <w:t>&lt;/H</w:t>
            </w:r>
            <w:r>
              <w:t>2</w:t>
            </w:r>
            <w:r w:rsidRPr="009D23AB">
              <w:t>&gt;</w:t>
            </w:r>
          </w:p>
          <w:p w14:paraId="14C56292" w14:textId="77777777" w:rsidR="00685B2C" w:rsidRPr="00685B2C" w:rsidRDefault="00685B2C" w:rsidP="00685B2C">
            <w:r w:rsidRPr="00685B2C">
              <w:t>Decide when staff will stop working at the old office and when systems will become available at the new one.</w:t>
            </w:r>
          </w:p>
          <w:p w14:paraId="73632D17" w14:textId="77777777" w:rsidR="00685B2C" w:rsidRPr="00685B2C" w:rsidRDefault="00685B2C" w:rsidP="00685B2C">
            <w:r w:rsidRPr="00685B2C">
              <w:t>During the cutover, avoid making software, network, or account changes that aren’t required for the move. Keeping unrelated changes out of the same period makes any problem easier to identify.</w:t>
            </w:r>
          </w:p>
          <w:p w14:paraId="3EC5B215" w14:textId="77777777" w:rsidR="00685B2C" w:rsidRPr="00685B2C" w:rsidRDefault="00685B2C" w:rsidP="00685B2C">
            <w:r w:rsidRPr="00685B2C">
              <w:t>Tell employees when systems may be unavailable and what they should do if they need to work during that time. Some staff may be able to work from home, but confirm that they have suitable devices, secure remote access, and the files they need before the office systems are disconnected.</w:t>
            </w:r>
          </w:p>
          <w:p w14:paraId="414DAAAB" w14:textId="77777777" w:rsidR="00685B2C" w:rsidRPr="00685B2C" w:rsidRDefault="00685B2C" w:rsidP="00685B2C">
            <w:r w:rsidRPr="00685B2C">
              <w:t>Choose which systems must come back first. Internet access, firewall services, identity systems, and phones may be more urgent than meeting-room screens or secondary printers.</w:t>
            </w:r>
          </w:p>
          <w:p w14:paraId="73F000FC" w14:textId="5B993032" w:rsidR="000E3ABF" w:rsidRDefault="00685B2C" w:rsidP="00685B2C">
            <w:r w:rsidRPr="00685B2C">
              <w:t>That order should be agreed in advance, so the technical team isn’t making business-priority decisions while equipment is being unpacked</w:t>
            </w:r>
            <w:r w:rsidR="00A42F77">
              <w:t>.</w:t>
            </w:r>
          </w:p>
          <w:p w14:paraId="7D6EBF19" w14:textId="5D115906" w:rsidR="000E3ABF" w:rsidRPr="009D23AB" w:rsidRDefault="000E3ABF" w:rsidP="000E3ABF">
            <w:pPr>
              <w:pStyle w:val="BLOG-H2"/>
            </w:pPr>
            <w:r w:rsidRPr="009D23AB">
              <w:t>&lt;H</w:t>
            </w:r>
            <w:r>
              <w:t>2</w:t>
            </w:r>
            <w:r w:rsidRPr="009D23AB">
              <w:t>&gt;</w:t>
            </w:r>
            <w:r w:rsidR="00685B2C" w:rsidRPr="00685B2C">
              <w:t xml:space="preserve">Test the new office before employees </w:t>
            </w:r>
            <w:proofErr w:type="gramStart"/>
            <w:r w:rsidR="00685B2C" w:rsidRPr="00685B2C">
              <w:t>arrive</w:t>
            </w:r>
            <w:proofErr w:type="gramEnd"/>
            <w:r w:rsidRPr="009D23AB">
              <w:t>&lt;/H</w:t>
            </w:r>
            <w:r>
              <w:t>2</w:t>
            </w:r>
            <w:r w:rsidRPr="009D23AB">
              <w:t>&gt;</w:t>
            </w:r>
          </w:p>
          <w:p w14:paraId="150504E0" w14:textId="77777777" w:rsidR="00685B2C" w:rsidRPr="00685B2C" w:rsidRDefault="00685B2C" w:rsidP="00685B2C">
            <w:r w:rsidRPr="00685B2C">
              <w:t>Once the new network is running, test it from the same places and devices your staff will use.</w:t>
            </w:r>
          </w:p>
          <w:p w14:paraId="7C98CE34" w14:textId="77777777" w:rsidR="00685B2C" w:rsidRPr="00685B2C" w:rsidRDefault="00685B2C" w:rsidP="00685B2C">
            <w:r w:rsidRPr="00685B2C">
              <w:t>Sign in to business applications, make internal and external calls, join a video meeting, send a test print job, scan a document, and confirm that payment or booking systems can connect.</w:t>
            </w:r>
          </w:p>
          <w:p w14:paraId="0D2B9E61" w14:textId="77777777" w:rsidR="00685B2C" w:rsidRPr="00685B2C" w:rsidRDefault="00685B2C" w:rsidP="00685B2C">
            <w:r w:rsidRPr="00685B2C">
              <w:t>Test remote access and site-to-site connections as well. Check security cameras, door access, alarms, meeting-room equipment, and any device that sends alerts over the network.</w:t>
            </w:r>
          </w:p>
          <w:p w14:paraId="5D67B419" w14:textId="6C5CB159" w:rsidR="00685B2C" w:rsidRPr="00685B2C" w:rsidRDefault="00685B2C" w:rsidP="00685B2C">
            <w:r w:rsidRPr="00685B2C">
              <w:lastRenderedPageBreak/>
              <w:t xml:space="preserve">If your business uses Microsoft 365, Microsoft provides a </w:t>
            </w:r>
            <w:hyperlink r:id="rId33" w:history="1">
              <w:r w:rsidRPr="00685B2C">
                <w:rPr>
                  <w:rStyle w:val="Hyperlink"/>
                  <w:color w:val="0E5AAB"/>
                </w:rPr>
                <w:t>network connectivity test</w:t>
              </w:r>
            </w:hyperlink>
            <w:r w:rsidRPr="00685B2C">
              <w:t xml:space="preserve"> that can assess the connection from the new location. Your IT provider may use other tests for internet speed, delay, packet loss, Wi-Fi coverage, and backup failover.</w:t>
            </w:r>
          </w:p>
          <w:p w14:paraId="6E74FA25" w14:textId="77777777" w:rsidR="00685B2C" w:rsidRPr="00685B2C" w:rsidRDefault="00685B2C" w:rsidP="00685B2C">
            <w:r w:rsidRPr="00685B2C">
              <w:t>Testing from one laptop next to the router isn’t enough. Problems often appear only when you use a particular room, printer, phone, or application.</w:t>
            </w:r>
          </w:p>
          <w:p w14:paraId="28772262" w14:textId="18AD6032" w:rsidR="000E3ABF" w:rsidRDefault="00685B2C" w:rsidP="00685B2C">
            <w:r w:rsidRPr="00685B2C">
              <w:t>Leave enough time to fix those problems before the office opens</w:t>
            </w:r>
            <w:r w:rsidR="00A42F77">
              <w:t>.</w:t>
            </w:r>
          </w:p>
          <w:p w14:paraId="438CD8E1" w14:textId="56E76A07" w:rsidR="000E3ABF" w:rsidRPr="009D23AB" w:rsidRDefault="000E3ABF" w:rsidP="000E3ABF">
            <w:pPr>
              <w:pStyle w:val="BLOG-H2"/>
            </w:pPr>
            <w:r w:rsidRPr="009D23AB">
              <w:t>&lt;H</w:t>
            </w:r>
            <w:r>
              <w:t>2</w:t>
            </w:r>
            <w:r w:rsidRPr="009D23AB">
              <w:t>&gt;</w:t>
            </w:r>
            <w:r w:rsidR="00685B2C" w:rsidRPr="00685B2C">
              <w:t>Update records and monitoring</w:t>
            </w:r>
            <w:r w:rsidRPr="009D23AB">
              <w:t>&lt;/H</w:t>
            </w:r>
            <w:r>
              <w:t>2</w:t>
            </w:r>
            <w:r w:rsidRPr="009D23AB">
              <w:t>&gt;</w:t>
            </w:r>
          </w:p>
          <w:p w14:paraId="2926D92A" w14:textId="77777777" w:rsidR="00685B2C" w:rsidRPr="00685B2C" w:rsidRDefault="00685B2C" w:rsidP="00685B2C">
            <w:r w:rsidRPr="00685B2C">
              <w:t>The move changes more than the physical location of your equipment.</w:t>
            </w:r>
          </w:p>
          <w:p w14:paraId="5265F53A" w14:textId="77777777" w:rsidR="00685B2C" w:rsidRPr="00685B2C" w:rsidRDefault="00685B2C" w:rsidP="00685B2C">
            <w:r w:rsidRPr="00685B2C">
              <w:t>Update network diagrams, asset records, support documents, and monitoring tools with the new address and setup. Make sure alerts still reach the right people and that your IT provider can remotely manage the equipment.</w:t>
            </w:r>
          </w:p>
          <w:p w14:paraId="2C7D8B29" w14:textId="77777777" w:rsidR="00685B2C" w:rsidRPr="00685B2C" w:rsidRDefault="00685B2C" w:rsidP="00685B2C">
            <w:r w:rsidRPr="00685B2C">
              <w:t>Tell relevant suppliers and service providers about the change. This may include software companies, phone providers, alarm companies, payment processors, insurers, and any vendor that restricts access based on your location or internet address.</w:t>
            </w:r>
          </w:p>
          <w:p w14:paraId="6D99E255" w14:textId="67507C9C" w:rsidR="000E3ABF" w:rsidRDefault="00685B2C" w:rsidP="00685B2C">
            <w:r w:rsidRPr="00685B2C">
              <w:t>Check your public website, email signatures, customer documents, and online business listings as part of the wider office move. Those aren’t all IT tasks, but they’re often easier to update when one person is coordinating the address change</w:t>
            </w:r>
            <w:r w:rsidR="00A42F77">
              <w:t>.</w:t>
            </w:r>
          </w:p>
          <w:p w14:paraId="7859DAE6" w14:textId="71262D9E" w:rsidR="000E3ABF" w:rsidRPr="009D23AB" w:rsidRDefault="000E3ABF" w:rsidP="000E3ABF">
            <w:pPr>
              <w:pStyle w:val="BLOG-H2"/>
            </w:pPr>
            <w:r w:rsidRPr="009D23AB">
              <w:t>&lt;H</w:t>
            </w:r>
            <w:r>
              <w:t>2</w:t>
            </w:r>
            <w:r w:rsidRPr="009D23AB">
              <w:t>&gt;</w:t>
            </w:r>
            <w:r w:rsidR="00685B2C" w:rsidRPr="00685B2C">
              <w:t>Don’t forget the old office</w:t>
            </w:r>
            <w:r w:rsidRPr="009D23AB">
              <w:t>&lt;/H</w:t>
            </w:r>
            <w:r>
              <w:t>2</w:t>
            </w:r>
            <w:r w:rsidRPr="009D23AB">
              <w:t>&gt;</w:t>
            </w:r>
          </w:p>
          <w:p w14:paraId="5B0CBDD6" w14:textId="77777777" w:rsidR="00685B2C" w:rsidRDefault="00685B2C" w:rsidP="00685B2C">
            <w:r w:rsidRPr="00685B2C">
              <w:t>After the move, inspect the old premises before returning the keys.</w:t>
            </w:r>
          </w:p>
          <w:p w14:paraId="4D6BDA99" w14:textId="546C2B3E" w:rsidR="00DF67B7" w:rsidRDefault="00DF67B7" w:rsidP="00DF67B7">
            <w:pPr>
              <w:jc w:val="center"/>
            </w:pPr>
            <w:r>
              <w:rPr>
                <w:noProof/>
              </w:rPr>
              <w:lastRenderedPageBreak/>
              <w:drawing>
                <wp:inline distT="0" distB="0" distL="0" distR="0" wp14:anchorId="54C3DEB6" wp14:editId="3BAEDD87">
                  <wp:extent cx="5354594" cy="3570125"/>
                  <wp:effectExtent l="0" t="0" r="0" b="0"/>
                  <wp:docPr id="733559402" name="Picture 2" descr="A room with desks and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59402" name="Picture 2" descr="A room with desks and computer&#10;&#10;Description automatically generated"/>
                          <pic:cNvPicPr/>
                        </pic:nvPicPr>
                        <pic:blipFill>
                          <a:blip r:embed="rId34"/>
                          <a:stretch>
                            <a:fillRect/>
                          </a:stretch>
                        </pic:blipFill>
                        <pic:spPr>
                          <a:xfrm>
                            <a:off x="0" y="0"/>
                            <a:ext cx="5365250" cy="3577229"/>
                          </a:xfrm>
                          <a:prstGeom prst="rect">
                            <a:avLst/>
                          </a:prstGeom>
                        </pic:spPr>
                      </pic:pic>
                    </a:graphicData>
                  </a:graphic>
                </wp:inline>
              </w:drawing>
            </w:r>
          </w:p>
          <w:p w14:paraId="035A004F" w14:textId="2024F190" w:rsidR="00DF67B7" w:rsidRPr="00DF67B7" w:rsidRDefault="00DF67B7" w:rsidP="00685B2C">
            <w:pPr>
              <w:rPr>
                <w:color w:val="0E5AAB"/>
              </w:rPr>
            </w:pPr>
            <w:r w:rsidRPr="00DF67B7">
              <w:rPr>
                <w:b/>
                <w:bCs/>
                <w:color w:val="0E5AAB"/>
              </w:rPr>
              <w:t>IMAGE SOURCE:</w:t>
            </w:r>
            <w:r>
              <w:rPr>
                <w:color w:val="0E5AAB"/>
              </w:rPr>
              <w:t xml:space="preserve"> </w:t>
            </w:r>
            <w:hyperlink r:id="rId35" w:history="1">
              <w:r w:rsidRPr="00E9638C">
                <w:rPr>
                  <w:rStyle w:val="Hyperlink"/>
                </w:rPr>
                <w:t>https://www.pexels.com/photo/cozy-empty-office-space-in-afternoon-light-31517321/</w:t>
              </w:r>
            </w:hyperlink>
            <w:r w:rsidRPr="00DF67B7">
              <w:rPr>
                <w:color w:val="0E5AAB"/>
              </w:rPr>
              <w:t xml:space="preserve"> </w:t>
            </w:r>
          </w:p>
          <w:p w14:paraId="12DB9988" w14:textId="77777777" w:rsidR="00685B2C" w:rsidRPr="00685B2C" w:rsidRDefault="00685B2C" w:rsidP="00685B2C">
            <w:r w:rsidRPr="00685B2C">
              <w:t>Check cupboards, server rooms, ceiling spaces, storage areas, and desks for network equipment, backup drives, phones, printers, and computers. Remove any labels or paperwork that contain passwords, network details, or other sensitive information.</w:t>
            </w:r>
          </w:p>
          <w:p w14:paraId="0D9DA145" w14:textId="77777777" w:rsidR="00685B2C" w:rsidRPr="00685B2C" w:rsidRDefault="00685B2C" w:rsidP="00685B2C">
            <w:r w:rsidRPr="00685B2C">
              <w:t>Equipment that won’t be reused should be wiped or destroyed using a method appropriate for the data it contains. Deleting files or performing a basic reset may not be enough for every device.</w:t>
            </w:r>
          </w:p>
          <w:p w14:paraId="734083A5" w14:textId="77777777" w:rsidR="00685B2C" w:rsidRPr="00685B2C" w:rsidRDefault="00685B2C" w:rsidP="00685B2C">
            <w:r w:rsidRPr="00685B2C">
              <w:t>The UK National Cyber Security Centre provides guidance on securely sanitizing storage media before equipment is reused, sold, returned, or discarded.</w:t>
            </w:r>
          </w:p>
          <w:p w14:paraId="2FB2C5C5" w14:textId="0D0737E5" w:rsidR="000E3ABF" w:rsidRDefault="00685B2C" w:rsidP="00685B2C">
            <w:r w:rsidRPr="00685B2C">
              <w:t>Once the new office is working and you’re certain the old services are no longer needed, cancel the old internet, phone, and monitoring contracts. Keep written confirmation so the business isn’t charged for services left running after the lease ends</w:t>
            </w:r>
            <w:r w:rsidR="00A42F77">
              <w:t>.</w:t>
            </w:r>
          </w:p>
          <w:p w14:paraId="127062BF" w14:textId="5EC09DAC" w:rsidR="000E3ABF" w:rsidRPr="009D23AB" w:rsidRDefault="000E3ABF" w:rsidP="000E3ABF">
            <w:pPr>
              <w:pStyle w:val="BLOG-H2"/>
            </w:pPr>
            <w:r w:rsidRPr="009D23AB">
              <w:t>&lt;H</w:t>
            </w:r>
            <w:r>
              <w:t>2</w:t>
            </w:r>
            <w:r w:rsidRPr="009D23AB">
              <w:t>&gt;</w:t>
            </w:r>
            <w:r w:rsidR="00685B2C" w:rsidRPr="00685B2C">
              <w:t>Plan support for the first working day</w:t>
            </w:r>
            <w:r w:rsidRPr="009D23AB">
              <w:t>&lt;/H</w:t>
            </w:r>
            <w:r>
              <w:t>2</w:t>
            </w:r>
            <w:r w:rsidRPr="009D23AB">
              <w:t>&gt;</w:t>
            </w:r>
          </w:p>
          <w:p w14:paraId="682DE094" w14:textId="77777777" w:rsidR="00685B2C" w:rsidRPr="00685B2C" w:rsidRDefault="00685B2C" w:rsidP="00685B2C">
            <w:r w:rsidRPr="00685B2C">
              <w:t>Even after testing, some employees will need help connecting to Wi-Fi, finding printers, signing into phones, or using meeting-room equipment.</w:t>
            </w:r>
          </w:p>
          <w:p w14:paraId="430D73D1" w14:textId="77777777" w:rsidR="00685B2C" w:rsidRPr="00685B2C" w:rsidRDefault="00685B2C" w:rsidP="00685B2C">
            <w:r w:rsidRPr="00685B2C">
              <w:t>Arrange for your IT provider or internal support person to be available when staff first arrive. Fixing a small issue for one employee is much easier before ten other people report the same problem.</w:t>
            </w:r>
          </w:p>
          <w:p w14:paraId="762101E6" w14:textId="77777777" w:rsidR="00685B2C" w:rsidRPr="00685B2C" w:rsidRDefault="00685B2C" w:rsidP="00685B2C">
            <w:r w:rsidRPr="00685B2C">
              <w:lastRenderedPageBreak/>
              <w:t>Give staff simple instructions before the move. Tell them what equipment they’re responsible for packing, what they should leave for the technical team, when systems will be unavailable, and how to report a problem at the new office.</w:t>
            </w:r>
          </w:p>
          <w:p w14:paraId="46ED234F" w14:textId="6B52C0C0" w:rsidR="000E3ABF" w:rsidRDefault="00685B2C" w:rsidP="00685B2C">
            <w:r w:rsidRPr="00685B2C">
              <w:t>After the first few days, ask department managers whether anything is slower, unreliable, or missing. Some problems only appear when the office is busy and several people are using the network at once</w:t>
            </w:r>
            <w:r w:rsidR="00A42F77">
              <w:t>.</w:t>
            </w:r>
          </w:p>
          <w:p w14:paraId="4FFE2075" w14:textId="2421A1E4" w:rsidR="002126FE" w:rsidRDefault="002126FE" w:rsidP="002126FE">
            <w:pPr>
              <w:pStyle w:val="BLOG-H2"/>
            </w:pPr>
            <w:r w:rsidRPr="009D23AB">
              <w:t>&lt;H</w:t>
            </w:r>
            <w:r>
              <w:t>2</w:t>
            </w:r>
            <w:r w:rsidRPr="009D23AB">
              <w:t>&gt;</w:t>
            </w:r>
            <w:r w:rsidR="00F23F92">
              <w:t>Frequently Asked Questions</w:t>
            </w:r>
            <w:r w:rsidRPr="009D23AB">
              <w:t>&lt;/H</w:t>
            </w:r>
            <w:r>
              <w:t>2</w:t>
            </w:r>
            <w:r w:rsidRPr="009D23AB">
              <w:t>&gt;</w:t>
            </w:r>
          </w:p>
          <w:p w14:paraId="735BCED4" w14:textId="466EBD52" w:rsidR="002126FE" w:rsidRDefault="002126FE" w:rsidP="002126FE">
            <w:pPr>
              <w:pStyle w:val="BLOG-H3"/>
            </w:pPr>
            <w:r w:rsidRPr="009D23AB">
              <w:t>&lt;H</w:t>
            </w:r>
            <w:r>
              <w:t>3</w:t>
            </w:r>
            <w:r w:rsidRPr="009D23AB">
              <w:t>&gt;</w:t>
            </w:r>
            <w:r w:rsidR="00685B2C" w:rsidRPr="00685B2C">
              <w:t xml:space="preserve">How early should we involve our IT </w:t>
            </w:r>
            <w:proofErr w:type="gramStart"/>
            <w:r w:rsidR="00685B2C" w:rsidRPr="00685B2C">
              <w:t>provider?</w:t>
            </w:r>
            <w:r w:rsidRPr="009D23AB">
              <w:t>&lt;</w:t>
            </w:r>
            <w:proofErr w:type="gramEnd"/>
            <w:r w:rsidRPr="009D23AB">
              <w:t>/H</w:t>
            </w:r>
            <w:r>
              <w:t>3</w:t>
            </w:r>
            <w:r w:rsidRPr="009D23AB">
              <w:t>&gt;</w:t>
            </w:r>
          </w:p>
          <w:p w14:paraId="1589F2D3" w14:textId="1EDA8E10" w:rsidR="00A96F5D" w:rsidRDefault="00685B2C" w:rsidP="000B46A0">
            <w:r w:rsidRPr="00685B2C">
              <w:t>Involve them as soon as the new office becomes a serious option. Internet availability, building access, cabling, and equipment requirements can affect the move schedule and budget</w:t>
            </w:r>
            <w:r w:rsidR="00A96F5D" w:rsidRPr="00A96F5D">
              <w:t>.</w:t>
            </w:r>
          </w:p>
          <w:p w14:paraId="75E6A51D" w14:textId="47E7F649" w:rsidR="00116C12" w:rsidRDefault="00116C12" w:rsidP="00116C12">
            <w:pPr>
              <w:pStyle w:val="BLOG-H3"/>
            </w:pPr>
            <w:r w:rsidRPr="009D23AB">
              <w:t>&lt;H</w:t>
            </w:r>
            <w:r>
              <w:t>3</w:t>
            </w:r>
            <w:r w:rsidRPr="009D23AB">
              <w:t>&gt;</w:t>
            </w:r>
            <w:r w:rsidR="00685B2C" w:rsidRPr="00685B2C">
              <w:t xml:space="preserve">Should we cancel the old internet before </w:t>
            </w:r>
            <w:proofErr w:type="gramStart"/>
            <w:r w:rsidR="00685B2C" w:rsidRPr="00685B2C">
              <w:t>moving?</w:t>
            </w:r>
            <w:r w:rsidRPr="009D23AB">
              <w:t>&lt;</w:t>
            </w:r>
            <w:proofErr w:type="gramEnd"/>
            <w:r w:rsidRPr="009D23AB">
              <w:t>/H</w:t>
            </w:r>
            <w:r>
              <w:t>3</w:t>
            </w:r>
            <w:r w:rsidRPr="009D23AB">
              <w:t>&gt;</w:t>
            </w:r>
          </w:p>
          <w:p w14:paraId="622E8BDB" w14:textId="369367E0" w:rsidR="00A96F5D" w:rsidRDefault="00685B2C" w:rsidP="000B46A0">
            <w:pPr>
              <w:pStyle w:val="BLOG-H3"/>
              <w:rPr>
                <w:b w:val="0"/>
                <w:bCs w:val="0"/>
                <w:sz w:val="22"/>
                <w:szCs w:val="22"/>
                <w:lang w:eastAsia="en-US"/>
              </w:rPr>
            </w:pPr>
            <w:r w:rsidRPr="00685B2C">
              <w:rPr>
                <w:b w:val="0"/>
                <w:bCs w:val="0"/>
                <w:sz w:val="22"/>
                <w:szCs w:val="22"/>
                <w:lang w:eastAsia="en-US"/>
              </w:rPr>
              <w:t>Keep it active until the new connection has been installed and tested. If the move is delayed or the new service has a fault, the old office may still provide a temporary place to work</w:t>
            </w:r>
            <w:r w:rsidR="00A96F5D" w:rsidRPr="00A96F5D">
              <w:rPr>
                <w:b w:val="0"/>
                <w:bCs w:val="0"/>
                <w:sz w:val="22"/>
                <w:szCs w:val="22"/>
                <w:lang w:eastAsia="en-US"/>
              </w:rPr>
              <w:t>.</w:t>
            </w:r>
          </w:p>
          <w:p w14:paraId="0D6FABDB" w14:textId="68447965" w:rsidR="002C05ED" w:rsidRDefault="002C05ED" w:rsidP="00597062">
            <w:pPr>
              <w:pStyle w:val="BLOG-H3"/>
            </w:pPr>
            <w:r w:rsidRPr="009D23AB">
              <w:t>&lt;H</w:t>
            </w:r>
            <w:r>
              <w:t>3</w:t>
            </w:r>
            <w:r w:rsidRPr="009D23AB">
              <w:t>&gt;</w:t>
            </w:r>
            <w:r w:rsidR="00685B2C" w:rsidRPr="00685B2C">
              <w:t xml:space="preserve">Can staff work from mobile hotspots during the </w:t>
            </w:r>
            <w:proofErr w:type="gramStart"/>
            <w:r w:rsidR="00685B2C" w:rsidRPr="00685B2C">
              <w:t>move?</w:t>
            </w:r>
            <w:r w:rsidRPr="009D23AB">
              <w:t>&lt;</w:t>
            </w:r>
            <w:proofErr w:type="gramEnd"/>
            <w:r w:rsidRPr="009D23AB">
              <w:t>/H</w:t>
            </w:r>
            <w:r>
              <w:t>3</w:t>
            </w:r>
            <w:r w:rsidRPr="009D23AB">
              <w:t>&gt;</w:t>
            </w:r>
          </w:p>
          <w:p w14:paraId="449B1B35" w14:textId="36263CF7" w:rsidR="002C05ED" w:rsidRDefault="00685B2C" w:rsidP="000B46A0">
            <w:r w:rsidRPr="00685B2C">
              <w:t>Hotspots may help a small number of employees with basic tasks, but coverage, speed, data limits, and security vary. Test the option in advance and don’t rely on it for the entire office without checking whether it can support your business systems</w:t>
            </w:r>
            <w:r w:rsidR="00CD3BD1" w:rsidRPr="00CD3BD1">
              <w:t>.</w:t>
            </w:r>
          </w:p>
          <w:p w14:paraId="67B9D83E" w14:textId="77E2302E" w:rsidR="003F0816" w:rsidRDefault="003F0816" w:rsidP="003F0816">
            <w:pPr>
              <w:pStyle w:val="BLOG-H3"/>
            </w:pPr>
            <w:r w:rsidRPr="009D23AB">
              <w:t>&lt;H</w:t>
            </w:r>
            <w:r>
              <w:t>3</w:t>
            </w:r>
            <w:r w:rsidRPr="009D23AB">
              <w:t>&gt;</w:t>
            </w:r>
            <w:r w:rsidR="00685B2C" w:rsidRPr="00685B2C">
              <w:t xml:space="preserve">Do cloud-based businesses still need an IT move </w:t>
            </w:r>
            <w:proofErr w:type="gramStart"/>
            <w:r w:rsidR="00685B2C" w:rsidRPr="00685B2C">
              <w:t>plan?</w:t>
            </w:r>
            <w:r w:rsidRPr="009D23AB">
              <w:t>&lt;</w:t>
            </w:r>
            <w:proofErr w:type="gramEnd"/>
            <w:r w:rsidRPr="009D23AB">
              <w:t>/H</w:t>
            </w:r>
            <w:r>
              <w:t>3</w:t>
            </w:r>
            <w:r w:rsidRPr="009D23AB">
              <w:t>&gt;</w:t>
            </w:r>
          </w:p>
          <w:p w14:paraId="49C6B927" w14:textId="3AD2D37C" w:rsidR="003F0816" w:rsidRDefault="00685B2C" w:rsidP="00C84A80">
            <w:r w:rsidRPr="00685B2C">
              <w:t>Yes. Cloud software still depends on internet access, Wi-Fi, user accounts, phones, printers, security systems, and correctly configured devices at the new office</w:t>
            </w:r>
            <w:r w:rsidR="0021525E" w:rsidRPr="0021525E">
              <w:t>.</w:t>
            </w:r>
          </w:p>
          <w:p w14:paraId="1285F9A4" w14:textId="03AF157A" w:rsidR="003F0816" w:rsidRDefault="003F0816" w:rsidP="003F0816">
            <w:pPr>
              <w:pStyle w:val="BLOG-H3"/>
            </w:pPr>
            <w:r w:rsidRPr="009D23AB">
              <w:t>&lt;H</w:t>
            </w:r>
            <w:r>
              <w:t>3</w:t>
            </w:r>
            <w:r w:rsidRPr="009D23AB">
              <w:t>&gt;</w:t>
            </w:r>
            <w:r w:rsidR="00685B2C" w:rsidRPr="00685B2C">
              <w:t xml:space="preserve">Who should move our computers and network </w:t>
            </w:r>
            <w:proofErr w:type="gramStart"/>
            <w:r w:rsidR="00685B2C" w:rsidRPr="00685B2C">
              <w:t>equipment?</w:t>
            </w:r>
            <w:r w:rsidRPr="009D23AB">
              <w:t>&lt;</w:t>
            </w:r>
            <w:proofErr w:type="gramEnd"/>
            <w:r w:rsidRPr="009D23AB">
              <w:t>/H</w:t>
            </w:r>
            <w:r>
              <w:t>3</w:t>
            </w:r>
            <w:r w:rsidRPr="009D23AB">
              <w:t>&gt;</w:t>
            </w:r>
          </w:p>
          <w:p w14:paraId="6F35A2ED" w14:textId="202896F4" w:rsidR="003F0816" w:rsidRDefault="00685B2C" w:rsidP="000B46A0">
            <w:r w:rsidRPr="00685B2C">
              <w:t>Your IT provider should disconnect and reconnect equipment that requires technical knowledge. If a moving company transports it, agree on packing, labeling, handling, and handover responsibilities before moving day</w:t>
            </w:r>
            <w:r w:rsidR="00A42F77" w:rsidRPr="00A42F77">
              <w:t>.</w:t>
            </w:r>
          </w:p>
          <w:p w14:paraId="1DE2D1B8" w14:textId="750291CC" w:rsidR="00C84A80" w:rsidRDefault="00C84A80" w:rsidP="00C84A80">
            <w:pPr>
              <w:pStyle w:val="BLOG-H2"/>
            </w:pPr>
            <w:r w:rsidRPr="009D23AB">
              <w:t>&lt;H</w:t>
            </w:r>
            <w:r>
              <w:t>2</w:t>
            </w:r>
            <w:r w:rsidRPr="009D23AB">
              <w:t>&gt;</w:t>
            </w:r>
            <w:r w:rsidRPr="00C84A80">
              <w:t xml:space="preserve">Sources and </w:t>
            </w:r>
            <w:r w:rsidR="00685B2C">
              <w:t>F</w:t>
            </w:r>
            <w:r w:rsidRPr="00C84A80">
              <w:t xml:space="preserve">urther </w:t>
            </w:r>
            <w:r w:rsidR="00685B2C">
              <w:t>R</w:t>
            </w:r>
            <w:r w:rsidRPr="00C84A80">
              <w:t>eading</w:t>
            </w:r>
            <w:r w:rsidRPr="009D23AB">
              <w:t>&lt;/H</w:t>
            </w:r>
            <w:r>
              <w:t>2</w:t>
            </w:r>
            <w:r w:rsidRPr="009D23AB">
              <w:t>&gt;</w:t>
            </w:r>
          </w:p>
          <w:p w14:paraId="4AF5547D" w14:textId="77777777" w:rsidR="00685B2C" w:rsidRPr="00685B2C" w:rsidRDefault="00685B2C" w:rsidP="00685B2C">
            <w:pPr>
              <w:pStyle w:val="BulletPoints-OrangeDots"/>
              <w:rPr>
                <w:rFonts w:cstheme="minorHAnsi"/>
                <w:color w:val="0E5AAB"/>
              </w:rPr>
            </w:pPr>
            <w:hyperlink r:id="rId36">
              <w:r w:rsidRPr="00685B2C">
                <w:rPr>
                  <w:rFonts w:cstheme="minorHAnsi"/>
                  <w:color w:val="0E5AAB"/>
                </w:rPr>
                <w:t>NIST Cybersecurity Framework 2.0 Small Business Quick-Start Guide</w:t>
              </w:r>
            </w:hyperlink>
          </w:p>
          <w:p w14:paraId="40B71BCC" w14:textId="77777777" w:rsidR="00685B2C" w:rsidRPr="00685B2C" w:rsidRDefault="00685B2C" w:rsidP="00685B2C">
            <w:pPr>
              <w:pStyle w:val="BulletPoints-OrangeDots"/>
              <w:rPr>
                <w:rFonts w:cstheme="minorHAnsi"/>
                <w:color w:val="0E5AAB"/>
              </w:rPr>
            </w:pPr>
            <w:hyperlink r:id="rId37">
              <w:r w:rsidRPr="00685B2C">
                <w:rPr>
                  <w:rFonts w:cstheme="minorHAnsi"/>
                  <w:color w:val="0E5AAB"/>
                </w:rPr>
                <w:t>NIST Cybersecurity Framework 2.0</w:t>
              </w:r>
            </w:hyperlink>
          </w:p>
          <w:p w14:paraId="4BB23986" w14:textId="77777777" w:rsidR="00685B2C" w:rsidRPr="00685B2C" w:rsidRDefault="00685B2C" w:rsidP="00685B2C">
            <w:pPr>
              <w:pStyle w:val="BulletPoints-OrangeDots"/>
              <w:rPr>
                <w:rFonts w:cstheme="minorHAnsi"/>
                <w:color w:val="0E5AAB"/>
              </w:rPr>
            </w:pPr>
            <w:hyperlink r:id="rId38">
              <w:r w:rsidRPr="00685B2C">
                <w:rPr>
                  <w:rFonts w:cstheme="minorHAnsi"/>
                  <w:color w:val="0E5AAB"/>
                </w:rPr>
                <w:t>Microsoft: Assessing Microsoft 365 Network Connectivity</w:t>
              </w:r>
            </w:hyperlink>
          </w:p>
          <w:p w14:paraId="0F55B069" w14:textId="77777777" w:rsidR="00685B2C" w:rsidRPr="00685B2C" w:rsidRDefault="00685B2C" w:rsidP="00685B2C">
            <w:pPr>
              <w:pStyle w:val="BulletPoints-OrangeDots"/>
              <w:rPr>
                <w:rFonts w:cstheme="minorHAnsi"/>
                <w:color w:val="0E5AAB"/>
              </w:rPr>
            </w:pPr>
            <w:hyperlink r:id="rId39">
              <w:r w:rsidRPr="00685B2C">
                <w:rPr>
                  <w:rFonts w:cstheme="minorHAnsi"/>
                  <w:color w:val="0E5AAB"/>
                </w:rPr>
                <w:t>Microsoft 365 Network Connectivity Test</w:t>
              </w:r>
            </w:hyperlink>
          </w:p>
          <w:p w14:paraId="655D60BE" w14:textId="77777777" w:rsidR="00685B2C" w:rsidRPr="00685B2C" w:rsidRDefault="00685B2C" w:rsidP="00685B2C">
            <w:pPr>
              <w:pStyle w:val="BulletPoints-OrangeDots"/>
              <w:rPr>
                <w:rFonts w:cstheme="minorHAnsi"/>
                <w:color w:val="0E5AAB"/>
              </w:rPr>
            </w:pPr>
            <w:hyperlink r:id="rId40">
              <w:r w:rsidRPr="00685B2C">
                <w:rPr>
                  <w:rFonts w:cstheme="minorHAnsi"/>
                  <w:color w:val="0E5AAB"/>
                </w:rPr>
                <w:t>UK Government: Moving Landlines to Digital Technologies</w:t>
              </w:r>
            </w:hyperlink>
          </w:p>
          <w:p w14:paraId="4A55467E" w14:textId="77777777" w:rsidR="00685B2C" w:rsidRPr="00685B2C" w:rsidRDefault="00685B2C" w:rsidP="00685B2C">
            <w:pPr>
              <w:pStyle w:val="BulletPoints-OrangeDots"/>
              <w:rPr>
                <w:rFonts w:cstheme="minorHAnsi"/>
                <w:color w:val="0E5AAB"/>
              </w:rPr>
            </w:pPr>
            <w:hyperlink r:id="rId41">
              <w:r w:rsidRPr="00685B2C">
                <w:rPr>
                  <w:rFonts w:cstheme="minorHAnsi"/>
                  <w:color w:val="0E5AAB"/>
                </w:rPr>
                <w:t>UK National Cyber Security Centre: Secure Sanitization of Storage Media</w:t>
              </w:r>
            </w:hyperlink>
          </w:p>
          <w:p w14:paraId="55DA0092" w14:textId="5BFA5EBE" w:rsidR="00C84A80" w:rsidRDefault="00685B2C" w:rsidP="00685B2C">
            <w:r w:rsidRPr="00685B2C">
              <w:lastRenderedPageBreak/>
              <w:t xml:space="preserve">If your business is planning an office move, involve your IT provider before dates and contractors are finalized. If you don’t have an IT provider, you can always reach out to </w:t>
            </w:r>
            <w:proofErr w:type="gramStart"/>
            <w:r w:rsidRPr="00685B2C">
              <w:t>us</w:t>
            </w:r>
            <w:proofErr w:type="gramEnd"/>
            <w:r w:rsidRPr="00685B2C">
              <w:t xml:space="preserve"> and we’ll help you plan the move.</w:t>
            </w:r>
          </w:p>
          <w:p w14:paraId="4EDA6AFD" w14:textId="77777777" w:rsidR="00685B2C" w:rsidRDefault="00685B2C" w:rsidP="00C84A80">
            <w:pPr>
              <w:pStyle w:val="TTTBody"/>
              <w:spacing w:after="60"/>
              <w:ind w:left="720"/>
            </w:pPr>
          </w:p>
          <w:p w14:paraId="54B0D5EC" w14:textId="439FF997" w:rsidR="00EB5434" w:rsidRPr="00C4017A" w:rsidRDefault="00EB5434" w:rsidP="002126FE">
            <w:pPr>
              <w:rPr>
                <w:b/>
                <w:bCs/>
                <w:lang w:eastAsia="en-PH"/>
              </w:rPr>
            </w:pPr>
            <w:r w:rsidRPr="00C4017A">
              <w:rPr>
                <w:b/>
                <w:bCs/>
                <w:lang w:eastAsia="en-PH"/>
              </w:rPr>
              <w:t xml:space="preserve">Article used with permission from </w:t>
            </w:r>
            <w:hyperlink r:id="rId42" w:tgtFrame="_blank" w:history="1">
              <w:r w:rsidRPr="00FE3B0B">
                <w:rPr>
                  <w:rStyle w:val="Hyperlink"/>
                  <w:b/>
                  <w:bCs/>
                  <w:lang w:val="en-AU" w:eastAsia="en-PH"/>
                </w:rPr>
                <w:t>The Technology Press.</w:t>
              </w:r>
            </w:hyperlink>
            <w:r w:rsidRPr="00C4017A">
              <w:rPr>
                <w:b/>
                <w:bCs/>
                <w:lang w:eastAsia="en-PH"/>
              </w:rPr>
              <w:t xml:space="preserve"> </w:t>
            </w:r>
          </w:p>
        </w:tc>
      </w:tr>
    </w:tbl>
    <w:p w14:paraId="50AA6689" w14:textId="77777777" w:rsidR="00C84A80" w:rsidRDefault="00C84A80" w:rsidP="009B5E3B">
      <w:pPr>
        <w:rPr>
          <w:b/>
          <w:bCs/>
          <w:lang w:val="en-PH"/>
        </w:rPr>
      </w:pPr>
    </w:p>
    <w:p w14:paraId="286C1DB7" w14:textId="77777777" w:rsidR="00C84A80" w:rsidRDefault="00C84A80" w:rsidP="009B5E3B">
      <w:pPr>
        <w:rPr>
          <w:b/>
          <w:bCs/>
          <w:lang w:val="en-PH"/>
        </w:rPr>
      </w:pPr>
    </w:p>
    <w:p w14:paraId="0D45B625" w14:textId="56BCC1E8" w:rsidR="00E35661" w:rsidRDefault="001641F2" w:rsidP="009B5E3B">
      <w:pPr>
        <w:rPr>
          <w:b/>
          <w:bCs/>
          <w:lang w:val="en-PH"/>
        </w:rPr>
      </w:pPr>
      <w:r>
        <w:rPr>
          <w:noProof/>
        </w:rPr>
        <mc:AlternateContent>
          <mc:Choice Requires="wpg">
            <w:drawing>
              <wp:anchor distT="0" distB="0" distL="114300" distR="114300" simplePos="0" relativeHeight="251658255" behindDoc="0" locked="0" layoutInCell="1" allowOverlap="1" wp14:anchorId="739D3454" wp14:editId="3203BA76">
                <wp:simplePos x="0" y="0"/>
                <wp:positionH relativeFrom="margin">
                  <wp:align>left</wp:align>
                </wp:positionH>
                <wp:positionV relativeFrom="paragraph">
                  <wp:posOffset>11232</wp:posOffset>
                </wp:positionV>
                <wp:extent cx="5695950" cy="1047115"/>
                <wp:effectExtent l="0" t="0" r="19050" b="19685"/>
                <wp:wrapNone/>
                <wp:docPr id="6" name="Group 6"/>
                <wp:cNvGraphicFramePr/>
                <a:graphic xmlns:a="http://schemas.openxmlformats.org/drawingml/2006/main">
                  <a:graphicData uri="http://schemas.microsoft.com/office/word/2010/wordprocessingGroup">
                    <wpg:wgp>
                      <wpg:cNvGrpSpPr/>
                      <wpg:grpSpPr>
                        <a:xfrm>
                          <a:off x="0" y="0"/>
                          <a:ext cx="5695950" cy="1047115"/>
                          <a:chOff x="0" y="0"/>
                          <a:chExt cx="5473269" cy="1047115"/>
                        </a:xfrm>
                      </wpg:grpSpPr>
                      <wps:wsp>
                        <wps:cNvPr id="9" name="Text Box 2"/>
                        <wps:cNvSpPr txBox="1">
                          <a:spLocks noChangeArrowheads="1"/>
                        </wps:cNvSpPr>
                        <wps:spPr bwMode="auto">
                          <a:xfrm>
                            <a:off x="652873" y="119925"/>
                            <a:ext cx="4820396" cy="926906"/>
                          </a:xfrm>
                          <a:prstGeom prst="rect">
                            <a:avLst/>
                          </a:prstGeom>
                          <a:solidFill>
                            <a:schemeClr val="accent2"/>
                          </a:solidFill>
                          <a:ln w="19050">
                            <a:solidFill>
                              <a:srgbClr val="ED7D31"/>
                            </a:solidFill>
                            <a:miter lim="800000"/>
                            <a:headEnd/>
                            <a:tailEnd/>
                          </a:ln>
                        </wps:spPr>
                        <wps:txbx>
                          <w:txbxContent>
                            <w:p w14:paraId="37C6FB7A" w14:textId="77777777" w:rsidR="00B27749" w:rsidRPr="000E2F60" w:rsidRDefault="00B27749" w:rsidP="00B27749">
                              <w:pPr>
                                <w:ind w:left="567"/>
                                <w:rPr>
                                  <w:rStyle w:val="OrangeOutline"/>
                                  <w:b/>
                                  <w:bCs/>
                                  <w:sz w:val="36"/>
                                  <w:szCs w:val="36"/>
                                </w:rPr>
                              </w:pPr>
                              <w:r w:rsidRPr="000E2F60">
                                <w:rPr>
                                  <w:b/>
                                  <w:bCs/>
                                  <w:color w:val="FFFFFF" w:themeColor="background1"/>
                                  <w:sz w:val="28"/>
                                  <w:szCs w:val="28"/>
                                </w:rPr>
                                <w:t>A QUICK NOTE FROM NIGEL:</w:t>
                              </w:r>
                            </w:p>
                            <w:p w14:paraId="67AA4F6F" w14:textId="77777777" w:rsidR="00B27749" w:rsidRPr="000E2F60" w:rsidRDefault="00B27749" w:rsidP="00B27749">
                              <w:pPr>
                                <w:ind w:left="567"/>
                                <w:rPr>
                                  <w:color w:val="FFFFFF" w:themeColor="background1"/>
                                </w:rPr>
                              </w:pPr>
                              <w:r w:rsidRPr="000E2F60">
                                <w:rPr>
                                  <w:color w:val="FFFFFF" w:themeColor="background1"/>
                                </w:rPr>
                                <w:t>If you</w:t>
                              </w:r>
                              <w:r>
                                <w:rPr>
                                  <w:color w:val="FFFFFF" w:themeColor="background1"/>
                                </w:rPr>
                                <w:t xml:space="preserve">’re worried about being penalized by Google for Duplicate Content, make sure to read the FAQ at </w:t>
                              </w:r>
                              <w:hyperlink r:id="rId43" w:history="1">
                                <w:r w:rsidRPr="001A0223">
                                  <w:rPr>
                                    <w:rStyle w:val="Hyperlink"/>
                                    <w:b/>
                                    <w:bCs/>
                                    <w:color w:val="FFFFFF" w:themeColor="background1"/>
                                  </w:rPr>
                                  <w:t>thetechtribe.com/blog-</w:t>
                                </w:r>
                                <w:proofErr w:type="spellStart"/>
                                <w:r w:rsidRPr="001A0223">
                                  <w:rPr>
                                    <w:rStyle w:val="Hyperlink"/>
                                    <w:b/>
                                    <w:bCs/>
                                    <w:color w:val="FFFFFF" w:themeColor="background1"/>
                                  </w:rPr>
                                  <w:t>faq</w:t>
                                </w:r>
                                <w:proofErr w:type="spellEnd"/>
                              </w:hyperlink>
                            </w:p>
                          </w:txbxContent>
                        </wps:txbx>
                        <wps:bodyPr rot="0" vert="horz" wrap="square" lIns="91440" tIns="45720" rIns="91440" bIns="45720" anchor="t" anchorCtr="0">
                          <a:noAutofit/>
                        </wps:bodyPr>
                      </wps:wsp>
                      <pic:pic xmlns:pic="http://schemas.openxmlformats.org/drawingml/2006/picture">
                        <pic:nvPicPr>
                          <pic:cNvPr id="10" name="Picture 10" descr="A person wearing a hat and glasses&#10;&#10;Description automatically generated"/>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flipH="1">
                            <a:off x="0" y="0"/>
                            <a:ext cx="1047115" cy="1047115"/>
                          </a:xfrm>
                          <a:prstGeom prst="rect">
                            <a:avLst/>
                          </a:prstGeom>
                          <a:ln w="22225">
                            <a:noFill/>
                          </a:ln>
                        </pic:spPr>
                      </pic:pic>
                    </wpg:wgp>
                  </a:graphicData>
                </a:graphic>
                <wp14:sizeRelH relativeFrom="margin">
                  <wp14:pctWidth>0</wp14:pctWidth>
                </wp14:sizeRelH>
                <wp14:sizeRelV relativeFrom="margin">
                  <wp14:pctHeight>0</wp14:pctHeight>
                </wp14:sizeRelV>
              </wp:anchor>
            </w:drawing>
          </mc:Choice>
          <mc:Fallback>
            <w:pict>
              <v:group w14:anchorId="739D3454" id="Group 6" o:spid="_x0000_s1028" style="position:absolute;margin-left:0;margin-top:.9pt;width:448.5pt;height:82.45pt;z-index:251658255;mso-position-horizontal:left;mso-position-horizontal-relative:margin;mso-width-relative:margin;mso-height-relative:margin" coordsize="54732,10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">
                <v:shape id="_x0000_s1029" type="#_x0000_t202" style="position:absolute;left:6528;top:1199;width:48204;height:9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" fillcolor="#ed7d31 [3205]" strokecolor="#ed7d31" strokeweight="1.5pt">
                  <v:textbox>
                    <w:txbxContent>
                      <w:p w14:paraId="37C6FB7A" w14:textId="77777777" w:rsidR="00B27749" w:rsidRPr="000E2F60" w:rsidRDefault="00B27749" w:rsidP="00B27749">
                        <w:pPr>
                          <w:ind w:left="567"/>
                          <w:rPr>
                            <w:rStyle w:val="OrangeOutline"/>
                            <w:b/>
                            <w:bCs/>
                            <w:sz w:val="36"/>
                            <w:szCs w:val="36"/>
                          </w:rPr>
                        </w:pPr>
                        <w:r w:rsidRPr="000E2F60">
                          <w:rPr>
                            <w:b/>
                            <w:bCs/>
                            <w:color w:val="FFFFFF" w:themeColor="background1"/>
                            <w:sz w:val="28"/>
                            <w:szCs w:val="28"/>
                          </w:rPr>
                          <w:t>A QUICK NOTE FROM NIGEL:</w:t>
                        </w:r>
                      </w:p>
                      <w:p w14:paraId="67AA4F6F" w14:textId="77777777" w:rsidR="00B27749" w:rsidRPr="000E2F60" w:rsidRDefault="00B27749" w:rsidP="00B27749">
                        <w:pPr>
                          <w:ind w:left="567"/>
                          <w:rPr>
                            <w:color w:val="FFFFFF" w:themeColor="background1"/>
                          </w:rPr>
                        </w:pPr>
                        <w:r w:rsidRPr="000E2F60">
                          <w:rPr>
                            <w:color w:val="FFFFFF" w:themeColor="background1"/>
                          </w:rPr>
                          <w:t>If you</w:t>
                        </w:r>
                        <w:r>
                          <w:rPr>
                            <w:color w:val="FFFFFF" w:themeColor="background1"/>
                          </w:rPr>
                          <w:t xml:space="preserve">’re worried about being penalized by Google for Duplicate Content, make sure to read the FAQ at </w:t>
                        </w:r>
                        <w:hyperlink r:id="rId45" w:history="1">
                          <w:r w:rsidRPr="001A0223">
                            <w:rPr>
                              <w:rStyle w:val="Hyperlink"/>
                              <w:b/>
                              <w:bCs/>
                              <w:color w:val="FFFFFF" w:themeColor="background1"/>
                            </w:rPr>
                            <w:t>thetechtribe.com/blog-</w:t>
                          </w:r>
                          <w:proofErr w:type="spellStart"/>
                          <w:r w:rsidRPr="001A0223">
                            <w:rPr>
                              <w:rStyle w:val="Hyperlink"/>
                              <w:b/>
                              <w:bCs/>
                              <w:color w:val="FFFFFF" w:themeColor="background1"/>
                            </w:rPr>
                            <w:t>faq</w:t>
                          </w:r>
                          <w:proofErr w:type="spellEnd"/>
                        </w:hyperlink>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30" type="#_x0000_t75" alt="A person wearing a hat and glasses&#10;&#10;Description automatically generated" style="position:absolute;width:10471;height:10471;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" strokeweight="1.75pt">
                  <v:imagedata r:id="rId46" o:title="A person wearing a hat and glasses&#10;&#10;Description automatically generated"/>
                </v:shape>
                <w10:wrap anchorx="margin"/>
              </v:group>
            </w:pict>
          </mc:Fallback>
        </mc:AlternateContent>
      </w:r>
    </w:p>
    <w:p w14:paraId="304DBC6C" w14:textId="77777777" w:rsidR="00C84A80" w:rsidRDefault="00C84A80" w:rsidP="009B5E3B">
      <w:pPr>
        <w:rPr>
          <w:b/>
          <w:bCs/>
          <w:lang w:val="en-PH"/>
        </w:rPr>
      </w:pPr>
    </w:p>
    <w:p w14:paraId="56D26213" w14:textId="77777777" w:rsidR="00C84A80" w:rsidRDefault="00C84A80" w:rsidP="009B5E3B">
      <w:pPr>
        <w:rPr>
          <w:b/>
          <w:bCs/>
          <w:lang w:val="en-PH"/>
        </w:rPr>
      </w:pPr>
    </w:p>
    <w:p w14:paraId="6FB12C4E" w14:textId="77777777" w:rsidR="00C84A80" w:rsidRDefault="00C84A80" w:rsidP="009B5E3B">
      <w:pPr>
        <w:rPr>
          <w:b/>
          <w:bCs/>
          <w:lang w:val="en-PH"/>
        </w:rPr>
      </w:pPr>
    </w:p>
    <w:p w14:paraId="1EA731E0" w14:textId="77777777" w:rsidR="00C84A80" w:rsidRDefault="00C84A80" w:rsidP="009B5E3B">
      <w:pPr>
        <w:rPr>
          <w:b/>
          <w:bCs/>
          <w:lang w:val="en-PH"/>
        </w:rPr>
      </w:pPr>
    </w:p>
    <w:p w14:paraId="6EE180BC" w14:textId="231C1035" w:rsidR="00D25CDA" w:rsidRDefault="00A56DCF" w:rsidP="00FC5A0B">
      <w:pPr>
        <w:pStyle w:val="Heading1"/>
        <w:rPr>
          <w:rFonts w:eastAsia="Times New Roman"/>
          <w:lang w:val="en-PH" w:eastAsia="en-PH"/>
        </w:rPr>
      </w:pPr>
      <w:bookmarkStart w:id="40" w:name="_Toc238897193"/>
      <w:r>
        <w:rPr>
          <w:rFonts w:eastAsia="Times New Roman"/>
          <w:lang w:val="en-PH" w:eastAsia="en-PH"/>
        </w:rPr>
        <w:t>FREQUENTLY ASKED QUESTIONS</w:t>
      </w:r>
      <w:bookmarkEnd w:id="40"/>
    </w:p>
    <w:p w14:paraId="4B49A9F6" w14:textId="497203E2" w:rsidR="00081C66" w:rsidRDefault="00E54EBE" w:rsidP="00081C66">
      <w:pPr>
        <w:rPr>
          <w:lang w:val="en-PH" w:eastAsia="en-PH"/>
        </w:rPr>
      </w:pPr>
      <w:r>
        <w:rPr>
          <w:lang w:val="en-PH" w:eastAsia="en-PH"/>
        </w:rPr>
        <w:t>T</w:t>
      </w:r>
      <w:r w:rsidR="00CE0B2F">
        <w:rPr>
          <w:lang w:val="en-PH" w:eastAsia="en-PH"/>
        </w:rPr>
        <w:t xml:space="preserve">he FAQ for this stuff will </w:t>
      </w:r>
      <w:r w:rsidR="00130451">
        <w:rPr>
          <w:lang w:val="en-PH" w:eastAsia="en-PH"/>
        </w:rPr>
        <w:t xml:space="preserve">be </w:t>
      </w:r>
      <w:r w:rsidR="00CE0B2F">
        <w:rPr>
          <w:lang w:val="en-PH" w:eastAsia="en-PH"/>
        </w:rPr>
        <w:t xml:space="preserve">updated regularly, </w:t>
      </w:r>
      <w:r>
        <w:rPr>
          <w:lang w:val="en-PH" w:eastAsia="en-PH"/>
        </w:rPr>
        <w:t xml:space="preserve">so </w:t>
      </w:r>
      <w:r w:rsidR="00CE0B2F">
        <w:rPr>
          <w:lang w:val="en-PH" w:eastAsia="en-PH"/>
        </w:rPr>
        <w:t xml:space="preserve">instead of </w:t>
      </w:r>
      <w:r w:rsidR="00EC53AA">
        <w:rPr>
          <w:lang w:val="en-PH" w:eastAsia="en-PH"/>
        </w:rPr>
        <w:t xml:space="preserve">us putting </w:t>
      </w:r>
      <w:r w:rsidR="00CE0B2F">
        <w:rPr>
          <w:lang w:val="en-PH" w:eastAsia="en-PH"/>
        </w:rPr>
        <w:t xml:space="preserve">including a bunch of </w:t>
      </w:r>
      <w:r>
        <w:rPr>
          <w:lang w:val="en-PH" w:eastAsia="en-PH"/>
        </w:rPr>
        <w:t>FAQ</w:t>
      </w:r>
      <w:r w:rsidR="00BD5147">
        <w:rPr>
          <w:lang w:val="en-PH" w:eastAsia="en-PH"/>
        </w:rPr>
        <w:t>s</w:t>
      </w:r>
      <w:r>
        <w:rPr>
          <w:lang w:val="en-PH" w:eastAsia="en-PH"/>
        </w:rPr>
        <w:t xml:space="preserve"> </w:t>
      </w:r>
      <w:r w:rsidR="00CE0B2F">
        <w:rPr>
          <w:lang w:val="en-PH" w:eastAsia="en-PH"/>
        </w:rPr>
        <w:t xml:space="preserve">in </w:t>
      </w:r>
      <w:r w:rsidR="00130451">
        <w:rPr>
          <w:lang w:val="en-PH" w:eastAsia="en-PH"/>
        </w:rPr>
        <w:t xml:space="preserve">this document, we’ll keep it updated all in one place </w:t>
      </w:r>
      <w:r w:rsidR="00BD5147">
        <w:rPr>
          <w:lang w:val="en-PH" w:eastAsia="en-PH"/>
        </w:rPr>
        <w:t>here</w:t>
      </w:r>
      <w:r>
        <w:rPr>
          <w:lang w:val="en-PH" w:eastAsia="en-PH"/>
        </w:rPr>
        <w:t>:</w:t>
      </w:r>
      <w:r w:rsidR="008E1E94">
        <w:rPr>
          <w:lang w:val="en-PH" w:eastAsia="en-PH"/>
        </w:rPr>
        <w:br/>
      </w:r>
    </w:p>
    <w:tbl>
      <w:tblPr>
        <w:tblStyle w:val="TableGrid"/>
        <w:tblW w:w="0" w:type="auto"/>
        <w:tblLook w:val="04A0" w:firstRow="1" w:lastRow="0" w:firstColumn="1" w:lastColumn="0" w:noHBand="0" w:noVBand="1"/>
      </w:tblPr>
      <w:tblGrid>
        <w:gridCol w:w="8996"/>
      </w:tblGrid>
      <w:tr w:rsidR="0086784F" w14:paraId="7F69983C" w14:textId="77777777" w:rsidTr="001476F1">
        <w:tc>
          <w:tcPr>
            <w:tcW w:w="9016" w:type="dxa"/>
            <w:tcBorders>
              <w:top w:val="double" w:sz="4" w:space="0" w:color="ED7D31" w:themeColor="accent2"/>
              <w:left w:val="double" w:sz="4" w:space="0" w:color="ED7D31" w:themeColor="accent2"/>
              <w:bottom w:val="double" w:sz="4" w:space="0" w:color="ED7D31" w:themeColor="accent2"/>
              <w:right w:val="double" w:sz="4" w:space="0" w:color="ED7D31" w:themeColor="accent2"/>
            </w:tcBorders>
            <w:shd w:val="clear" w:color="auto" w:fill="DBDBDB" w:themeFill="accent3" w:themeFillTint="66"/>
          </w:tcPr>
          <w:p w14:paraId="60AB9E8D" w14:textId="305E11D0" w:rsidR="0086784F" w:rsidRDefault="00066BF9" w:rsidP="0086784F">
            <w:pPr>
              <w:rPr>
                <w:lang w:eastAsia="en-PH"/>
              </w:rPr>
            </w:pPr>
            <w:r w:rsidRPr="0086784F">
              <w:rPr>
                <w:noProof/>
                <w:lang w:eastAsia="en-PH"/>
              </w:rPr>
              <mc:AlternateContent>
                <mc:Choice Requires="wps">
                  <w:drawing>
                    <wp:anchor distT="45720" distB="45720" distL="114300" distR="114300" simplePos="0" relativeHeight="251658254" behindDoc="0" locked="0" layoutInCell="1" allowOverlap="1" wp14:anchorId="2D7378A3" wp14:editId="4EE9B676">
                      <wp:simplePos x="0" y="0"/>
                      <wp:positionH relativeFrom="column">
                        <wp:posOffset>1845945</wp:posOffset>
                      </wp:positionH>
                      <wp:positionV relativeFrom="paragraph">
                        <wp:posOffset>259080</wp:posOffset>
                      </wp:positionV>
                      <wp:extent cx="3242310" cy="434975"/>
                      <wp:effectExtent l="0" t="0" r="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2310" cy="434975"/>
                              </a:xfrm>
                              <a:prstGeom prst="rect">
                                <a:avLst/>
                              </a:prstGeom>
                              <a:noFill/>
                              <a:ln w="9525">
                                <a:noFill/>
                                <a:miter lim="800000"/>
                                <a:headEnd/>
                                <a:tailEnd/>
                              </a:ln>
                            </wps:spPr>
                            <wps:txbx>
                              <w:txbxContent>
                                <w:p w14:paraId="1CD14329" w14:textId="0E24C75A" w:rsidR="0086784F" w:rsidRPr="009D6244" w:rsidRDefault="0086784F">
                                  <w:pPr>
                                    <w:rPr>
                                      <w:rFonts w:asciiTheme="majorHAnsi" w:hAnsiTheme="majorHAnsi" w:cstheme="majorHAnsi"/>
                                      <w:b/>
                                      <w:bCs/>
                                      <w:sz w:val="36"/>
                                      <w:szCs w:val="36"/>
                                    </w:rPr>
                                  </w:pPr>
                                  <w:r w:rsidRPr="009D6244">
                                    <w:rPr>
                                      <w:rFonts w:asciiTheme="majorHAnsi" w:hAnsiTheme="majorHAnsi" w:cstheme="majorHAnsi"/>
                                      <w:b/>
                                      <w:bCs/>
                                      <w:sz w:val="36"/>
                                      <w:szCs w:val="36"/>
                                    </w:rPr>
                                    <w:t>thetechtribe.com/blog-</w:t>
                                  </w:r>
                                  <w:proofErr w:type="spellStart"/>
                                  <w:r w:rsidRPr="009D6244">
                                    <w:rPr>
                                      <w:rFonts w:asciiTheme="majorHAnsi" w:hAnsiTheme="majorHAnsi" w:cstheme="majorHAnsi"/>
                                      <w:b/>
                                      <w:bCs/>
                                      <w:sz w:val="36"/>
                                      <w:szCs w:val="36"/>
                                    </w:rPr>
                                    <w:t>faq</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7378A3" id="Text Box 2" o:spid="_x0000_s1031" type="#_x0000_t202" style="position:absolute;margin-left:145.35pt;margin-top:20.4pt;width:255.3pt;height:34.25pt;z-index:25165825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" filled="f" stroked="f">
                      <v:textbox>
                        <w:txbxContent>
                          <w:p w14:paraId="1CD14329" w14:textId="0E24C75A" w:rsidR="0086784F" w:rsidRPr="009D6244" w:rsidRDefault="0086784F">
                            <w:pPr>
                              <w:rPr>
                                <w:rFonts w:asciiTheme="majorHAnsi" w:hAnsiTheme="majorHAnsi" w:cstheme="majorHAnsi"/>
                                <w:b/>
                                <w:bCs/>
                                <w:sz w:val="36"/>
                                <w:szCs w:val="36"/>
                              </w:rPr>
                            </w:pPr>
                            <w:r w:rsidRPr="009D6244">
                              <w:rPr>
                                <w:rFonts w:asciiTheme="majorHAnsi" w:hAnsiTheme="majorHAnsi" w:cstheme="majorHAnsi"/>
                                <w:b/>
                                <w:bCs/>
                                <w:sz w:val="36"/>
                                <w:szCs w:val="36"/>
                              </w:rPr>
                              <w:t>thetechtribe.com/blog-</w:t>
                            </w:r>
                            <w:proofErr w:type="spellStart"/>
                            <w:r w:rsidRPr="009D6244">
                              <w:rPr>
                                <w:rFonts w:asciiTheme="majorHAnsi" w:hAnsiTheme="majorHAnsi" w:cstheme="majorHAnsi"/>
                                <w:b/>
                                <w:bCs/>
                                <w:sz w:val="36"/>
                                <w:szCs w:val="36"/>
                              </w:rPr>
                              <w:t>faq</w:t>
                            </w:r>
                            <w:proofErr w:type="spellEnd"/>
                          </w:p>
                        </w:txbxContent>
                      </v:textbox>
                      <w10:wrap type="square"/>
                    </v:shape>
                  </w:pict>
                </mc:Fallback>
              </mc:AlternateContent>
            </w:r>
            <w:r w:rsidR="000C355B">
              <w:rPr>
                <w:noProof/>
                <w:lang w:eastAsia="en-PH"/>
              </w:rPr>
              <mc:AlternateContent>
                <mc:Choice Requires="wps">
                  <w:drawing>
                    <wp:anchor distT="0" distB="0" distL="114300" distR="114300" simplePos="0" relativeHeight="251658253" behindDoc="0" locked="0" layoutInCell="1" allowOverlap="1" wp14:anchorId="2AA608A1" wp14:editId="13ACAC2D">
                      <wp:simplePos x="0" y="0"/>
                      <wp:positionH relativeFrom="column">
                        <wp:posOffset>1078230</wp:posOffset>
                      </wp:positionH>
                      <wp:positionV relativeFrom="paragraph">
                        <wp:posOffset>295085</wp:posOffset>
                      </wp:positionV>
                      <wp:extent cx="676275" cy="403225"/>
                      <wp:effectExtent l="0" t="0" r="9525" b="0"/>
                      <wp:wrapNone/>
                      <wp:docPr id="24" name="Arrow: Right 24"/>
                      <wp:cNvGraphicFramePr/>
                      <a:graphic xmlns:a="http://schemas.openxmlformats.org/drawingml/2006/main">
                        <a:graphicData uri="http://schemas.microsoft.com/office/word/2010/wordprocessingShape">
                          <wps:wsp>
                            <wps:cNvSpPr/>
                            <wps:spPr>
                              <a:xfrm>
                                <a:off x="0" y="0"/>
                                <a:ext cx="676275" cy="403225"/>
                              </a:xfrm>
                              <a:prstGeom prst="rightArrow">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79EA74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4" o:spid="_x0000_s1026" type="#_x0000_t13" style="position:absolute;margin-left:84.9pt;margin-top:23.25pt;width:53.25pt;height:31.75pt;z-index:25165825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" adj="15161" fillcolor="#ed7d31 [3205]" stroked="f" strokeweight="1pt"/>
                  </w:pict>
                </mc:Fallback>
              </mc:AlternateContent>
            </w:r>
            <w:r w:rsidR="0086784F">
              <w:rPr>
                <w:noProof/>
                <w:lang w:eastAsia="en-PH"/>
              </w:rPr>
              <w:drawing>
                <wp:anchor distT="0" distB="0" distL="114300" distR="114300" simplePos="0" relativeHeight="251658252" behindDoc="0" locked="0" layoutInCell="1" allowOverlap="1" wp14:anchorId="465459CC" wp14:editId="7490D424">
                  <wp:simplePos x="0" y="0"/>
                  <wp:positionH relativeFrom="column">
                    <wp:posOffset>0</wp:posOffset>
                  </wp:positionH>
                  <wp:positionV relativeFrom="paragraph">
                    <wp:posOffset>46966</wp:posOffset>
                  </wp:positionV>
                  <wp:extent cx="914400" cy="914400"/>
                  <wp:effectExtent l="0" t="0" r="0" b="0"/>
                  <wp:wrapNone/>
                  <wp:docPr id="20" name="Graphic 20" descr="Browser window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ic 20" descr="Browser window with solid fill"/>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a:xfrm>
                            <a:off x="0" y="0"/>
                            <a:ext cx="914400" cy="914400"/>
                          </a:xfrm>
                          <a:prstGeom prst="rect">
                            <a:avLst/>
                          </a:prstGeom>
                        </pic:spPr>
                      </pic:pic>
                    </a:graphicData>
                  </a:graphic>
                </wp:anchor>
              </w:drawing>
            </w:r>
            <w:r w:rsidR="0086784F" w:rsidRPr="00C25424">
              <w:rPr>
                <w:highlight w:val="yellow"/>
                <w:lang w:eastAsia="en-PH"/>
              </w:rPr>
              <w:t xml:space="preserve"> </w:t>
            </w:r>
          </w:p>
          <w:p w14:paraId="6D98F579" w14:textId="3C836CD2" w:rsidR="0086784F" w:rsidRPr="00B2344A" w:rsidRDefault="0086784F" w:rsidP="0086784F">
            <w:pPr>
              <w:rPr>
                <w:lang w:eastAsia="en-PH"/>
              </w:rPr>
            </w:pPr>
          </w:p>
          <w:p w14:paraId="7D1A9240" w14:textId="32EE77C4" w:rsidR="0086784F" w:rsidRDefault="0086784F" w:rsidP="00F62361">
            <w:pPr>
              <w:rPr>
                <w:highlight w:val="yellow"/>
                <w:lang w:eastAsia="en-PH"/>
              </w:rPr>
            </w:pPr>
          </w:p>
        </w:tc>
      </w:tr>
    </w:tbl>
    <w:p w14:paraId="1501F632" w14:textId="77777777" w:rsidR="001641F2" w:rsidRDefault="00066BF9" w:rsidP="00066BF9">
      <w:pPr>
        <w:jc w:val="center"/>
        <w:rPr>
          <w:b/>
          <w:sz w:val="32"/>
          <w:szCs w:val="32"/>
          <w:lang w:val="en-PH" w:eastAsia="en-PH"/>
        </w:rPr>
      </w:pPr>
      <w:r>
        <w:rPr>
          <w:b/>
          <w:bCs/>
          <w:lang w:val="en-PH" w:eastAsia="en-PH"/>
        </w:rPr>
        <w:br/>
      </w:r>
    </w:p>
    <w:p w14:paraId="7282AA69" w14:textId="5AD5F282" w:rsidR="002C420A" w:rsidRPr="00066BF9" w:rsidRDefault="00066BF9">
      <w:pPr>
        <w:jc w:val="center"/>
        <w:rPr>
          <w:b/>
          <w:bCs/>
          <w:lang w:val="en-PH" w:eastAsia="en-PH"/>
        </w:rPr>
      </w:pPr>
      <w:r w:rsidRPr="007F6FED">
        <w:rPr>
          <w:b/>
          <w:sz w:val="32"/>
          <w:szCs w:val="32"/>
          <w:lang w:val="en-PH" w:eastAsia="en-PH"/>
        </w:rPr>
        <w:t xml:space="preserve">THE END </w:t>
      </w:r>
      <w:r w:rsidRPr="007F6FED">
        <w:rPr>
          <mc:AlternateContent>
            <mc:Choice Requires="w16se"/>
            <mc:Fallback>
              <w:rFonts w:ascii="Segoe UI Emoji" w:eastAsia="Segoe UI Emoji" w:hAnsi="Segoe UI Emoji" w:cs="Segoe UI Emoji"/>
            </mc:Fallback>
          </mc:AlternateContent>
          <w:b/>
          <w:bCs/>
          <w:sz w:val="40"/>
          <w:szCs w:val="40"/>
          <w:lang w:val="en-PH" w:eastAsia="en-PH"/>
        </w:rPr>
        <mc:AlternateContent>
          <mc:Choice Requires="w16se">
            <w16se:symEx w16se:font="Segoe UI Emoji" w16se:char="1F913"/>
          </mc:Choice>
          <mc:Fallback>
            <w:t>🤓</w:t>
          </mc:Fallback>
        </mc:AlternateContent>
      </w:r>
      <w:bookmarkEnd w:id="0"/>
    </w:p>
    <w:sectPr w:rsidR="002C420A" w:rsidRPr="00066BF9" w:rsidSect="00472FB1">
      <w:headerReference w:type="even" r:id="rId49"/>
      <w:headerReference w:type="default" r:id="rId50"/>
      <w:footerReference w:type="default" r:id="rId51"/>
      <w:pgSz w:w="11906" w:h="16838" w:code="9"/>
      <w:pgMar w:top="1440" w:right="1440" w:bottom="1474" w:left="1440" w:header="709" w:footer="52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1FB88" w14:textId="77777777" w:rsidR="00951ED6" w:rsidRDefault="00951ED6" w:rsidP="001D7385">
      <w:pPr>
        <w:spacing w:after="0" w:line="240" w:lineRule="auto"/>
      </w:pPr>
      <w:r>
        <w:separator/>
      </w:r>
    </w:p>
  </w:endnote>
  <w:endnote w:type="continuationSeparator" w:id="0">
    <w:p w14:paraId="19336B4D" w14:textId="77777777" w:rsidR="00951ED6" w:rsidRDefault="00951ED6" w:rsidP="001D7385">
      <w:pPr>
        <w:spacing w:after="0" w:line="240" w:lineRule="auto"/>
      </w:pPr>
      <w:r>
        <w:continuationSeparator/>
      </w:r>
    </w:p>
  </w:endnote>
  <w:endnote w:type="continuationNotice" w:id="1">
    <w:p w14:paraId="24A527EB" w14:textId="77777777" w:rsidR="00951ED6" w:rsidRDefault="00951ED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aunPenh">
    <w:altName w:val="Leelawadee UI"/>
    <w:charset w:val="00"/>
    <w:family w:val="auto"/>
    <w:pitch w:val="variable"/>
    <w:sig w:usb0="80000003" w:usb1="00000000" w:usb2="00010000" w:usb3="00000000" w:csb0="00000001" w:csb1="00000000"/>
  </w:font>
  <w:font w:name="Montserrat ExtraBold">
    <w:charset w:val="00"/>
    <w:family w:val="auto"/>
    <w:pitch w:val="variable"/>
    <w:sig w:usb0="2000020F" w:usb1="00000003" w:usb2="00000000" w:usb3="00000000" w:csb0="00000197" w:csb1="00000000"/>
  </w:font>
  <w:font w:name="Calibri Bold">
    <w:altName w:val="Calibri"/>
    <w:panose1 w:val="020F0702030404030204"/>
    <w:charset w:val="00"/>
    <w:family w:val="roman"/>
    <w:pitch w:val="default"/>
  </w:font>
  <w:font w:name="ヒラギノ角ゴ Pro W3">
    <w:altName w:val="Yu Gothic"/>
    <w:charset w:val="80"/>
    <w:family w:val="swiss"/>
    <w:pitch w:val="variable"/>
    <w:sig w:usb0="E00002FF" w:usb1="7AC7FFFF" w:usb2="00000012" w:usb3="00000000" w:csb0="0002000D" w:csb1="00000000"/>
  </w:font>
  <w:font w:name="Helvetica">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Segoe UI Semibold">
    <w:panose1 w:val="020B0702040204020203"/>
    <w:charset w:val="00"/>
    <w:family w:val="swiss"/>
    <w:pitch w:val="variable"/>
    <w:sig w:usb0="E4002EFF" w:usb1="C000E47F"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E0225" w14:textId="433132CE" w:rsidR="001D7385" w:rsidRPr="005120D4" w:rsidRDefault="00A83CEA" w:rsidP="002C38A7">
    <w:pPr>
      <w:pStyle w:val="Footer"/>
      <w:tabs>
        <w:tab w:val="clear" w:pos="9026"/>
      </w:tabs>
      <w:ind w:left="5103" w:right="-1180" w:hanging="5670"/>
      <w:rPr>
        <w:rStyle w:val="FooterChar"/>
      </w:rPr>
    </w:pPr>
    <w:r w:rsidRPr="002640E9">
      <w:rPr>
        <w:rFonts w:ascii="Montserrat" w:hAnsi="Montserrat"/>
        <w:noProof/>
        <w:color w:val="000000"/>
        <w:sz w:val="18"/>
        <w:szCs w:val="18"/>
        <w:lang w:val="en-US"/>
      </w:rPr>
      <w:drawing>
        <wp:anchor distT="0" distB="0" distL="114300" distR="114300" simplePos="0" relativeHeight="251658241" behindDoc="1" locked="0" layoutInCell="1" allowOverlap="1" wp14:anchorId="0780D5AE" wp14:editId="525951DD">
          <wp:simplePos x="0" y="0"/>
          <wp:positionH relativeFrom="column">
            <wp:posOffset>-586098</wp:posOffset>
          </wp:positionH>
          <wp:positionV relativeFrom="paragraph">
            <wp:posOffset>-354743</wp:posOffset>
          </wp:positionV>
          <wp:extent cx="977984" cy="977984"/>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
                  <a:stretch>
                    <a:fillRect/>
                  </a:stretch>
                </pic:blipFill>
                <pic:spPr>
                  <a:xfrm>
                    <a:off x="0" y="0"/>
                    <a:ext cx="985165" cy="985165"/>
                  </a:xfrm>
                  <a:prstGeom prst="rect">
                    <a:avLst/>
                  </a:prstGeom>
                </pic:spPr>
              </pic:pic>
            </a:graphicData>
          </a:graphic>
          <wp14:sizeRelH relativeFrom="page">
            <wp14:pctWidth>0</wp14:pctWidth>
          </wp14:sizeRelH>
          <wp14:sizeRelV relativeFrom="page">
            <wp14:pctHeight>0</wp14:pctHeight>
          </wp14:sizeRelV>
        </wp:anchor>
      </w:drawing>
    </w:r>
    <w:r w:rsidR="00831F0C" w:rsidRPr="002640E9">
      <w:rPr>
        <w:rFonts w:ascii="Montserrat" w:hAnsi="Montserrat"/>
        <w:noProof/>
        <w:color w:val="000000"/>
        <w:sz w:val="18"/>
        <w:szCs w:val="18"/>
        <w:lang w:val="en-US"/>
      </w:rPr>
      <w:drawing>
        <wp:anchor distT="0" distB="0" distL="114300" distR="114300" simplePos="0" relativeHeight="251658240" behindDoc="1" locked="0" layoutInCell="1" allowOverlap="1" wp14:anchorId="252366F5" wp14:editId="64434C93">
          <wp:simplePos x="0" y="0"/>
          <wp:positionH relativeFrom="margin">
            <wp:align>center</wp:align>
          </wp:positionH>
          <wp:positionV relativeFrom="paragraph">
            <wp:posOffset>-3462407</wp:posOffset>
          </wp:positionV>
          <wp:extent cx="7821295" cy="3968750"/>
          <wp:effectExtent l="0" t="0" r="825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 cstate="print">
                    <a:extLst>
                      <a:ext uri="{28A0092B-C50C-407E-A947-70E740481C1C}">
                        <a14:useLocalDpi xmlns:a14="http://schemas.microsoft.com/office/drawing/2010/main" val="0"/>
                      </a:ext>
                    </a:extLst>
                  </a:blip>
                  <a:stretch>
                    <a:fillRect/>
                  </a:stretch>
                </pic:blipFill>
                <pic:spPr>
                  <a:xfrm>
                    <a:off x="0" y="0"/>
                    <a:ext cx="7821295" cy="3968750"/>
                  </a:xfrm>
                  <a:prstGeom prst="rect">
                    <a:avLst/>
                  </a:prstGeom>
                </pic:spPr>
              </pic:pic>
            </a:graphicData>
          </a:graphic>
          <wp14:sizeRelH relativeFrom="page">
            <wp14:pctWidth>0</wp14:pctWidth>
          </wp14:sizeRelH>
          <wp14:sizeRelV relativeFrom="page">
            <wp14:pctHeight>0</wp14:pctHeight>
          </wp14:sizeRelV>
        </wp:anchor>
      </w:drawing>
    </w:r>
    <w:r w:rsidR="00866E76">
      <w:tab/>
    </w:r>
    <w:r w:rsidR="00866E76">
      <w:tab/>
    </w:r>
    <w:r w:rsidR="00866E76">
      <w:tab/>
    </w:r>
    <w:r w:rsidR="00866E76">
      <w:tab/>
    </w:r>
    <w:r w:rsidR="00866E76">
      <w:tab/>
    </w:r>
    <w:r w:rsidR="00866E76">
      <w:tab/>
    </w:r>
    <w:r w:rsidR="00866E76">
      <w:tab/>
      <w:t xml:space="preserve">            </w:t>
    </w:r>
    <w:r w:rsidR="001D7385">
      <w:fldChar w:fldCharType="begin"/>
    </w:r>
    <w:r w:rsidR="001D7385">
      <w:instrText xml:space="preserve"> PAGE   \* MERGEFORMAT </w:instrText>
    </w:r>
    <w:r w:rsidR="001D7385">
      <w:fldChar w:fldCharType="separate"/>
    </w:r>
    <w:r w:rsidR="001D7385">
      <w:rPr>
        <w:noProof/>
      </w:rPr>
      <w:t>1</w:t>
    </w:r>
    <w:r w:rsidR="001D7385">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56863" w14:textId="77777777" w:rsidR="00951ED6" w:rsidRDefault="00951ED6" w:rsidP="001D7385">
      <w:pPr>
        <w:spacing w:after="0" w:line="240" w:lineRule="auto"/>
      </w:pPr>
      <w:r>
        <w:separator/>
      </w:r>
    </w:p>
  </w:footnote>
  <w:footnote w:type="continuationSeparator" w:id="0">
    <w:p w14:paraId="0DC5215E" w14:textId="77777777" w:rsidR="00951ED6" w:rsidRDefault="00951ED6" w:rsidP="001D7385">
      <w:pPr>
        <w:spacing w:after="0" w:line="240" w:lineRule="auto"/>
      </w:pPr>
      <w:r>
        <w:continuationSeparator/>
      </w:r>
    </w:p>
  </w:footnote>
  <w:footnote w:type="continuationNotice" w:id="1">
    <w:p w14:paraId="66AB905B" w14:textId="77777777" w:rsidR="00951ED6" w:rsidRDefault="00951ED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7D364" w14:textId="77777777" w:rsidR="00932A3C" w:rsidRDefault="00951ED6">
    <w:pPr>
      <w:pStyle w:val="Header"/>
    </w:pPr>
    <w:r>
      <w:rPr>
        <w:noProof/>
      </w:rPr>
      <w:pict w14:anchorId="3287D6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8189172" o:spid="_x0000_s1039" type="#_x0000_t75" style="position:absolute;margin-left:0;margin-top:0;width:450.9pt;height:529.65pt;z-index:-251658238;mso-position-horizontal:center;mso-position-horizontal-relative:margin;mso-position-vertical:center;mso-position-vertical-relative:margin" o:allowincell="f">
          <v:imagedata r:id="rId1" o:title="TTT_Waterm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82CB3" w14:textId="1F9970FD" w:rsidR="00932A3C" w:rsidRDefault="00951ED6">
    <w:pPr>
      <w:pStyle w:val="Header"/>
    </w:pPr>
    <w:r>
      <w:rPr>
        <w:noProof/>
      </w:rPr>
      <w:pict w14:anchorId="203E0C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8189173" o:spid="_x0000_s1040" type="#_x0000_t75" style="position:absolute;margin-left:128.95pt;margin-top:264.5pt;width:408.45pt;height:479.8pt;z-index:-251658237;mso-position-horizontal-relative:margin;mso-position-vertical-relative:margin" o:allowincell="f">
          <v:imagedata r:id="rId1" o:title="TTT_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D3162"/>
    <w:multiLevelType w:val="hybridMultilevel"/>
    <w:tmpl w:val="8598B928"/>
    <w:lvl w:ilvl="0" w:tplc="816CA5C0">
      <w:numFmt w:val="bullet"/>
      <w:lvlText w:val="•"/>
      <w:lvlJc w:val="left"/>
      <w:pPr>
        <w:ind w:left="1440" w:hanging="720"/>
      </w:pPr>
      <w:rPr>
        <w:rFonts w:ascii="Segoe UI" w:eastAsiaTheme="minorHAnsi" w:hAnsi="Segoe UI" w:cs="Segoe U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 w15:restartNumberingAfterBreak="0">
    <w:nsid w:val="126A3052"/>
    <w:multiLevelType w:val="hybridMultilevel"/>
    <w:tmpl w:val="F2D099E4"/>
    <w:lvl w:ilvl="0" w:tplc="352C42CC">
      <w:start w:val="1"/>
      <w:numFmt w:val="bullet"/>
      <w:pStyle w:val="BulletPoints-Whitetext"/>
      <w:lvlText w:val=""/>
      <w:lvlJc w:val="left"/>
      <w:pPr>
        <w:ind w:left="1146" w:hanging="360"/>
      </w:pPr>
      <w:rPr>
        <w:rFonts w:ascii="Wingdings" w:hAnsi="Wingdings" w:hint="default"/>
        <w:b/>
        <w:bCs/>
        <w:color w:val="FFFFFF" w:themeColor="background1"/>
        <w:sz w:val="32"/>
        <w:szCs w:val="32"/>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2" w15:restartNumberingAfterBreak="0">
    <w:nsid w:val="1B7A4360"/>
    <w:multiLevelType w:val="hybridMultilevel"/>
    <w:tmpl w:val="EC0E5734"/>
    <w:lvl w:ilvl="0" w:tplc="816CA5C0">
      <w:numFmt w:val="bullet"/>
      <w:lvlText w:val="•"/>
      <w:lvlJc w:val="left"/>
      <w:pPr>
        <w:ind w:left="1440" w:hanging="720"/>
      </w:pPr>
      <w:rPr>
        <w:rFonts w:ascii="Segoe UI" w:eastAsiaTheme="minorHAnsi" w:hAnsi="Segoe UI" w:cs="Segoe U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 w15:restartNumberingAfterBreak="0">
    <w:nsid w:val="1BE25536"/>
    <w:multiLevelType w:val="hybridMultilevel"/>
    <w:tmpl w:val="D6087736"/>
    <w:lvl w:ilvl="0" w:tplc="B2A614F2">
      <w:start w:val="1"/>
      <w:numFmt w:val="decimal"/>
      <w:pStyle w:val="NumberedList-Orange"/>
      <w:lvlText w:val="%1."/>
      <w:lvlJc w:val="left"/>
      <w:pPr>
        <w:ind w:left="1440" w:hanging="360"/>
      </w:pPr>
      <w:rPr>
        <w:rFonts w:asciiTheme="majorHAnsi" w:hAnsiTheme="majorHAnsi" w:hint="default"/>
        <w:b/>
        <w:i w:val="0"/>
        <w:color w:val="ED7D31"/>
        <w:sz w:val="22"/>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 w15:restartNumberingAfterBreak="0">
    <w:nsid w:val="1E333FC6"/>
    <w:multiLevelType w:val="hybridMultilevel"/>
    <w:tmpl w:val="3466A370"/>
    <w:lvl w:ilvl="0" w:tplc="816CA5C0">
      <w:numFmt w:val="bullet"/>
      <w:lvlText w:val="•"/>
      <w:lvlJc w:val="left"/>
      <w:pPr>
        <w:ind w:left="1080" w:hanging="720"/>
      </w:pPr>
      <w:rPr>
        <w:rFonts w:ascii="Segoe UI" w:eastAsiaTheme="minorHAnsi" w:hAnsi="Segoe UI" w:cs="Segoe U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2D461544"/>
    <w:multiLevelType w:val="hybridMultilevel"/>
    <w:tmpl w:val="13F4F6F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2ECA44EA"/>
    <w:multiLevelType w:val="hybridMultilevel"/>
    <w:tmpl w:val="8930A108"/>
    <w:lvl w:ilvl="0" w:tplc="51A81CDA">
      <w:start w:val="1"/>
      <w:numFmt w:val="bullet"/>
      <w:pStyle w:val="BulletPoints-Tick"/>
      <w:lvlText w:val=""/>
      <w:lvlJc w:val="left"/>
      <w:pPr>
        <w:ind w:left="720" w:hanging="360"/>
      </w:pPr>
      <w:rPr>
        <w:rFonts w:ascii="Wingdings" w:hAnsi="Wingdings" w:hint="default"/>
        <w:b/>
        <w:bCs/>
        <w:color w:val="E87923"/>
        <w:sz w:val="32"/>
        <w:szCs w:val="3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58271B8"/>
    <w:multiLevelType w:val="hybridMultilevel"/>
    <w:tmpl w:val="E00AA288"/>
    <w:lvl w:ilvl="0" w:tplc="E048CDF2">
      <w:start w:val="1"/>
      <w:numFmt w:val="bullet"/>
      <w:pStyle w:val="BulletPoints-OrangeDots"/>
      <w:lvlText w:val=""/>
      <w:lvlJc w:val="left"/>
      <w:pPr>
        <w:ind w:left="720" w:hanging="360"/>
      </w:pPr>
      <w:rPr>
        <w:rFonts w:ascii="Symbol" w:hAnsi="Symbol" w:hint="default"/>
        <w:color w:val="E87A25"/>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863757B"/>
    <w:multiLevelType w:val="singleLevel"/>
    <w:tmpl w:val="69123246"/>
    <w:lvl w:ilvl="0">
      <w:start w:val="1"/>
      <w:numFmt w:val="bullet"/>
      <w:pStyle w:val="ListBullet"/>
      <w:lvlText w:val="•"/>
      <w:lvlJc w:val="left"/>
      <w:pPr>
        <w:tabs>
          <w:tab w:val="num" w:pos="720"/>
        </w:tabs>
        <w:ind w:left="720" w:hanging="360"/>
      </w:pPr>
      <w:rPr>
        <w:rFonts w:ascii="Arial" w:hAnsi="Arial"/>
        <w:sz w:val="22"/>
      </w:rPr>
    </w:lvl>
  </w:abstractNum>
  <w:abstractNum w:abstractNumId="9" w15:restartNumberingAfterBreak="0">
    <w:nsid w:val="38926AD5"/>
    <w:multiLevelType w:val="hybridMultilevel"/>
    <w:tmpl w:val="86A60EB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0C221C5"/>
    <w:multiLevelType w:val="hybridMultilevel"/>
    <w:tmpl w:val="C630A4E2"/>
    <w:lvl w:ilvl="0" w:tplc="F2DA32DE">
      <w:start w:val="1"/>
      <w:numFmt w:val="bullet"/>
      <w:pStyle w:val="BulletPoints-BlueDots"/>
      <w:lvlText w:val=""/>
      <w:lvlJc w:val="left"/>
      <w:pPr>
        <w:ind w:left="720" w:hanging="360"/>
      </w:pPr>
      <w:rPr>
        <w:rFonts w:ascii="Symbol" w:hAnsi="Symbol" w:hint="default"/>
        <w:b/>
        <w:bCs/>
        <w:color w:val="0E5AAB"/>
        <w:sz w:val="22"/>
        <w:szCs w:val="3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D350B35"/>
    <w:multiLevelType w:val="hybridMultilevel"/>
    <w:tmpl w:val="72E8AFEE"/>
    <w:lvl w:ilvl="0" w:tplc="AB02EDD6">
      <w:start w:val="1"/>
      <w:numFmt w:val="decimal"/>
      <w:pStyle w:val="NumberedList-Blue"/>
      <w:lvlText w:val="%1."/>
      <w:lvlJc w:val="left"/>
      <w:pPr>
        <w:ind w:left="1080" w:hanging="360"/>
      </w:pPr>
      <w:rPr>
        <w:rFonts w:asciiTheme="majorHAnsi" w:hAnsiTheme="majorHAnsi" w:hint="default"/>
        <w:b/>
        <w:i w:val="0"/>
        <w:color w:val="0F5AB5"/>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73990CE0"/>
    <w:multiLevelType w:val="hybridMultilevel"/>
    <w:tmpl w:val="45181110"/>
    <w:lvl w:ilvl="0" w:tplc="FF1680D2">
      <w:start w:val="1"/>
      <w:numFmt w:val="bullet"/>
      <w:pStyle w:val="BulletPoints-OrangeArrow"/>
      <w:lvlText w:val=""/>
      <w:lvlJc w:val="left"/>
      <w:pPr>
        <w:ind w:left="777" w:hanging="360"/>
      </w:pPr>
      <w:rPr>
        <w:rFonts w:ascii="Symbol" w:hAnsi="Symbol" w:hint="default"/>
        <w:b/>
        <w:i w:val="0"/>
        <w:color w:val="ED7D31" w:themeColor="accent2"/>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num w:numId="1" w16cid:durableId="329137238">
    <w:abstractNumId w:val="12"/>
  </w:num>
  <w:num w:numId="2" w16cid:durableId="1286539640">
    <w:abstractNumId w:val="6"/>
  </w:num>
  <w:num w:numId="3" w16cid:durableId="319848336">
    <w:abstractNumId w:val="10"/>
  </w:num>
  <w:num w:numId="4" w16cid:durableId="681661388">
    <w:abstractNumId w:val="11"/>
  </w:num>
  <w:num w:numId="5" w16cid:durableId="261837475">
    <w:abstractNumId w:val="3"/>
  </w:num>
  <w:num w:numId="6" w16cid:durableId="1877884778">
    <w:abstractNumId w:val="1"/>
  </w:num>
  <w:num w:numId="7" w16cid:durableId="1044253982">
    <w:abstractNumId w:val="9"/>
  </w:num>
  <w:num w:numId="8" w16cid:durableId="1796830367">
    <w:abstractNumId w:val="7"/>
  </w:num>
  <w:num w:numId="9" w16cid:durableId="172499366">
    <w:abstractNumId w:val="3"/>
    <w:lvlOverride w:ilvl="0">
      <w:startOverride w:val="1"/>
    </w:lvlOverride>
  </w:num>
  <w:num w:numId="10" w16cid:durableId="566495493">
    <w:abstractNumId w:val="5"/>
  </w:num>
  <w:num w:numId="11" w16cid:durableId="1599873707">
    <w:abstractNumId w:val="4"/>
  </w:num>
  <w:num w:numId="12" w16cid:durableId="2058627972">
    <w:abstractNumId w:val="0"/>
  </w:num>
  <w:num w:numId="13" w16cid:durableId="2044667349">
    <w:abstractNumId w:val="2"/>
  </w:num>
  <w:num w:numId="14" w16cid:durableId="197857880">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B1B"/>
    <w:rsid w:val="0000307A"/>
    <w:rsid w:val="00006E1B"/>
    <w:rsid w:val="00007369"/>
    <w:rsid w:val="00010B5B"/>
    <w:rsid w:val="000131A5"/>
    <w:rsid w:val="00016F63"/>
    <w:rsid w:val="00020396"/>
    <w:rsid w:val="000208E4"/>
    <w:rsid w:val="000239BE"/>
    <w:rsid w:val="00023EE9"/>
    <w:rsid w:val="0002619E"/>
    <w:rsid w:val="00027E32"/>
    <w:rsid w:val="000301E7"/>
    <w:rsid w:val="0003051E"/>
    <w:rsid w:val="00035271"/>
    <w:rsid w:val="0003781E"/>
    <w:rsid w:val="0004102A"/>
    <w:rsid w:val="00043D97"/>
    <w:rsid w:val="00044C50"/>
    <w:rsid w:val="00046217"/>
    <w:rsid w:val="0005235C"/>
    <w:rsid w:val="0005325E"/>
    <w:rsid w:val="000532D9"/>
    <w:rsid w:val="0005672C"/>
    <w:rsid w:val="00060F76"/>
    <w:rsid w:val="00061965"/>
    <w:rsid w:val="00061ACD"/>
    <w:rsid w:val="00066BF9"/>
    <w:rsid w:val="0007053D"/>
    <w:rsid w:val="00072071"/>
    <w:rsid w:val="0007308A"/>
    <w:rsid w:val="00077159"/>
    <w:rsid w:val="00081C66"/>
    <w:rsid w:val="00090F87"/>
    <w:rsid w:val="00091483"/>
    <w:rsid w:val="00092697"/>
    <w:rsid w:val="0009304D"/>
    <w:rsid w:val="00094083"/>
    <w:rsid w:val="00095CE4"/>
    <w:rsid w:val="000A2C1B"/>
    <w:rsid w:val="000A44AE"/>
    <w:rsid w:val="000A46B5"/>
    <w:rsid w:val="000A68D7"/>
    <w:rsid w:val="000A73D5"/>
    <w:rsid w:val="000B14E1"/>
    <w:rsid w:val="000B3AEE"/>
    <w:rsid w:val="000B46A0"/>
    <w:rsid w:val="000B720D"/>
    <w:rsid w:val="000C1177"/>
    <w:rsid w:val="000C27A9"/>
    <w:rsid w:val="000C355B"/>
    <w:rsid w:val="000C3ADB"/>
    <w:rsid w:val="000C5750"/>
    <w:rsid w:val="000C6D06"/>
    <w:rsid w:val="000D0205"/>
    <w:rsid w:val="000D0B3F"/>
    <w:rsid w:val="000D270A"/>
    <w:rsid w:val="000D31F7"/>
    <w:rsid w:val="000D6230"/>
    <w:rsid w:val="000D7BA2"/>
    <w:rsid w:val="000E0321"/>
    <w:rsid w:val="000E1F8A"/>
    <w:rsid w:val="000E2566"/>
    <w:rsid w:val="000E2F60"/>
    <w:rsid w:val="000E3ABF"/>
    <w:rsid w:val="000E4A7E"/>
    <w:rsid w:val="000E58F3"/>
    <w:rsid w:val="000E6DD7"/>
    <w:rsid w:val="000E77C9"/>
    <w:rsid w:val="000F4277"/>
    <w:rsid w:val="000F6AC8"/>
    <w:rsid w:val="0010166D"/>
    <w:rsid w:val="00103E5C"/>
    <w:rsid w:val="00106067"/>
    <w:rsid w:val="00106D49"/>
    <w:rsid w:val="0010702F"/>
    <w:rsid w:val="0011110D"/>
    <w:rsid w:val="00113280"/>
    <w:rsid w:val="00113858"/>
    <w:rsid w:val="00114B6A"/>
    <w:rsid w:val="00115ECB"/>
    <w:rsid w:val="0011626E"/>
    <w:rsid w:val="00116C12"/>
    <w:rsid w:val="00116C26"/>
    <w:rsid w:val="00130451"/>
    <w:rsid w:val="00131127"/>
    <w:rsid w:val="001335B8"/>
    <w:rsid w:val="00136043"/>
    <w:rsid w:val="001441B2"/>
    <w:rsid w:val="001476F1"/>
    <w:rsid w:val="001516D1"/>
    <w:rsid w:val="001537C4"/>
    <w:rsid w:val="00153CDC"/>
    <w:rsid w:val="00153FB2"/>
    <w:rsid w:val="0015450D"/>
    <w:rsid w:val="00156976"/>
    <w:rsid w:val="0015789B"/>
    <w:rsid w:val="0016084B"/>
    <w:rsid w:val="00161177"/>
    <w:rsid w:val="00162143"/>
    <w:rsid w:val="001641F2"/>
    <w:rsid w:val="00164D98"/>
    <w:rsid w:val="001668DB"/>
    <w:rsid w:val="00176116"/>
    <w:rsid w:val="001763D3"/>
    <w:rsid w:val="00176F27"/>
    <w:rsid w:val="001778F2"/>
    <w:rsid w:val="00180657"/>
    <w:rsid w:val="001807D6"/>
    <w:rsid w:val="00180D02"/>
    <w:rsid w:val="00184D09"/>
    <w:rsid w:val="00187E60"/>
    <w:rsid w:val="00192258"/>
    <w:rsid w:val="001963C3"/>
    <w:rsid w:val="001A0223"/>
    <w:rsid w:val="001A2F13"/>
    <w:rsid w:val="001A41B8"/>
    <w:rsid w:val="001A6F70"/>
    <w:rsid w:val="001A74DC"/>
    <w:rsid w:val="001B092A"/>
    <w:rsid w:val="001B1F33"/>
    <w:rsid w:val="001B3680"/>
    <w:rsid w:val="001C061D"/>
    <w:rsid w:val="001C17DD"/>
    <w:rsid w:val="001C2C9D"/>
    <w:rsid w:val="001C5ED5"/>
    <w:rsid w:val="001C7F15"/>
    <w:rsid w:val="001D48D1"/>
    <w:rsid w:val="001D4A9A"/>
    <w:rsid w:val="001D7385"/>
    <w:rsid w:val="001E10D1"/>
    <w:rsid w:val="001E2028"/>
    <w:rsid w:val="001F199B"/>
    <w:rsid w:val="001F4949"/>
    <w:rsid w:val="00201036"/>
    <w:rsid w:val="00201782"/>
    <w:rsid w:val="002126FE"/>
    <w:rsid w:val="0021297E"/>
    <w:rsid w:val="002145F3"/>
    <w:rsid w:val="0021525E"/>
    <w:rsid w:val="002165F2"/>
    <w:rsid w:val="00217025"/>
    <w:rsid w:val="00217BD6"/>
    <w:rsid w:val="00217E31"/>
    <w:rsid w:val="00220D17"/>
    <w:rsid w:val="00222792"/>
    <w:rsid w:val="00224723"/>
    <w:rsid w:val="002365FF"/>
    <w:rsid w:val="0023798F"/>
    <w:rsid w:val="00237C41"/>
    <w:rsid w:val="002414A9"/>
    <w:rsid w:val="002419E2"/>
    <w:rsid w:val="0024282E"/>
    <w:rsid w:val="00250866"/>
    <w:rsid w:val="0025116C"/>
    <w:rsid w:val="002547EE"/>
    <w:rsid w:val="00254ACF"/>
    <w:rsid w:val="0025538C"/>
    <w:rsid w:val="002566DA"/>
    <w:rsid w:val="00256764"/>
    <w:rsid w:val="00257A86"/>
    <w:rsid w:val="00262D3B"/>
    <w:rsid w:val="002640E9"/>
    <w:rsid w:val="002701E1"/>
    <w:rsid w:val="0027034E"/>
    <w:rsid w:val="00270521"/>
    <w:rsid w:val="00270E31"/>
    <w:rsid w:val="00271168"/>
    <w:rsid w:val="002741EC"/>
    <w:rsid w:val="00281AC2"/>
    <w:rsid w:val="00281B17"/>
    <w:rsid w:val="00283AC8"/>
    <w:rsid w:val="00283D0D"/>
    <w:rsid w:val="00285E63"/>
    <w:rsid w:val="00290BB4"/>
    <w:rsid w:val="00291540"/>
    <w:rsid w:val="0029462C"/>
    <w:rsid w:val="002A1132"/>
    <w:rsid w:val="002A3A4C"/>
    <w:rsid w:val="002B2A5A"/>
    <w:rsid w:val="002B3388"/>
    <w:rsid w:val="002B4FBF"/>
    <w:rsid w:val="002B5C16"/>
    <w:rsid w:val="002B7401"/>
    <w:rsid w:val="002C05ED"/>
    <w:rsid w:val="002C38A7"/>
    <w:rsid w:val="002C420A"/>
    <w:rsid w:val="002C69EF"/>
    <w:rsid w:val="002C7607"/>
    <w:rsid w:val="002D11EF"/>
    <w:rsid w:val="002D1774"/>
    <w:rsid w:val="002D1D3E"/>
    <w:rsid w:val="002D23ED"/>
    <w:rsid w:val="002D2D8F"/>
    <w:rsid w:val="002E041B"/>
    <w:rsid w:val="002E09F7"/>
    <w:rsid w:val="002E142C"/>
    <w:rsid w:val="002E180D"/>
    <w:rsid w:val="002E7FF5"/>
    <w:rsid w:val="002F2ECD"/>
    <w:rsid w:val="002F4CD7"/>
    <w:rsid w:val="002F73F5"/>
    <w:rsid w:val="002F7A77"/>
    <w:rsid w:val="0030080C"/>
    <w:rsid w:val="00301E54"/>
    <w:rsid w:val="00303C9E"/>
    <w:rsid w:val="00303F1A"/>
    <w:rsid w:val="0031006E"/>
    <w:rsid w:val="00310ED5"/>
    <w:rsid w:val="003115EF"/>
    <w:rsid w:val="003119E5"/>
    <w:rsid w:val="003129CC"/>
    <w:rsid w:val="00312F20"/>
    <w:rsid w:val="00315580"/>
    <w:rsid w:val="00315846"/>
    <w:rsid w:val="00325421"/>
    <w:rsid w:val="0032761A"/>
    <w:rsid w:val="0033448E"/>
    <w:rsid w:val="00334B43"/>
    <w:rsid w:val="00346CAF"/>
    <w:rsid w:val="0035255A"/>
    <w:rsid w:val="00352DD0"/>
    <w:rsid w:val="003558DB"/>
    <w:rsid w:val="00355D5F"/>
    <w:rsid w:val="00356270"/>
    <w:rsid w:val="00361754"/>
    <w:rsid w:val="003642C8"/>
    <w:rsid w:val="00364A8E"/>
    <w:rsid w:val="00365655"/>
    <w:rsid w:val="00367E4A"/>
    <w:rsid w:val="00372963"/>
    <w:rsid w:val="00373C1F"/>
    <w:rsid w:val="00374DDA"/>
    <w:rsid w:val="0037566E"/>
    <w:rsid w:val="00376A66"/>
    <w:rsid w:val="00384801"/>
    <w:rsid w:val="003852DA"/>
    <w:rsid w:val="00385349"/>
    <w:rsid w:val="003867CD"/>
    <w:rsid w:val="00393675"/>
    <w:rsid w:val="00393D90"/>
    <w:rsid w:val="00395B12"/>
    <w:rsid w:val="00396960"/>
    <w:rsid w:val="003A29F8"/>
    <w:rsid w:val="003A4D52"/>
    <w:rsid w:val="003B1B71"/>
    <w:rsid w:val="003B2D56"/>
    <w:rsid w:val="003B37D0"/>
    <w:rsid w:val="003B3A87"/>
    <w:rsid w:val="003B5D0D"/>
    <w:rsid w:val="003B7AB2"/>
    <w:rsid w:val="003C1263"/>
    <w:rsid w:val="003C4791"/>
    <w:rsid w:val="003D254D"/>
    <w:rsid w:val="003D2E83"/>
    <w:rsid w:val="003D471E"/>
    <w:rsid w:val="003D743C"/>
    <w:rsid w:val="003E1D3D"/>
    <w:rsid w:val="003E1EF5"/>
    <w:rsid w:val="003E2972"/>
    <w:rsid w:val="003F01DD"/>
    <w:rsid w:val="003F0816"/>
    <w:rsid w:val="003F4993"/>
    <w:rsid w:val="003F5CC6"/>
    <w:rsid w:val="003F6BE3"/>
    <w:rsid w:val="003F71FB"/>
    <w:rsid w:val="00405668"/>
    <w:rsid w:val="00406428"/>
    <w:rsid w:val="004116B6"/>
    <w:rsid w:val="00411ED9"/>
    <w:rsid w:val="00421D93"/>
    <w:rsid w:val="00425046"/>
    <w:rsid w:val="0042719C"/>
    <w:rsid w:val="00427EA2"/>
    <w:rsid w:val="00430F13"/>
    <w:rsid w:val="00432448"/>
    <w:rsid w:val="00433B48"/>
    <w:rsid w:val="00434C0C"/>
    <w:rsid w:val="004377AF"/>
    <w:rsid w:val="0044059D"/>
    <w:rsid w:val="0044101B"/>
    <w:rsid w:val="00441A23"/>
    <w:rsid w:val="00443E79"/>
    <w:rsid w:val="0044627D"/>
    <w:rsid w:val="004572C0"/>
    <w:rsid w:val="004666FF"/>
    <w:rsid w:val="00466C4D"/>
    <w:rsid w:val="00470DDB"/>
    <w:rsid w:val="004724EE"/>
    <w:rsid w:val="00472FB1"/>
    <w:rsid w:val="00474419"/>
    <w:rsid w:val="0047766C"/>
    <w:rsid w:val="00485966"/>
    <w:rsid w:val="00486B1E"/>
    <w:rsid w:val="00490957"/>
    <w:rsid w:val="00495A71"/>
    <w:rsid w:val="00496EA5"/>
    <w:rsid w:val="004A3C7B"/>
    <w:rsid w:val="004A3CEB"/>
    <w:rsid w:val="004A4FF1"/>
    <w:rsid w:val="004A50BA"/>
    <w:rsid w:val="004A79F2"/>
    <w:rsid w:val="004B09EC"/>
    <w:rsid w:val="004B2C6B"/>
    <w:rsid w:val="004B54D3"/>
    <w:rsid w:val="004B5C99"/>
    <w:rsid w:val="004B7697"/>
    <w:rsid w:val="004C4E80"/>
    <w:rsid w:val="004D1116"/>
    <w:rsid w:val="004D51F9"/>
    <w:rsid w:val="004D67EB"/>
    <w:rsid w:val="004E7A87"/>
    <w:rsid w:val="004F0BA4"/>
    <w:rsid w:val="004F0BD2"/>
    <w:rsid w:val="004F174A"/>
    <w:rsid w:val="004F2294"/>
    <w:rsid w:val="004F2B1B"/>
    <w:rsid w:val="004F332E"/>
    <w:rsid w:val="004F7696"/>
    <w:rsid w:val="004F7EED"/>
    <w:rsid w:val="00500F75"/>
    <w:rsid w:val="00503444"/>
    <w:rsid w:val="00504F4F"/>
    <w:rsid w:val="00505E46"/>
    <w:rsid w:val="005120D4"/>
    <w:rsid w:val="00512D6E"/>
    <w:rsid w:val="0051363C"/>
    <w:rsid w:val="0051629C"/>
    <w:rsid w:val="00520BF4"/>
    <w:rsid w:val="00522C26"/>
    <w:rsid w:val="005266B5"/>
    <w:rsid w:val="005334D4"/>
    <w:rsid w:val="005352C1"/>
    <w:rsid w:val="00541E5C"/>
    <w:rsid w:val="005431B4"/>
    <w:rsid w:val="00543618"/>
    <w:rsid w:val="00545057"/>
    <w:rsid w:val="0054532B"/>
    <w:rsid w:val="00546AC9"/>
    <w:rsid w:val="00547CFB"/>
    <w:rsid w:val="00551FFC"/>
    <w:rsid w:val="00555836"/>
    <w:rsid w:val="0055734C"/>
    <w:rsid w:val="00561D78"/>
    <w:rsid w:val="00563DD7"/>
    <w:rsid w:val="005725DB"/>
    <w:rsid w:val="00574403"/>
    <w:rsid w:val="0057600B"/>
    <w:rsid w:val="005772AC"/>
    <w:rsid w:val="005773EC"/>
    <w:rsid w:val="005804B0"/>
    <w:rsid w:val="005815EF"/>
    <w:rsid w:val="00583706"/>
    <w:rsid w:val="00587085"/>
    <w:rsid w:val="005923AC"/>
    <w:rsid w:val="00592A6C"/>
    <w:rsid w:val="005966C1"/>
    <w:rsid w:val="00596A30"/>
    <w:rsid w:val="00596CC3"/>
    <w:rsid w:val="00597062"/>
    <w:rsid w:val="005A19E2"/>
    <w:rsid w:val="005A7541"/>
    <w:rsid w:val="005B1989"/>
    <w:rsid w:val="005B5B7E"/>
    <w:rsid w:val="005B6C19"/>
    <w:rsid w:val="005B6F8B"/>
    <w:rsid w:val="005C2562"/>
    <w:rsid w:val="005C3A5B"/>
    <w:rsid w:val="005C618D"/>
    <w:rsid w:val="005C7A9C"/>
    <w:rsid w:val="005D2F0B"/>
    <w:rsid w:val="005D5578"/>
    <w:rsid w:val="005E0597"/>
    <w:rsid w:val="005E0A69"/>
    <w:rsid w:val="005E6C66"/>
    <w:rsid w:val="005F1DDB"/>
    <w:rsid w:val="005F296F"/>
    <w:rsid w:val="005F5131"/>
    <w:rsid w:val="005F7A9D"/>
    <w:rsid w:val="006014D8"/>
    <w:rsid w:val="00603A53"/>
    <w:rsid w:val="00603FBF"/>
    <w:rsid w:val="00606458"/>
    <w:rsid w:val="00610178"/>
    <w:rsid w:val="00611D83"/>
    <w:rsid w:val="00611DCA"/>
    <w:rsid w:val="00614DAB"/>
    <w:rsid w:val="00617D7E"/>
    <w:rsid w:val="0062350F"/>
    <w:rsid w:val="006276BA"/>
    <w:rsid w:val="006328A3"/>
    <w:rsid w:val="0064186F"/>
    <w:rsid w:val="00645257"/>
    <w:rsid w:val="00645802"/>
    <w:rsid w:val="00650DBE"/>
    <w:rsid w:val="00652908"/>
    <w:rsid w:val="006562DE"/>
    <w:rsid w:val="00657086"/>
    <w:rsid w:val="006714D2"/>
    <w:rsid w:val="006715C9"/>
    <w:rsid w:val="0067199D"/>
    <w:rsid w:val="006739B2"/>
    <w:rsid w:val="0067692C"/>
    <w:rsid w:val="00676F5E"/>
    <w:rsid w:val="00682270"/>
    <w:rsid w:val="00684C9F"/>
    <w:rsid w:val="00685089"/>
    <w:rsid w:val="0068539D"/>
    <w:rsid w:val="00685B2C"/>
    <w:rsid w:val="006900B0"/>
    <w:rsid w:val="006900B6"/>
    <w:rsid w:val="00695A64"/>
    <w:rsid w:val="00696623"/>
    <w:rsid w:val="006A2F82"/>
    <w:rsid w:val="006A78AF"/>
    <w:rsid w:val="006B00FC"/>
    <w:rsid w:val="006B411C"/>
    <w:rsid w:val="006B4732"/>
    <w:rsid w:val="006B6B56"/>
    <w:rsid w:val="006C1418"/>
    <w:rsid w:val="006C1EA9"/>
    <w:rsid w:val="006C4569"/>
    <w:rsid w:val="006D31AC"/>
    <w:rsid w:val="006D51FE"/>
    <w:rsid w:val="006D6AE8"/>
    <w:rsid w:val="006E0A89"/>
    <w:rsid w:val="006E0AB0"/>
    <w:rsid w:val="006E1EF0"/>
    <w:rsid w:val="006E67B5"/>
    <w:rsid w:val="006F3002"/>
    <w:rsid w:val="006F3425"/>
    <w:rsid w:val="006F3C25"/>
    <w:rsid w:val="00700827"/>
    <w:rsid w:val="00700DE6"/>
    <w:rsid w:val="00701A19"/>
    <w:rsid w:val="007032D7"/>
    <w:rsid w:val="007033CB"/>
    <w:rsid w:val="007047A4"/>
    <w:rsid w:val="00704B0C"/>
    <w:rsid w:val="00711B3F"/>
    <w:rsid w:val="0071412F"/>
    <w:rsid w:val="0071445C"/>
    <w:rsid w:val="00716E81"/>
    <w:rsid w:val="00720CFA"/>
    <w:rsid w:val="0072322F"/>
    <w:rsid w:val="00724B54"/>
    <w:rsid w:val="00730E52"/>
    <w:rsid w:val="007425B2"/>
    <w:rsid w:val="00742A54"/>
    <w:rsid w:val="00751894"/>
    <w:rsid w:val="00751F4A"/>
    <w:rsid w:val="00756017"/>
    <w:rsid w:val="00756A97"/>
    <w:rsid w:val="00756DF2"/>
    <w:rsid w:val="007600E5"/>
    <w:rsid w:val="007601AA"/>
    <w:rsid w:val="00762E6B"/>
    <w:rsid w:val="007634B3"/>
    <w:rsid w:val="00765942"/>
    <w:rsid w:val="00772FD8"/>
    <w:rsid w:val="00773C14"/>
    <w:rsid w:val="007769C1"/>
    <w:rsid w:val="00777BEC"/>
    <w:rsid w:val="0078645A"/>
    <w:rsid w:val="00790A1E"/>
    <w:rsid w:val="007979AA"/>
    <w:rsid w:val="007979C5"/>
    <w:rsid w:val="00797A7A"/>
    <w:rsid w:val="007A206F"/>
    <w:rsid w:val="007A5A99"/>
    <w:rsid w:val="007A6227"/>
    <w:rsid w:val="007A68F1"/>
    <w:rsid w:val="007B6DF9"/>
    <w:rsid w:val="007C29B9"/>
    <w:rsid w:val="007C6700"/>
    <w:rsid w:val="007D236C"/>
    <w:rsid w:val="007D4FBB"/>
    <w:rsid w:val="007E1DFE"/>
    <w:rsid w:val="007E3D3B"/>
    <w:rsid w:val="007E7BCC"/>
    <w:rsid w:val="007F0BC4"/>
    <w:rsid w:val="007F2894"/>
    <w:rsid w:val="007F2C65"/>
    <w:rsid w:val="007F3E6A"/>
    <w:rsid w:val="007F6FED"/>
    <w:rsid w:val="00800240"/>
    <w:rsid w:val="00800D46"/>
    <w:rsid w:val="008054FD"/>
    <w:rsid w:val="008065FD"/>
    <w:rsid w:val="00806DB0"/>
    <w:rsid w:val="00810923"/>
    <w:rsid w:val="0081137A"/>
    <w:rsid w:val="00815B8A"/>
    <w:rsid w:val="00817DCB"/>
    <w:rsid w:val="008258E7"/>
    <w:rsid w:val="008300A5"/>
    <w:rsid w:val="00830520"/>
    <w:rsid w:val="00831F0C"/>
    <w:rsid w:val="00834091"/>
    <w:rsid w:val="008357CC"/>
    <w:rsid w:val="008426EC"/>
    <w:rsid w:val="008439D7"/>
    <w:rsid w:val="008472F0"/>
    <w:rsid w:val="0084787B"/>
    <w:rsid w:val="0085023F"/>
    <w:rsid w:val="00851D65"/>
    <w:rsid w:val="00856372"/>
    <w:rsid w:val="00856661"/>
    <w:rsid w:val="008574ED"/>
    <w:rsid w:val="0086110D"/>
    <w:rsid w:val="00861C64"/>
    <w:rsid w:val="00863764"/>
    <w:rsid w:val="00866E76"/>
    <w:rsid w:val="0086784F"/>
    <w:rsid w:val="00871038"/>
    <w:rsid w:val="00872456"/>
    <w:rsid w:val="00876C3E"/>
    <w:rsid w:val="00880243"/>
    <w:rsid w:val="00885FCB"/>
    <w:rsid w:val="008944E0"/>
    <w:rsid w:val="00896DAB"/>
    <w:rsid w:val="00897AB6"/>
    <w:rsid w:val="008A4E67"/>
    <w:rsid w:val="008A61BE"/>
    <w:rsid w:val="008A6D76"/>
    <w:rsid w:val="008B312A"/>
    <w:rsid w:val="008B651B"/>
    <w:rsid w:val="008C0AED"/>
    <w:rsid w:val="008C1DB2"/>
    <w:rsid w:val="008C63DC"/>
    <w:rsid w:val="008C6F6E"/>
    <w:rsid w:val="008D1A86"/>
    <w:rsid w:val="008D1C3F"/>
    <w:rsid w:val="008D2AEA"/>
    <w:rsid w:val="008D2E16"/>
    <w:rsid w:val="008D3E4E"/>
    <w:rsid w:val="008E04F7"/>
    <w:rsid w:val="008E0F0B"/>
    <w:rsid w:val="008E1C21"/>
    <w:rsid w:val="008E1E94"/>
    <w:rsid w:val="008E2601"/>
    <w:rsid w:val="008E4978"/>
    <w:rsid w:val="008E5F79"/>
    <w:rsid w:val="008E7451"/>
    <w:rsid w:val="008E7BB5"/>
    <w:rsid w:val="008F4842"/>
    <w:rsid w:val="008F4945"/>
    <w:rsid w:val="008F49A3"/>
    <w:rsid w:val="00902B7C"/>
    <w:rsid w:val="009057C4"/>
    <w:rsid w:val="0091110A"/>
    <w:rsid w:val="00911595"/>
    <w:rsid w:val="00915491"/>
    <w:rsid w:val="00920565"/>
    <w:rsid w:val="00921940"/>
    <w:rsid w:val="00922453"/>
    <w:rsid w:val="00927BF9"/>
    <w:rsid w:val="00930402"/>
    <w:rsid w:val="00931A92"/>
    <w:rsid w:val="00932739"/>
    <w:rsid w:val="00932A3C"/>
    <w:rsid w:val="00933B8B"/>
    <w:rsid w:val="00934AD9"/>
    <w:rsid w:val="0094068B"/>
    <w:rsid w:val="009424F8"/>
    <w:rsid w:val="0095001F"/>
    <w:rsid w:val="009511E5"/>
    <w:rsid w:val="00951ED6"/>
    <w:rsid w:val="00953619"/>
    <w:rsid w:val="00953984"/>
    <w:rsid w:val="00953C39"/>
    <w:rsid w:val="00956735"/>
    <w:rsid w:val="009608F8"/>
    <w:rsid w:val="00962AFA"/>
    <w:rsid w:val="00964AAF"/>
    <w:rsid w:val="00965967"/>
    <w:rsid w:val="00967FBA"/>
    <w:rsid w:val="00971100"/>
    <w:rsid w:val="00971B43"/>
    <w:rsid w:val="00973BC9"/>
    <w:rsid w:val="0098054D"/>
    <w:rsid w:val="00984324"/>
    <w:rsid w:val="00985B2D"/>
    <w:rsid w:val="00990272"/>
    <w:rsid w:val="009903AA"/>
    <w:rsid w:val="00992D11"/>
    <w:rsid w:val="00993049"/>
    <w:rsid w:val="0099325F"/>
    <w:rsid w:val="00993ACD"/>
    <w:rsid w:val="00993CE3"/>
    <w:rsid w:val="00994502"/>
    <w:rsid w:val="009960E5"/>
    <w:rsid w:val="009A4E2A"/>
    <w:rsid w:val="009A5F23"/>
    <w:rsid w:val="009A672F"/>
    <w:rsid w:val="009A73BC"/>
    <w:rsid w:val="009B0BE2"/>
    <w:rsid w:val="009B15C1"/>
    <w:rsid w:val="009B21C7"/>
    <w:rsid w:val="009B5E3B"/>
    <w:rsid w:val="009B6B4D"/>
    <w:rsid w:val="009B74A7"/>
    <w:rsid w:val="009C5251"/>
    <w:rsid w:val="009C5E50"/>
    <w:rsid w:val="009C7C8C"/>
    <w:rsid w:val="009D1F92"/>
    <w:rsid w:val="009D21F9"/>
    <w:rsid w:val="009D23AB"/>
    <w:rsid w:val="009D5216"/>
    <w:rsid w:val="009D53D3"/>
    <w:rsid w:val="009D57F4"/>
    <w:rsid w:val="009D6244"/>
    <w:rsid w:val="009D777D"/>
    <w:rsid w:val="009E0D10"/>
    <w:rsid w:val="009E523A"/>
    <w:rsid w:val="009E52E7"/>
    <w:rsid w:val="009F1617"/>
    <w:rsid w:val="009F19AE"/>
    <w:rsid w:val="009F6B52"/>
    <w:rsid w:val="009F78AA"/>
    <w:rsid w:val="00A018B8"/>
    <w:rsid w:val="00A01C80"/>
    <w:rsid w:val="00A04191"/>
    <w:rsid w:val="00A069AB"/>
    <w:rsid w:val="00A10219"/>
    <w:rsid w:val="00A12533"/>
    <w:rsid w:val="00A14DE9"/>
    <w:rsid w:val="00A14EE2"/>
    <w:rsid w:val="00A14FEA"/>
    <w:rsid w:val="00A15FC5"/>
    <w:rsid w:val="00A20146"/>
    <w:rsid w:val="00A2041F"/>
    <w:rsid w:val="00A31490"/>
    <w:rsid w:val="00A316D9"/>
    <w:rsid w:val="00A3228D"/>
    <w:rsid w:val="00A32EB1"/>
    <w:rsid w:val="00A3682E"/>
    <w:rsid w:val="00A42F77"/>
    <w:rsid w:val="00A435E2"/>
    <w:rsid w:val="00A451F6"/>
    <w:rsid w:val="00A46AA4"/>
    <w:rsid w:val="00A51171"/>
    <w:rsid w:val="00A553C3"/>
    <w:rsid w:val="00A567C8"/>
    <w:rsid w:val="00A56DCF"/>
    <w:rsid w:val="00A5714B"/>
    <w:rsid w:val="00A60021"/>
    <w:rsid w:val="00A6355D"/>
    <w:rsid w:val="00A646D1"/>
    <w:rsid w:val="00A65446"/>
    <w:rsid w:val="00A678B7"/>
    <w:rsid w:val="00A7303E"/>
    <w:rsid w:val="00A77260"/>
    <w:rsid w:val="00A83CEA"/>
    <w:rsid w:val="00A873F4"/>
    <w:rsid w:val="00A9069F"/>
    <w:rsid w:val="00A9092F"/>
    <w:rsid w:val="00A94D03"/>
    <w:rsid w:val="00A96F5D"/>
    <w:rsid w:val="00AA2A34"/>
    <w:rsid w:val="00AA2C7B"/>
    <w:rsid w:val="00AA5EED"/>
    <w:rsid w:val="00AB4336"/>
    <w:rsid w:val="00AB4766"/>
    <w:rsid w:val="00AC013F"/>
    <w:rsid w:val="00AC0B6E"/>
    <w:rsid w:val="00AC3B39"/>
    <w:rsid w:val="00AC6FCB"/>
    <w:rsid w:val="00AD02E4"/>
    <w:rsid w:val="00AD1016"/>
    <w:rsid w:val="00AD2EF3"/>
    <w:rsid w:val="00AD3014"/>
    <w:rsid w:val="00AD416B"/>
    <w:rsid w:val="00AD5262"/>
    <w:rsid w:val="00AE067A"/>
    <w:rsid w:val="00AE7254"/>
    <w:rsid w:val="00AF2863"/>
    <w:rsid w:val="00AF2E58"/>
    <w:rsid w:val="00AF3ECA"/>
    <w:rsid w:val="00AF5B28"/>
    <w:rsid w:val="00B032FE"/>
    <w:rsid w:val="00B1268F"/>
    <w:rsid w:val="00B154BF"/>
    <w:rsid w:val="00B161FA"/>
    <w:rsid w:val="00B17B73"/>
    <w:rsid w:val="00B17CEC"/>
    <w:rsid w:val="00B17DF4"/>
    <w:rsid w:val="00B2102D"/>
    <w:rsid w:val="00B22404"/>
    <w:rsid w:val="00B2344A"/>
    <w:rsid w:val="00B23723"/>
    <w:rsid w:val="00B27749"/>
    <w:rsid w:val="00B31ED8"/>
    <w:rsid w:val="00B3309F"/>
    <w:rsid w:val="00B3330B"/>
    <w:rsid w:val="00B3335E"/>
    <w:rsid w:val="00B41FE8"/>
    <w:rsid w:val="00B42723"/>
    <w:rsid w:val="00B45474"/>
    <w:rsid w:val="00B471CC"/>
    <w:rsid w:val="00B4730E"/>
    <w:rsid w:val="00B47643"/>
    <w:rsid w:val="00B50E07"/>
    <w:rsid w:val="00B53491"/>
    <w:rsid w:val="00B6007B"/>
    <w:rsid w:val="00B607C8"/>
    <w:rsid w:val="00B70DFE"/>
    <w:rsid w:val="00B7281D"/>
    <w:rsid w:val="00B72C98"/>
    <w:rsid w:val="00B74CF9"/>
    <w:rsid w:val="00B750DE"/>
    <w:rsid w:val="00B757DE"/>
    <w:rsid w:val="00B76B6A"/>
    <w:rsid w:val="00B76E21"/>
    <w:rsid w:val="00B80397"/>
    <w:rsid w:val="00B84D5A"/>
    <w:rsid w:val="00B922A3"/>
    <w:rsid w:val="00B9282C"/>
    <w:rsid w:val="00B93CCD"/>
    <w:rsid w:val="00B96334"/>
    <w:rsid w:val="00B97AF4"/>
    <w:rsid w:val="00BA16A9"/>
    <w:rsid w:val="00BA1DFC"/>
    <w:rsid w:val="00BA370B"/>
    <w:rsid w:val="00BA66C9"/>
    <w:rsid w:val="00BB453F"/>
    <w:rsid w:val="00BB7811"/>
    <w:rsid w:val="00BC0577"/>
    <w:rsid w:val="00BC1ACA"/>
    <w:rsid w:val="00BC1B1A"/>
    <w:rsid w:val="00BC2218"/>
    <w:rsid w:val="00BC4CCE"/>
    <w:rsid w:val="00BD4BC7"/>
    <w:rsid w:val="00BD5147"/>
    <w:rsid w:val="00BD64FC"/>
    <w:rsid w:val="00BE37C0"/>
    <w:rsid w:val="00BE629E"/>
    <w:rsid w:val="00BE7411"/>
    <w:rsid w:val="00BE77DA"/>
    <w:rsid w:val="00BE7A94"/>
    <w:rsid w:val="00BF0CBB"/>
    <w:rsid w:val="00BF2583"/>
    <w:rsid w:val="00BF4410"/>
    <w:rsid w:val="00BF5B57"/>
    <w:rsid w:val="00C0006E"/>
    <w:rsid w:val="00C03D75"/>
    <w:rsid w:val="00C050BA"/>
    <w:rsid w:val="00C07677"/>
    <w:rsid w:val="00C10576"/>
    <w:rsid w:val="00C10741"/>
    <w:rsid w:val="00C123EA"/>
    <w:rsid w:val="00C1347D"/>
    <w:rsid w:val="00C1540A"/>
    <w:rsid w:val="00C17708"/>
    <w:rsid w:val="00C22CFB"/>
    <w:rsid w:val="00C22EA1"/>
    <w:rsid w:val="00C248DE"/>
    <w:rsid w:val="00C25424"/>
    <w:rsid w:val="00C2561F"/>
    <w:rsid w:val="00C2747E"/>
    <w:rsid w:val="00C30D27"/>
    <w:rsid w:val="00C371EA"/>
    <w:rsid w:val="00C4017A"/>
    <w:rsid w:val="00C40528"/>
    <w:rsid w:val="00C426DD"/>
    <w:rsid w:val="00C44A73"/>
    <w:rsid w:val="00C450A5"/>
    <w:rsid w:val="00C46E48"/>
    <w:rsid w:val="00C50C92"/>
    <w:rsid w:val="00C52010"/>
    <w:rsid w:val="00C529FD"/>
    <w:rsid w:val="00C55B04"/>
    <w:rsid w:val="00C57273"/>
    <w:rsid w:val="00C574CD"/>
    <w:rsid w:val="00C57FFB"/>
    <w:rsid w:val="00C637B9"/>
    <w:rsid w:val="00C647BD"/>
    <w:rsid w:val="00C715A8"/>
    <w:rsid w:val="00C719D8"/>
    <w:rsid w:val="00C7230F"/>
    <w:rsid w:val="00C74FC2"/>
    <w:rsid w:val="00C760CA"/>
    <w:rsid w:val="00C766A1"/>
    <w:rsid w:val="00C76B98"/>
    <w:rsid w:val="00C84A80"/>
    <w:rsid w:val="00C85013"/>
    <w:rsid w:val="00C85993"/>
    <w:rsid w:val="00C90CE2"/>
    <w:rsid w:val="00C92DCD"/>
    <w:rsid w:val="00C94501"/>
    <w:rsid w:val="00C947A3"/>
    <w:rsid w:val="00C960B3"/>
    <w:rsid w:val="00C97591"/>
    <w:rsid w:val="00CA012B"/>
    <w:rsid w:val="00CA215A"/>
    <w:rsid w:val="00CA48AE"/>
    <w:rsid w:val="00CA56C7"/>
    <w:rsid w:val="00CB037C"/>
    <w:rsid w:val="00CB10DD"/>
    <w:rsid w:val="00CB20A5"/>
    <w:rsid w:val="00CB21B1"/>
    <w:rsid w:val="00CB37B5"/>
    <w:rsid w:val="00CB4CDE"/>
    <w:rsid w:val="00CB54CB"/>
    <w:rsid w:val="00CB7BBF"/>
    <w:rsid w:val="00CC2D34"/>
    <w:rsid w:val="00CC2EF4"/>
    <w:rsid w:val="00CC76C6"/>
    <w:rsid w:val="00CD043D"/>
    <w:rsid w:val="00CD25BF"/>
    <w:rsid w:val="00CD2B1E"/>
    <w:rsid w:val="00CD375F"/>
    <w:rsid w:val="00CD3BD1"/>
    <w:rsid w:val="00CD543D"/>
    <w:rsid w:val="00CE079D"/>
    <w:rsid w:val="00CE0B2F"/>
    <w:rsid w:val="00CE0DFB"/>
    <w:rsid w:val="00CE2551"/>
    <w:rsid w:val="00CE288B"/>
    <w:rsid w:val="00CE2A64"/>
    <w:rsid w:val="00CE63F8"/>
    <w:rsid w:val="00CF23D0"/>
    <w:rsid w:val="00CF2650"/>
    <w:rsid w:val="00CF2DCE"/>
    <w:rsid w:val="00CF579B"/>
    <w:rsid w:val="00D0237E"/>
    <w:rsid w:val="00D03F4E"/>
    <w:rsid w:val="00D13CA1"/>
    <w:rsid w:val="00D14A88"/>
    <w:rsid w:val="00D25CDA"/>
    <w:rsid w:val="00D279CB"/>
    <w:rsid w:val="00D400E5"/>
    <w:rsid w:val="00D4059C"/>
    <w:rsid w:val="00D40829"/>
    <w:rsid w:val="00D40EAA"/>
    <w:rsid w:val="00D43CB4"/>
    <w:rsid w:val="00D47386"/>
    <w:rsid w:val="00D50E2A"/>
    <w:rsid w:val="00D52C7B"/>
    <w:rsid w:val="00D5534B"/>
    <w:rsid w:val="00D644AE"/>
    <w:rsid w:val="00D71030"/>
    <w:rsid w:val="00D72271"/>
    <w:rsid w:val="00D74234"/>
    <w:rsid w:val="00D801C9"/>
    <w:rsid w:val="00D81735"/>
    <w:rsid w:val="00D82880"/>
    <w:rsid w:val="00D85758"/>
    <w:rsid w:val="00D870D7"/>
    <w:rsid w:val="00D915F3"/>
    <w:rsid w:val="00D915F6"/>
    <w:rsid w:val="00D91758"/>
    <w:rsid w:val="00D93540"/>
    <w:rsid w:val="00D93FA1"/>
    <w:rsid w:val="00D94B03"/>
    <w:rsid w:val="00D94D3F"/>
    <w:rsid w:val="00DA0620"/>
    <w:rsid w:val="00DA0654"/>
    <w:rsid w:val="00DA124A"/>
    <w:rsid w:val="00DA1624"/>
    <w:rsid w:val="00DA1A94"/>
    <w:rsid w:val="00DA1F11"/>
    <w:rsid w:val="00DA24C1"/>
    <w:rsid w:val="00DA337A"/>
    <w:rsid w:val="00DA5F26"/>
    <w:rsid w:val="00DB0C05"/>
    <w:rsid w:val="00DB17BA"/>
    <w:rsid w:val="00DB3258"/>
    <w:rsid w:val="00DB3DE4"/>
    <w:rsid w:val="00DC095C"/>
    <w:rsid w:val="00DD0C79"/>
    <w:rsid w:val="00DD19DE"/>
    <w:rsid w:val="00DE3D40"/>
    <w:rsid w:val="00DE5AB1"/>
    <w:rsid w:val="00DE756F"/>
    <w:rsid w:val="00DF27AA"/>
    <w:rsid w:val="00DF4986"/>
    <w:rsid w:val="00DF5BC6"/>
    <w:rsid w:val="00DF67B7"/>
    <w:rsid w:val="00E013DA"/>
    <w:rsid w:val="00E02AE8"/>
    <w:rsid w:val="00E04DA8"/>
    <w:rsid w:val="00E05145"/>
    <w:rsid w:val="00E0750A"/>
    <w:rsid w:val="00E116CB"/>
    <w:rsid w:val="00E14602"/>
    <w:rsid w:val="00E172DF"/>
    <w:rsid w:val="00E1777D"/>
    <w:rsid w:val="00E20141"/>
    <w:rsid w:val="00E20846"/>
    <w:rsid w:val="00E243F4"/>
    <w:rsid w:val="00E32DDB"/>
    <w:rsid w:val="00E33CCB"/>
    <w:rsid w:val="00E34A69"/>
    <w:rsid w:val="00E35661"/>
    <w:rsid w:val="00E3628B"/>
    <w:rsid w:val="00E37C95"/>
    <w:rsid w:val="00E4417A"/>
    <w:rsid w:val="00E44B35"/>
    <w:rsid w:val="00E54706"/>
    <w:rsid w:val="00E54EBE"/>
    <w:rsid w:val="00E54EBF"/>
    <w:rsid w:val="00E56E16"/>
    <w:rsid w:val="00E57EA8"/>
    <w:rsid w:val="00E60374"/>
    <w:rsid w:val="00E6054E"/>
    <w:rsid w:val="00E6262A"/>
    <w:rsid w:val="00E63A65"/>
    <w:rsid w:val="00E63D9D"/>
    <w:rsid w:val="00E6486E"/>
    <w:rsid w:val="00E64E15"/>
    <w:rsid w:val="00E70583"/>
    <w:rsid w:val="00E70689"/>
    <w:rsid w:val="00E74983"/>
    <w:rsid w:val="00E75893"/>
    <w:rsid w:val="00E76808"/>
    <w:rsid w:val="00E777A7"/>
    <w:rsid w:val="00E810EA"/>
    <w:rsid w:val="00E84C6B"/>
    <w:rsid w:val="00E872F9"/>
    <w:rsid w:val="00E873C2"/>
    <w:rsid w:val="00E87710"/>
    <w:rsid w:val="00E91458"/>
    <w:rsid w:val="00E95947"/>
    <w:rsid w:val="00EA67DE"/>
    <w:rsid w:val="00EA7785"/>
    <w:rsid w:val="00EA7B1A"/>
    <w:rsid w:val="00EB5434"/>
    <w:rsid w:val="00EC1B53"/>
    <w:rsid w:val="00EC1C8D"/>
    <w:rsid w:val="00EC4A6B"/>
    <w:rsid w:val="00EC53AA"/>
    <w:rsid w:val="00ED0EA9"/>
    <w:rsid w:val="00EE0B5A"/>
    <w:rsid w:val="00EE0FE6"/>
    <w:rsid w:val="00EE5CEE"/>
    <w:rsid w:val="00EF07C6"/>
    <w:rsid w:val="00EF3003"/>
    <w:rsid w:val="00EF393F"/>
    <w:rsid w:val="00EF4AF9"/>
    <w:rsid w:val="00F167B1"/>
    <w:rsid w:val="00F21344"/>
    <w:rsid w:val="00F21810"/>
    <w:rsid w:val="00F218A4"/>
    <w:rsid w:val="00F23F92"/>
    <w:rsid w:val="00F26038"/>
    <w:rsid w:val="00F2774C"/>
    <w:rsid w:val="00F33E19"/>
    <w:rsid w:val="00F36C9C"/>
    <w:rsid w:val="00F41319"/>
    <w:rsid w:val="00F427BB"/>
    <w:rsid w:val="00F4754E"/>
    <w:rsid w:val="00F50C0F"/>
    <w:rsid w:val="00F51E15"/>
    <w:rsid w:val="00F54646"/>
    <w:rsid w:val="00F55337"/>
    <w:rsid w:val="00F57A41"/>
    <w:rsid w:val="00F621E5"/>
    <w:rsid w:val="00F62361"/>
    <w:rsid w:val="00F660A6"/>
    <w:rsid w:val="00F66CB2"/>
    <w:rsid w:val="00F66E81"/>
    <w:rsid w:val="00F705B1"/>
    <w:rsid w:val="00F72926"/>
    <w:rsid w:val="00F72BCD"/>
    <w:rsid w:val="00F82105"/>
    <w:rsid w:val="00F83581"/>
    <w:rsid w:val="00F86E50"/>
    <w:rsid w:val="00F87579"/>
    <w:rsid w:val="00F92CBD"/>
    <w:rsid w:val="00F95BDE"/>
    <w:rsid w:val="00F97ADA"/>
    <w:rsid w:val="00FA22CA"/>
    <w:rsid w:val="00FA5864"/>
    <w:rsid w:val="00FA633F"/>
    <w:rsid w:val="00FA7E66"/>
    <w:rsid w:val="00FB023E"/>
    <w:rsid w:val="00FB04B7"/>
    <w:rsid w:val="00FB1163"/>
    <w:rsid w:val="00FB3890"/>
    <w:rsid w:val="00FB603C"/>
    <w:rsid w:val="00FB745A"/>
    <w:rsid w:val="00FC15AA"/>
    <w:rsid w:val="00FC2D62"/>
    <w:rsid w:val="00FC5A0B"/>
    <w:rsid w:val="00FC6EB2"/>
    <w:rsid w:val="00FD27E4"/>
    <w:rsid w:val="00FD30A3"/>
    <w:rsid w:val="00FE358C"/>
    <w:rsid w:val="00FE3B0B"/>
    <w:rsid w:val="00FE4D18"/>
    <w:rsid w:val="00FE7856"/>
    <w:rsid w:val="00FF73FA"/>
  </w:rsids>
  <m:mathPr>
    <m:mathFont m:val="Cambria Math"/>
    <m:brkBin m:val="before"/>
    <m:brkBinSub m:val="--"/>
    <m:smallFrac m:val="0"/>
    <m:dispDef/>
    <m:lMargin m:val="0"/>
    <m:rMargin m:val="0"/>
    <m:defJc m:val="centerGroup"/>
    <m:wrapIndent m:val="1440"/>
    <m:intLim m:val="subSup"/>
    <m:naryLim m:val="undOvr"/>
  </m:mathPr>
  <w:themeFontLang w:val="en-AU"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106CF3"/>
  <w14:defaultImageDpi w14:val="32767"/>
  <w15:chartTrackingRefBased/>
  <w15:docId w15:val="{AB481DEC-A2A9-4F3B-8517-D0246841D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B3F"/>
  </w:style>
  <w:style w:type="paragraph" w:styleId="Heading1">
    <w:name w:val="heading 1"/>
    <w:basedOn w:val="Normal"/>
    <w:next w:val="Normal"/>
    <w:link w:val="Heading1Char"/>
    <w:uiPriority w:val="9"/>
    <w:qFormat/>
    <w:rsid w:val="00072071"/>
    <w:pPr>
      <w:keepNext/>
      <w:keepLines/>
      <w:spacing w:before="240" w:after="120"/>
      <w:contextualSpacing/>
      <w:outlineLvl w:val="0"/>
    </w:pPr>
    <w:rPr>
      <w:rFonts w:asciiTheme="majorHAnsi" w:eastAsiaTheme="majorEastAsia" w:hAnsiTheme="majorHAnsi" w:cstheme="majorBidi"/>
      <w:b/>
      <w:bCs/>
      <w:caps/>
      <w:color w:val="0E5AAB"/>
      <w:sz w:val="44"/>
      <w:szCs w:val="44"/>
    </w:rPr>
  </w:style>
  <w:style w:type="paragraph" w:styleId="Heading2">
    <w:name w:val="heading 2"/>
    <w:basedOn w:val="Normal"/>
    <w:next w:val="Normal"/>
    <w:link w:val="Heading2Char"/>
    <w:uiPriority w:val="9"/>
    <w:unhideWhenUsed/>
    <w:qFormat/>
    <w:rsid w:val="00072071"/>
    <w:pPr>
      <w:keepNext/>
      <w:keepLines/>
      <w:spacing w:before="40" w:after="120"/>
      <w:outlineLvl w:val="1"/>
    </w:pPr>
    <w:rPr>
      <w:rFonts w:asciiTheme="majorHAnsi" w:eastAsiaTheme="majorEastAsia" w:hAnsiTheme="majorHAnsi" w:cstheme="majorBidi"/>
      <w:b/>
      <w:bCs/>
      <w:caps/>
      <w:color w:val="E87A25"/>
      <w:sz w:val="36"/>
      <w:szCs w:val="36"/>
    </w:rPr>
  </w:style>
  <w:style w:type="paragraph" w:styleId="Heading3">
    <w:name w:val="heading 3"/>
    <w:basedOn w:val="Normal"/>
    <w:next w:val="Normal"/>
    <w:link w:val="Heading3Char"/>
    <w:uiPriority w:val="9"/>
    <w:unhideWhenUsed/>
    <w:qFormat/>
    <w:rsid w:val="004572C0"/>
    <w:pPr>
      <w:keepNext/>
      <w:keepLines/>
      <w:spacing w:before="40" w:after="120"/>
      <w:outlineLvl w:val="2"/>
    </w:pPr>
    <w:rPr>
      <w:rFonts w:asciiTheme="majorHAnsi" w:eastAsiaTheme="majorEastAsia" w:hAnsiTheme="majorHAnsi" w:cstheme="majorBidi"/>
      <w:b/>
      <w:bCs/>
      <w:caps/>
      <w:color w:val="000000" w:themeColor="text1"/>
      <w:sz w:val="28"/>
      <w:szCs w:val="28"/>
    </w:rPr>
  </w:style>
  <w:style w:type="paragraph" w:styleId="Heading4">
    <w:name w:val="heading 4"/>
    <w:basedOn w:val="Normal"/>
    <w:next w:val="Normal"/>
    <w:link w:val="Heading4Char"/>
    <w:uiPriority w:val="9"/>
    <w:semiHidden/>
    <w:unhideWhenUsed/>
    <w:qFormat/>
    <w:rsid w:val="00973BC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FC15A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C15AA"/>
    <w:rPr>
      <w:i/>
      <w:iCs/>
      <w:color w:val="404040" w:themeColor="text1" w:themeTint="BF"/>
    </w:rPr>
  </w:style>
  <w:style w:type="character" w:customStyle="1" w:styleId="Heading1Char">
    <w:name w:val="Heading 1 Char"/>
    <w:basedOn w:val="DefaultParagraphFont"/>
    <w:link w:val="Heading1"/>
    <w:uiPriority w:val="9"/>
    <w:rsid w:val="00072071"/>
    <w:rPr>
      <w:rFonts w:asciiTheme="majorHAnsi" w:eastAsiaTheme="majorEastAsia" w:hAnsiTheme="majorHAnsi" w:cstheme="majorBidi"/>
      <w:b/>
      <w:bCs/>
      <w:caps/>
      <w:color w:val="0E5AAB"/>
      <w:sz w:val="44"/>
      <w:szCs w:val="44"/>
    </w:rPr>
  </w:style>
  <w:style w:type="paragraph" w:styleId="Header">
    <w:name w:val="header"/>
    <w:basedOn w:val="Normal"/>
    <w:link w:val="HeaderChar"/>
    <w:uiPriority w:val="99"/>
    <w:unhideWhenUsed/>
    <w:rsid w:val="001D73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7385"/>
  </w:style>
  <w:style w:type="paragraph" w:styleId="Footer">
    <w:name w:val="footer"/>
    <w:basedOn w:val="Normal"/>
    <w:link w:val="FooterChar"/>
    <w:uiPriority w:val="99"/>
    <w:unhideWhenUsed/>
    <w:rsid w:val="005120D4"/>
    <w:pPr>
      <w:tabs>
        <w:tab w:val="center" w:pos="4513"/>
        <w:tab w:val="right" w:pos="9026"/>
      </w:tabs>
      <w:spacing w:after="0" w:line="240" w:lineRule="auto"/>
      <w:ind w:left="-567"/>
    </w:pPr>
    <w:rPr>
      <w:b/>
      <w:color w:val="FFFFFF" w:themeColor="background1"/>
    </w:rPr>
  </w:style>
  <w:style w:type="character" w:customStyle="1" w:styleId="FooterChar">
    <w:name w:val="Footer Char"/>
    <w:basedOn w:val="DefaultParagraphFont"/>
    <w:link w:val="Footer"/>
    <w:uiPriority w:val="99"/>
    <w:rsid w:val="005120D4"/>
    <w:rPr>
      <w:b/>
      <w:color w:val="FFFFFF" w:themeColor="background1"/>
    </w:rPr>
  </w:style>
  <w:style w:type="character" w:customStyle="1" w:styleId="Heading2Char">
    <w:name w:val="Heading 2 Char"/>
    <w:basedOn w:val="DefaultParagraphFont"/>
    <w:link w:val="Heading2"/>
    <w:uiPriority w:val="9"/>
    <w:rsid w:val="00072071"/>
    <w:rPr>
      <w:rFonts w:asciiTheme="majorHAnsi" w:eastAsiaTheme="majorEastAsia" w:hAnsiTheme="majorHAnsi" w:cstheme="majorBidi"/>
      <w:b/>
      <w:bCs/>
      <w:caps/>
      <w:color w:val="E87A25"/>
      <w:sz w:val="36"/>
      <w:szCs w:val="36"/>
    </w:rPr>
  </w:style>
  <w:style w:type="paragraph" w:styleId="ListParagraph">
    <w:name w:val="List Paragraph"/>
    <w:basedOn w:val="Normal"/>
    <w:uiPriority w:val="34"/>
    <w:qFormat/>
    <w:rsid w:val="005120D4"/>
    <w:pPr>
      <w:ind w:left="720"/>
      <w:contextualSpacing/>
    </w:pPr>
  </w:style>
  <w:style w:type="paragraph" w:styleId="Title">
    <w:name w:val="Title"/>
    <w:basedOn w:val="Normal"/>
    <w:next w:val="Normal"/>
    <w:link w:val="TitleChar"/>
    <w:uiPriority w:val="10"/>
    <w:qFormat/>
    <w:rsid w:val="004572C0"/>
    <w:pPr>
      <w:spacing w:after="0" w:line="240" w:lineRule="auto"/>
      <w:contextualSpacing/>
      <w:jc w:val="center"/>
    </w:pPr>
    <w:rPr>
      <w:rFonts w:asciiTheme="majorHAnsi" w:eastAsiaTheme="majorEastAsia" w:hAnsiTheme="majorHAnsi" w:cstheme="majorBidi"/>
      <w:b/>
      <w:bCs/>
      <w:caps/>
      <w:color w:val="FFFFFF" w:themeColor="background1"/>
      <w:spacing w:val="-10"/>
      <w:kern w:val="28"/>
      <w:sz w:val="120"/>
      <w:szCs w:val="120"/>
    </w:rPr>
  </w:style>
  <w:style w:type="character" w:customStyle="1" w:styleId="TitleChar">
    <w:name w:val="Title Char"/>
    <w:basedOn w:val="DefaultParagraphFont"/>
    <w:link w:val="Title"/>
    <w:uiPriority w:val="10"/>
    <w:rsid w:val="004572C0"/>
    <w:rPr>
      <w:rFonts w:asciiTheme="majorHAnsi" w:eastAsiaTheme="majorEastAsia" w:hAnsiTheme="majorHAnsi" w:cstheme="majorBidi"/>
      <w:b/>
      <w:bCs/>
      <w:caps/>
      <w:color w:val="FFFFFF" w:themeColor="background1"/>
      <w:spacing w:val="-10"/>
      <w:kern w:val="28"/>
      <w:sz w:val="120"/>
      <w:szCs w:val="120"/>
    </w:rPr>
  </w:style>
  <w:style w:type="paragraph" w:styleId="Subtitle">
    <w:name w:val="Subtitle"/>
    <w:basedOn w:val="Normal"/>
    <w:next w:val="Normal"/>
    <w:link w:val="SubtitleChar"/>
    <w:uiPriority w:val="11"/>
    <w:qFormat/>
    <w:rsid w:val="00BA1DFC"/>
    <w:pPr>
      <w:numPr>
        <w:ilvl w:val="1"/>
      </w:numPr>
      <w:jc w:val="center"/>
    </w:pPr>
    <w:rPr>
      <w:rFonts w:eastAsiaTheme="minorEastAsia"/>
      <w:i/>
      <w:iCs/>
      <w:color w:val="FFFFFF" w:themeColor="background1"/>
      <w:spacing w:val="15"/>
      <w:sz w:val="56"/>
      <w:szCs w:val="56"/>
    </w:rPr>
  </w:style>
  <w:style w:type="character" w:customStyle="1" w:styleId="SubtitleChar">
    <w:name w:val="Subtitle Char"/>
    <w:basedOn w:val="DefaultParagraphFont"/>
    <w:link w:val="Subtitle"/>
    <w:uiPriority w:val="11"/>
    <w:rsid w:val="00BA1DFC"/>
    <w:rPr>
      <w:rFonts w:eastAsiaTheme="minorEastAsia"/>
      <w:i/>
      <w:iCs/>
      <w:color w:val="FFFFFF" w:themeColor="background1"/>
      <w:spacing w:val="15"/>
      <w:sz w:val="56"/>
      <w:szCs w:val="56"/>
    </w:rPr>
  </w:style>
  <w:style w:type="paragraph" w:customStyle="1" w:styleId="AuthorName">
    <w:name w:val="Author Name"/>
    <w:qFormat/>
    <w:rsid w:val="004572C0"/>
    <w:pPr>
      <w:jc w:val="right"/>
    </w:pPr>
    <w:rPr>
      <w:rFonts w:ascii="Segoe UI" w:hAnsi="Segoe UI"/>
      <w:b/>
      <w:bCs/>
      <w:caps/>
      <w:color w:val="FFFFFF" w:themeColor="background1"/>
      <w:sz w:val="44"/>
      <w:szCs w:val="44"/>
      <w:lang w:val="en-PH"/>
    </w:rPr>
  </w:style>
  <w:style w:type="character" w:customStyle="1" w:styleId="Heading3Char">
    <w:name w:val="Heading 3 Char"/>
    <w:basedOn w:val="DefaultParagraphFont"/>
    <w:link w:val="Heading3"/>
    <w:uiPriority w:val="9"/>
    <w:rsid w:val="004572C0"/>
    <w:rPr>
      <w:rFonts w:asciiTheme="majorHAnsi" w:eastAsiaTheme="majorEastAsia" w:hAnsiTheme="majorHAnsi" w:cstheme="majorBidi"/>
      <w:b/>
      <w:bCs/>
      <w:caps/>
      <w:color w:val="000000" w:themeColor="text1"/>
      <w:sz w:val="28"/>
      <w:szCs w:val="28"/>
    </w:rPr>
  </w:style>
  <w:style w:type="paragraph" w:customStyle="1" w:styleId="BulletPoints-OrangeArrow">
    <w:name w:val="Bullet Points - Orange Arrow"/>
    <w:basedOn w:val="ListParagraph"/>
    <w:qFormat/>
    <w:rsid w:val="00B2102D"/>
    <w:pPr>
      <w:numPr>
        <w:numId w:val="1"/>
      </w:numPr>
      <w:spacing w:after="0"/>
      <w:ind w:left="851" w:hanging="425"/>
    </w:pPr>
    <w:rPr>
      <w:rFonts w:ascii="Segoe UI" w:hAnsi="Segoe UI"/>
      <w:color w:val="000000" w:themeColor="text1"/>
      <w:lang w:val="en-PH"/>
    </w:rPr>
  </w:style>
  <w:style w:type="table" w:styleId="TableGrid">
    <w:name w:val="Table Grid"/>
    <w:basedOn w:val="TableNormal"/>
    <w:uiPriority w:val="39"/>
    <w:rsid w:val="00574403"/>
    <w:pPr>
      <w:spacing w:after="24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paragraph" w:customStyle="1" w:styleId="EmailText">
    <w:name w:val="Email Text"/>
    <w:basedOn w:val="Normal"/>
    <w:qFormat/>
    <w:rsid w:val="004572C0"/>
    <w:pPr>
      <w:spacing w:after="0" w:line="240" w:lineRule="auto"/>
      <w:ind w:left="57"/>
    </w:pPr>
    <w:rPr>
      <w:rFonts w:ascii="Segoe UI" w:hAnsi="Segoe UI" w:cs="Segoe UI"/>
      <w:color w:val="FFFFFF" w:themeColor="background1"/>
      <w:sz w:val="26"/>
      <w:szCs w:val="26"/>
      <w:lang w:val="en-PH"/>
    </w:rPr>
  </w:style>
  <w:style w:type="paragraph" w:customStyle="1" w:styleId="EmailHeading">
    <w:name w:val="Email Heading"/>
    <w:basedOn w:val="Normal"/>
    <w:qFormat/>
    <w:rsid w:val="00AC013F"/>
    <w:pPr>
      <w:spacing w:after="0" w:line="240" w:lineRule="auto"/>
    </w:pPr>
    <w:rPr>
      <w:rFonts w:ascii="Segoe UI" w:hAnsi="Segoe UI"/>
      <w:b/>
      <w:caps/>
      <w:color w:val="0E5AAB"/>
      <w:sz w:val="28"/>
      <w:lang w:val="en-PH"/>
    </w:rPr>
  </w:style>
  <w:style w:type="paragraph" w:customStyle="1" w:styleId="BulletPointsOrangeArrowBlueText">
    <w:name w:val="Bullet Points Orange Arrow Blue Text"/>
    <w:basedOn w:val="BulletPoints-OrangeArrow"/>
    <w:qFormat/>
    <w:rsid w:val="00B2102D"/>
    <w:rPr>
      <w:b/>
      <w:color w:val="0481B6"/>
    </w:rPr>
  </w:style>
  <w:style w:type="paragraph" w:customStyle="1" w:styleId="TableHeader">
    <w:name w:val="Table Header"/>
    <w:basedOn w:val="Normal"/>
    <w:qFormat/>
    <w:rsid w:val="004572C0"/>
    <w:pPr>
      <w:spacing w:after="0" w:line="240" w:lineRule="auto"/>
      <w:jc w:val="center"/>
    </w:pPr>
    <w:rPr>
      <w:b/>
      <w:bCs/>
      <w:caps/>
      <w:color w:val="FFFFFF" w:themeColor="background1"/>
      <w:lang w:val="en-PH"/>
    </w:rPr>
  </w:style>
  <w:style w:type="paragraph" w:customStyle="1" w:styleId="TableText">
    <w:name w:val="Table Text"/>
    <w:basedOn w:val="Normal"/>
    <w:qFormat/>
    <w:rsid w:val="00762E6B"/>
    <w:pPr>
      <w:spacing w:after="0" w:line="240" w:lineRule="auto"/>
    </w:pPr>
    <w:rPr>
      <w:color w:val="FFFFFF" w:themeColor="background1"/>
      <w:lang w:val="en-PH"/>
    </w:rPr>
  </w:style>
  <w:style w:type="paragraph" w:customStyle="1" w:styleId="TableSubheading">
    <w:name w:val="Table Subheading"/>
    <w:basedOn w:val="Normal"/>
    <w:qFormat/>
    <w:rsid w:val="009E0D10"/>
    <w:pPr>
      <w:spacing w:before="160" w:line="360" w:lineRule="auto"/>
      <w:jc w:val="center"/>
    </w:pPr>
    <w:rPr>
      <w:b/>
      <w:bCs/>
      <w:caps/>
      <w:color w:val="FFFFFF" w:themeColor="background1"/>
      <w:lang w:val="en-PH"/>
    </w:rPr>
  </w:style>
  <w:style w:type="character" w:customStyle="1" w:styleId="BlueCheckbox">
    <w:name w:val="Blue Checkbox"/>
    <w:basedOn w:val="DefaultParagraphFont"/>
    <w:uiPriority w:val="1"/>
    <w:qFormat/>
    <w:rsid w:val="00AC013F"/>
    <w:rPr>
      <w:rFonts w:ascii="Arial" w:hAnsi="Arial" w:cs="Arial"/>
      <w:color w:val="0E5AAB"/>
      <w:sz w:val="72"/>
      <w:szCs w:val="72"/>
      <w:lang w:val="en-PH"/>
    </w:rPr>
  </w:style>
  <w:style w:type="paragraph" w:customStyle="1" w:styleId="BulletPoints-Tick">
    <w:name w:val="Bullet Points - Tick"/>
    <w:basedOn w:val="ListParagraph"/>
    <w:qFormat/>
    <w:rsid w:val="00C371EA"/>
    <w:pPr>
      <w:numPr>
        <w:numId w:val="2"/>
      </w:numPr>
      <w:ind w:left="851" w:hanging="425"/>
    </w:pPr>
    <w:rPr>
      <w:lang w:val="en-PH"/>
    </w:rPr>
  </w:style>
  <w:style w:type="character" w:customStyle="1" w:styleId="BoldItalic">
    <w:name w:val="Bold Italic"/>
    <w:basedOn w:val="DefaultParagraphFont"/>
    <w:uiPriority w:val="1"/>
    <w:qFormat/>
    <w:rsid w:val="00C371EA"/>
    <w:rPr>
      <w:b/>
      <w:bCs/>
      <w:i/>
      <w:iCs/>
    </w:rPr>
  </w:style>
  <w:style w:type="character" w:customStyle="1" w:styleId="Bold">
    <w:name w:val="Bold"/>
    <w:basedOn w:val="BoldItalic"/>
    <w:uiPriority w:val="1"/>
    <w:qFormat/>
    <w:rsid w:val="00C371EA"/>
    <w:rPr>
      <w:b/>
      <w:bCs/>
      <w:i w:val="0"/>
      <w:iCs/>
    </w:rPr>
  </w:style>
  <w:style w:type="character" w:customStyle="1" w:styleId="Italic">
    <w:name w:val="Italic"/>
    <w:basedOn w:val="DefaultParagraphFont"/>
    <w:uiPriority w:val="1"/>
    <w:qFormat/>
    <w:rsid w:val="00C371EA"/>
    <w:rPr>
      <w:i/>
      <w:iCs/>
    </w:rPr>
  </w:style>
  <w:style w:type="character" w:customStyle="1" w:styleId="BoldBlue">
    <w:name w:val="Bold Blue"/>
    <w:basedOn w:val="DefaultParagraphFont"/>
    <w:uiPriority w:val="1"/>
    <w:qFormat/>
    <w:rsid w:val="00C371EA"/>
    <w:rPr>
      <w:b/>
      <w:bCs/>
      <w:color w:val="0481B6"/>
    </w:rPr>
  </w:style>
  <w:style w:type="character" w:customStyle="1" w:styleId="BoldUnderline">
    <w:name w:val="Bold Underline"/>
    <w:basedOn w:val="DefaultParagraphFont"/>
    <w:uiPriority w:val="1"/>
    <w:qFormat/>
    <w:rsid w:val="00C371EA"/>
    <w:rPr>
      <w:b/>
      <w:bCs/>
      <w:u w:val="single"/>
    </w:rPr>
  </w:style>
  <w:style w:type="paragraph" w:customStyle="1" w:styleId="BulletPoints-OrangeDots">
    <w:name w:val="Bullet Points - Orange Dots"/>
    <w:basedOn w:val="ListParagraph"/>
    <w:qFormat/>
    <w:rsid w:val="00C371EA"/>
    <w:pPr>
      <w:numPr>
        <w:numId w:val="8"/>
      </w:numPr>
    </w:pPr>
    <w:rPr>
      <w:lang w:val="en-PH"/>
    </w:rPr>
  </w:style>
  <w:style w:type="paragraph" w:customStyle="1" w:styleId="BulletPoints-BlueDots">
    <w:name w:val="Bullet Points - Blue Dots"/>
    <w:basedOn w:val="BulletPoints-OrangeDots"/>
    <w:qFormat/>
    <w:rsid w:val="00C371EA"/>
    <w:pPr>
      <w:numPr>
        <w:numId w:val="3"/>
      </w:numPr>
    </w:pPr>
  </w:style>
  <w:style w:type="paragraph" w:customStyle="1" w:styleId="SectionNumber">
    <w:name w:val="Section Number"/>
    <w:basedOn w:val="Title"/>
    <w:qFormat/>
    <w:rsid w:val="00C371EA"/>
    <w:pPr>
      <w:jc w:val="right"/>
    </w:pPr>
    <w:rPr>
      <w:sz w:val="96"/>
      <w:szCs w:val="96"/>
    </w:rPr>
  </w:style>
  <w:style w:type="paragraph" w:customStyle="1" w:styleId="NumberedList-Blue">
    <w:name w:val="Numbered List - Blue"/>
    <w:qFormat/>
    <w:rsid w:val="00C371EA"/>
    <w:pPr>
      <w:numPr>
        <w:numId w:val="4"/>
      </w:numPr>
      <w:spacing w:after="60"/>
    </w:pPr>
    <w:rPr>
      <w:lang w:val="en-PH"/>
    </w:rPr>
  </w:style>
  <w:style w:type="paragraph" w:customStyle="1" w:styleId="NumberedList-Orange">
    <w:name w:val="Numbered List - Orange"/>
    <w:basedOn w:val="NumberedList-Blue"/>
    <w:qFormat/>
    <w:rsid w:val="00C371EA"/>
    <w:pPr>
      <w:numPr>
        <w:numId w:val="5"/>
      </w:numPr>
    </w:pPr>
  </w:style>
  <w:style w:type="character" w:styleId="SubtleEmphasis">
    <w:name w:val="Subtle Emphasis"/>
    <w:basedOn w:val="DefaultParagraphFont"/>
    <w:uiPriority w:val="19"/>
    <w:qFormat/>
    <w:rsid w:val="00FC15AA"/>
    <w:rPr>
      <w:i/>
      <w:iCs/>
      <w:color w:val="404040" w:themeColor="text1" w:themeTint="BF"/>
    </w:rPr>
  </w:style>
  <w:style w:type="character" w:styleId="Hyperlink">
    <w:name w:val="Hyperlink"/>
    <w:basedOn w:val="DefaultParagraphFont"/>
    <w:uiPriority w:val="99"/>
    <w:unhideWhenUsed/>
    <w:rsid w:val="001641F2"/>
    <w:rPr>
      <w:color w:val="E87A25"/>
      <w:u w:val="single"/>
    </w:rPr>
  </w:style>
  <w:style w:type="character" w:styleId="UnresolvedMention">
    <w:name w:val="Unresolved Mention"/>
    <w:basedOn w:val="DefaultParagraphFont"/>
    <w:uiPriority w:val="99"/>
    <w:semiHidden/>
    <w:unhideWhenUsed/>
    <w:rsid w:val="00FC15AA"/>
    <w:rPr>
      <w:color w:val="605E5C"/>
      <w:shd w:val="clear" w:color="auto" w:fill="E1DFDD"/>
    </w:rPr>
  </w:style>
  <w:style w:type="character" w:customStyle="1" w:styleId="OrangeOutline">
    <w:name w:val="Orange Outline"/>
    <w:basedOn w:val="DefaultParagraphFont"/>
    <w:uiPriority w:val="1"/>
    <w:qFormat/>
    <w:rsid w:val="00FC15AA"/>
    <w:rPr>
      <w:caps/>
      <w:smallCaps w:val="0"/>
      <w:color w:val="FFFFFF" w:themeColor="background1"/>
      <w14:shadow w14:blurRad="0" w14:dist="38100" w14:dir="2700000" w14:sx="100000" w14:sy="100000" w14:kx="0" w14:ky="0" w14:algn="tl">
        <w14:schemeClr w14:val="accent2"/>
      </w14:shadow>
      <w14:textOutline w14:w="3175" w14:cap="rnd" w14:cmpd="sng" w14:algn="ctr">
        <w14:solidFill>
          <w14:schemeClr w14:val="accent2"/>
        </w14:solidFill>
        <w14:prstDash w14:val="solid"/>
        <w14:bevel/>
      </w14:textOutline>
    </w:rPr>
  </w:style>
  <w:style w:type="character" w:customStyle="1" w:styleId="BlueOutline">
    <w:name w:val="Blue Outline"/>
    <w:basedOn w:val="OrangeOutline"/>
    <w:uiPriority w:val="1"/>
    <w:qFormat/>
    <w:rsid w:val="00FC15AA"/>
    <w:rPr>
      <w:caps/>
      <w:smallCaps w:val="0"/>
      <w:color w:val="FFFFFF" w:themeColor="background1"/>
      <w14:shadow w14:blurRad="0" w14:dist="38100" w14:dir="2700000" w14:sx="100000" w14:sy="100000" w14:kx="0" w14:ky="0" w14:algn="tl">
        <w14:srgbClr w14:val="0481B6"/>
      </w14:shadow>
      <w14:textOutline w14:w="3175" w14:cap="rnd" w14:cmpd="sng" w14:algn="ctr">
        <w14:solidFill>
          <w14:srgbClr w14:val="0481B6"/>
        </w14:solidFill>
        <w14:prstDash w14:val="solid"/>
        <w14:bevel/>
      </w14:textOutline>
    </w:rPr>
  </w:style>
  <w:style w:type="paragraph" w:customStyle="1" w:styleId="PulloutBoxText">
    <w:name w:val="Pullout Box Text"/>
    <w:basedOn w:val="Normal"/>
    <w:qFormat/>
    <w:rsid w:val="00F33E19"/>
    <w:pPr>
      <w:spacing w:after="0" w:line="240" w:lineRule="auto"/>
    </w:pPr>
    <w:rPr>
      <w:i/>
      <w:iCs/>
      <w:color w:val="FFFFFF" w:themeColor="background1"/>
      <w:sz w:val="26"/>
      <w:szCs w:val="26"/>
      <w:lang w:val="en-PH"/>
    </w:rPr>
  </w:style>
  <w:style w:type="paragraph" w:customStyle="1" w:styleId="Importantnote">
    <w:name w:val="Important note"/>
    <w:basedOn w:val="TableHeader"/>
    <w:qFormat/>
    <w:rsid w:val="00B2102D"/>
    <w:rPr>
      <w:sz w:val="28"/>
    </w:rPr>
  </w:style>
  <w:style w:type="paragraph" w:customStyle="1" w:styleId="VeryImportantNoteText">
    <w:name w:val="Very Important Note Text"/>
    <w:basedOn w:val="PulloutBoxText"/>
    <w:qFormat/>
    <w:rsid w:val="00B2102D"/>
    <w:rPr>
      <w:i w:val="0"/>
      <w:iCs w:val="0"/>
    </w:rPr>
  </w:style>
  <w:style w:type="paragraph" w:customStyle="1" w:styleId="BigQuote">
    <w:name w:val="Big Quote"/>
    <w:basedOn w:val="Normal"/>
    <w:qFormat/>
    <w:rsid w:val="00F62361"/>
    <w:pPr>
      <w:spacing w:after="240" w:line="1200" w:lineRule="exact"/>
      <w:ind w:left="851" w:right="95"/>
    </w:pPr>
    <w:rPr>
      <w:noProof/>
      <w:sz w:val="72"/>
      <w:szCs w:val="72"/>
    </w:rPr>
  </w:style>
  <w:style w:type="character" w:customStyle="1" w:styleId="BigQuoteBold">
    <w:name w:val="Big Quote Bold"/>
    <w:basedOn w:val="DefaultParagraphFont"/>
    <w:uiPriority w:val="1"/>
    <w:qFormat/>
    <w:rsid w:val="00F62361"/>
    <w:rPr>
      <w:b/>
      <w:bCs/>
      <w:caps/>
      <w:smallCaps w:val="0"/>
      <w:sz w:val="96"/>
      <w:szCs w:val="96"/>
    </w:rPr>
  </w:style>
  <w:style w:type="character" w:customStyle="1" w:styleId="BigQuoteMarks">
    <w:name w:val="Big Quote Marks"/>
    <w:basedOn w:val="DefaultParagraphFont"/>
    <w:uiPriority w:val="1"/>
    <w:qFormat/>
    <w:rsid w:val="00AC013F"/>
    <w:rPr>
      <w:rFonts w:ascii="Montserrat ExtraBold" w:hAnsi="Montserrat ExtraBold"/>
      <w:color w:val="0E5AAB"/>
      <w:sz w:val="180"/>
      <w:szCs w:val="160"/>
    </w:rPr>
  </w:style>
  <w:style w:type="paragraph" w:customStyle="1" w:styleId="BigQuoteAuthor">
    <w:name w:val="Big Quote Author"/>
    <w:basedOn w:val="BigQuote"/>
    <w:qFormat/>
    <w:rsid w:val="00F62361"/>
    <w:pPr>
      <w:ind w:left="1145"/>
      <w:jc w:val="right"/>
    </w:pPr>
    <w:rPr>
      <w:i/>
      <w:iCs/>
      <w:sz w:val="56"/>
      <w:szCs w:val="56"/>
    </w:rPr>
  </w:style>
  <w:style w:type="paragraph" w:styleId="TOCHeading">
    <w:name w:val="TOC Heading"/>
    <w:basedOn w:val="Heading1"/>
    <w:next w:val="Normal"/>
    <w:uiPriority w:val="39"/>
    <w:unhideWhenUsed/>
    <w:qFormat/>
    <w:rsid w:val="009D5216"/>
    <w:pPr>
      <w:spacing w:after="0"/>
      <w:contextualSpacing w:val="0"/>
      <w:outlineLvl w:val="9"/>
    </w:pPr>
    <w:rPr>
      <w:b w:val="0"/>
      <w:bCs w:val="0"/>
      <w:color w:val="2F5496" w:themeColor="accent1" w:themeShade="BF"/>
      <w:sz w:val="32"/>
      <w:szCs w:val="32"/>
      <w:lang w:val="en-US"/>
    </w:rPr>
  </w:style>
  <w:style w:type="paragraph" w:styleId="TOC1">
    <w:name w:val="toc 1"/>
    <w:basedOn w:val="Normal"/>
    <w:next w:val="Normal"/>
    <w:autoRedefine/>
    <w:uiPriority w:val="39"/>
    <w:unhideWhenUsed/>
    <w:rsid w:val="009D5216"/>
    <w:pPr>
      <w:spacing w:after="100"/>
    </w:pPr>
    <w:rPr>
      <w:b/>
      <w:caps/>
    </w:rPr>
  </w:style>
  <w:style w:type="paragraph" w:styleId="TOC2">
    <w:name w:val="toc 2"/>
    <w:basedOn w:val="Normal"/>
    <w:next w:val="Normal"/>
    <w:autoRedefine/>
    <w:uiPriority w:val="39"/>
    <w:unhideWhenUsed/>
    <w:rsid w:val="009D5216"/>
    <w:pPr>
      <w:tabs>
        <w:tab w:val="right" w:leader="dot" w:pos="9016"/>
      </w:tabs>
      <w:spacing w:after="100"/>
      <w:ind w:left="220"/>
    </w:pPr>
    <w:rPr>
      <w:b/>
      <w:caps/>
      <w:noProof/>
    </w:rPr>
  </w:style>
  <w:style w:type="paragraph" w:styleId="TOC3">
    <w:name w:val="toc 3"/>
    <w:basedOn w:val="Normal"/>
    <w:next w:val="Normal"/>
    <w:autoRedefine/>
    <w:uiPriority w:val="39"/>
    <w:unhideWhenUsed/>
    <w:rsid w:val="009D5216"/>
    <w:pPr>
      <w:tabs>
        <w:tab w:val="right" w:leader="dot" w:pos="9016"/>
      </w:tabs>
      <w:spacing w:after="100"/>
      <w:ind w:left="440"/>
    </w:pPr>
    <w:rPr>
      <w:b/>
      <w:caps/>
      <w:noProof/>
    </w:rPr>
  </w:style>
  <w:style w:type="character" w:customStyle="1" w:styleId="BoldOrange">
    <w:name w:val="Bold Orange"/>
    <w:basedOn w:val="BoldBlue"/>
    <w:uiPriority w:val="1"/>
    <w:qFormat/>
    <w:rsid w:val="0011626E"/>
    <w:rPr>
      <w:b/>
      <w:bCs/>
      <w:color w:val="E87A25"/>
    </w:rPr>
  </w:style>
  <w:style w:type="paragraph" w:customStyle="1" w:styleId="BulletPoints-Whitetext">
    <w:name w:val="Bullet Points - White text"/>
    <w:basedOn w:val="BulletPoints-Tick"/>
    <w:qFormat/>
    <w:rsid w:val="008E5F79"/>
    <w:pPr>
      <w:numPr>
        <w:numId w:val="6"/>
      </w:numPr>
      <w:spacing w:before="120" w:after="0" w:line="240" w:lineRule="auto"/>
      <w:ind w:left="911" w:hanging="357"/>
    </w:pPr>
    <w:rPr>
      <w:color w:val="FFFFFF" w:themeColor="background1"/>
    </w:rPr>
  </w:style>
  <w:style w:type="paragraph" w:styleId="BalloonText">
    <w:name w:val="Balloon Text"/>
    <w:basedOn w:val="Normal"/>
    <w:link w:val="BalloonTextChar"/>
    <w:uiPriority w:val="99"/>
    <w:semiHidden/>
    <w:unhideWhenUsed/>
    <w:rsid w:val="009843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4324"/>
    <w:rPr>
      <w:rFonts w:ascii="Segoe UI" w:hAnsi="Segoe UI" w:cs="Segoe UI"/>
      <w:sz w:val="18"/>
      <w:szCs w:val="18"/>
    </w:rPr>
  </w:style>
  <w:style w:type="paragraph" w:styleId="NormalWeb">
    <w:name w:val="Normal (Web)"/>
    <w:basedOn w:val="Normal"/>
    <w:uiPriority w:val="99"/>
    <w:unhideWhenUsed/>
    <w:rsid w:val="00217BD6"/>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customStyle="1" w:styleId="Heading4Char">
    <w:name w:val="Heading 4 Char"/>
    <w:basedOn w:val="DefaultParagraphFont"/>
    <w:link w:val="Heading4"/>
    <w:uiPriority w:val="9"/>
    <w:semiHidden/>
    <w:rsid w:val="00973BC9"/>
    <w:rPr>
      <w:rFonts w:asciiTheme="majorHAnsi" w:eastAsiaTheme="majorEastAsia" w:hAnsiTheme="majorHAnsi" w:cstheme="majorBidi"/>
      <w:i/>
      <w:iCs/>
      <w:color w:val="2F5496" w:themeColor="accent1" w:themeShade="BF"/>
    </w:rPr>
  </w:style>
  <w:style w:type="paragraph" w:customStyle="1" w:styleId="BLOG-H2">
    <w:name w:val="BLOG - H2"/>
    <w:basedOn w:val="Normal"/>
    <w:link w:val="BLOG-H2Char"/>
    <w:qFormat/>
    <w:rsid w:val="004B2C6B"/>
    <w:rPr>
      <w:b/>
      <w:bCs/>
      <w:sz w:val="28"/>
      <w:szCs w:val="28"/>
      <w:lang w:val="en-PH"/>
    </w:rPr>
  </w:style>
  <w:style w:type="paragraph" w:customStyle="1" w:styleId="BLOG-H3">
    <w:name w:val="BLOG - H3"/>
    <w:basedOn w:val="Normal"/>
    <w:link w:val="BLOG-H3Char"/>
    <w:qFormat/>
    <w:rsid w:val="004B2C6B"/>
    <w:rPr>
      <w:b/>
      <w:bCs/>
      <w:sz w:val="24"/>
      <w:szCs w:val="24"/>
      <w:lang w:val="en-PH" w:eastAsia="en-PH"/>
    </w:rPr>
  </w:style>
  <w:style w:type="character" w:customStyle="1" w:styleId="BLOG-H2Char">
    <w:name w:val="BLOG - H2 Char"/>
    <w:basedOn w:val="DefaultParagraphFont"/>
    <w:link w:val="BLOG-H2"/>
    <w:rsid w:val="004B2C6B"/>
    <w:rPr>
      <w:b/>
      <w:bCs/>
      <w:sz w:val="28"/>
      <w:szCs w:val="28"/>
      <w:lang w:val="en-PH"/>
    </w:rPr>
  </w:style>
  <w:style w:type="paragraph" w:customStyle="1" w:styleId="BLOG-H1">
    <w:name w:val="BLOG - H1"/>
    <w:basedOn w:val="BLOG-H2"/>
    <w:link w:val="BLOG-H1Char"/>
    <w:qFormat/>
    <w:rsid w:val="00546AC9"/>
    <w:rPr>
      <w:sz w:val="32"/>
    </w:rPr>
  </w:style>
  <w:style w:type="character" w:customStyle="1" w:styleId="BLOG-H3Char">
    <w:name w:val="BLOG - H3 Char"/>
    <w:basedOn w:val="DefaultParagraphFont"/>
    <w:link w:val="BLOG-H3"/>
    <w:rsid w:val="004B2C6B"/>
    <w:rPr>
      <w:b/>
      <w:bCs/>
      <w:sz w:val="24"/>
      <w:szCs w:val="24"/>
      <w:lang w:val="en-PH" w:eastAsia="en-PH"/>
    </w:rPr>
  </w:style>
  <w:style w:type="character" w:customStyle="1" w:styleId="BLOG-H1Char">
    <w:name w:val="BLOG - H1 Char"/>
    <w:basedOn w:val="BLOG-H2Char"/>
    <w:link w:val="BLOG-H1"/>
    <w:rsid w:val="00546AC9"/>
    <w:rPr>
      <w:b/>
      <w:bCs/>
      <w:sz w:val="32"/>
      <w:szCs w:val="28"/>
      <w:lang w:val="en-PH"/>
    </w:rPr>
  </w:style>
  <w:style w:type="character" w:styleId="FollowedHyperlink">
    <w:name w:val="FollowedHyperlink"/>
    <w:basedOn w:val="DefaultParagraphFont"/>
    <w:uiPriority w:val="99"/>
    <w:semiHidden/>
    <w:unhideWhenUsed/>
    <w:rsid w:val="00D74234"/>
    <w:rPr>
      <w:color w:val="954F72" w:themeColor="followedHyperlink"/>
      <w:u w:val="single"/>
    </w:rPr>
  </w:style>
  <w:style w:type="table" w:customStyle="1" w:styleId="TableGrid1">
    <w:name w:val="Table Grid1"/>
    <w:basedOn w:val="TableNormal"/>
    <w:next w:val="TableGrid"/>
    <w:uiPriority w:val="39"/>
    <w:rsid w:val="005431B4"/>
    <w:pPr>
      <w:spacing w:after="240" w:line="240" w:lineRule="auto"/>
    </w:pPr>
    <w:rPr>
      <w:rFonts w:ascii="Segoe UI" w:eastAsia="Segoe UI" w:hAnsi="Segoe UI" w:cs="DaunPen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paragraph" w:styleId="NoSpacing">
    <w:name w:val="No Spacing"/>
    <w:uiPriority w:val="1"/>
    <w:qFormat/>
    <w:rsid w:val="009511E5"/>
    <w:pPr>
      <w:spacing w:after="0" w:line="240" w:lineRule="auto"/>
    </w:pPr>
  </w:style>
  <w:style w:type="table" w:customStyle="1" w:styleId="TableGrid2">
    <w:name w:val="Table Grid2"/>
    <w:basedOn w:val="TableNormal"/>
    <w:next w:val="TableGrid"/>
    <w:uiPriority w:val="39"/>
    <w:rsid w:val="008C6F6E"/>
    <w:pPr>
      <w:spacing w:after="24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paragraph" w:customStyle="1" w:styleId="Heading11">
    <w:name w:val="Heading 11"/>
    <w:next w:val="Normal"/>
    <w:rsid w:val="009D1F92"/>
    <w:pPr>
      <w:keepNext/>
      <w:keepLines/>
      <w:spacing w:before="480" w:after="0" w:line="240" w:lineRule="auto"/>
      <w:outlineLvl w:val="0"/>
    </w:pPr>
    <w:rPr>
      <w:rFonts w:ascii="Calibri Bold" w:eastAsia="ヒラギノ角ゴ Pro W3" w:hAnsi="Calibri Bold" w:cs="Times New Roman"/>
      <w:color w:val="1E3462"/>
      <w:sz w:val="32"/>
      <w:szCs w:val="20"/>
      <w:lang w:val="en-US"/>
    </w:rPr>
  </w:style>
  <w:style w:type="table" w:customStyle="1" w:styleId="TableGrid3">
    <w:name w:val="Table Grid3"/>
    <w:basedOn w:val="TableNormal"/>
    <w:next w:val="TableGrid"/>
    <w:uiPriority w:val="39"/>
    <w:rsid w:val="00A646D1"/>
    <w:pPr>
      <w:spacing w:after="24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table" w:customStyle="1" w:styleId="TableGrid31">
    <w:name w:val="Table Grid31"/>
    <w:basedOn w:val="TableNormal"/>
    <w:next w:val="TableGrid"/>
    <w:uiPriority w:val="39"/>
    <w:rsid w:val="00A646D1"/>
    <w:pPr>
      <w:spacing w:after="24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table" w:customStyle="1" w:styleId="TableGrid4">
    <w:name w:val="Table Grid4"/>
    <w:basedOn w:val="TableNormal"/>
    <w:next w:val="TableGrid"/>
    <w:uiPriority w:val="39"/>
    <w:rsid w:val="00A646D1"/>
    <w:pPr>
      <w:spacing w:after="24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paragraph" w:customStyle="1" w:styleId="H2">
    <w:name w:val="H2"/>
    <w:basedOn w:val="Normal"/>
    <w:link w:val="H2Char"/>
    <w:qFormat/>
    <w:rsid w:val="00E116CB"/>
    <w:pPr>
      <w:spacing w:after="0" w:line="240" w:lineRule="auto"/>
    </w:pPr>
    <w:rPr>
      <w:rFonts w:ascii="Helvetica" w:eastAsia="ヒラギノ角ゴ Pro W3" w:hAnsi="Helvetica" w:cs="Times New Roman"/>
      <w:b/>
      <w:bCs/>
      <w:color w:val="000000"/>
      <w:sz w:val="24"/>
      <w:szCs w:val="24"/>
      <w:lang w:val="en-US"/>
    </w:rPr>
  </w:style>
  <w:style w:type="character" w:customStyle="1" w:styleId="H2Char">
    <w:name w:val="H2 Char"/>
    <w:basedOn w:val="DefaultParagraphFont"/>
    <w:link w:val="H2"/>
    <w:rsid w:val="00E116CB"/>
    <w:rPr>
      <w:rFonts w:ascii="Helvetica" w:eastAsia="ヒラギノ角ゴ Pro W3" w:hAnsi="Helvetica" w:cs="Times New Roman"/>
      <w:b/>
      <w:bCs/>
      <w:color w:val="000000"/>
      <w:sz w:val="24"/>
      <w:szCs w:val="24"/>
      <w:lang w:val="en-US"/>
    </w:rPr>
  </w:style>
  <w:style w:type="paragraph" w:customStyle="1" w:styleId="TTTBody">
    <w:name w:val="TTT Body"/>
    <w:rsid w:val="00A60021"/>
    <w:pPr>
      <w:spacing w:after="100"/>
    </w:pPr>
    <w:rPr>
      <w:rFonts w:ascii="Arial" w:eastAsiaTheme="minorEastAsia" w:hAnsi="Arial"/>
      <w:color w:val="000000"/>
      <w:lang w:val="en-US"/>
    </w:rPr>
  </w:style>
  <w:style w:type="paragraph" w:styleId="ListBullet">
    <w:name w:val="List Bullet"/>
    <w:basedOn w:val="Normal"/>
    <w:uiPriority w:val="99"/>
    <w:unhideWhenUsed/>
    <w:rsid w:val="00C84A80"/>
    <w:pPr>
      <w:numPr>
        <w:numId w:val="14"/>
      </w:numPr>
      <w:spacing w:after="100"/>
      <w:contextualSpacing/>
    </w:pPr>
    <w:rPr>
      <w:rFonts w:ascii="Arial" w:eastAsiaTheme="minorEastAsia" w:hAnsi="Arial"/>
      <w:color w:val="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6945">
      <w:bodyDiv w:val="1"/>
      <w:marLeft w:val="0"/>
      <w:marRight w:val="0"/>
      <w:marTop w:val="0"/>
      <w:marBottom w:val="0"/>
      <w:divBdr>
        <w:top w:val="none" w:sz="0" w:space="0" w:color="auto"/>
        <w:left w:val="none" w:sz="0" w:space="0" w:color="auto"/>
        <w:bottom w:val="none" w:sz="0" w:space="0" w:color="auto"/>
        <w:right w:val="none" w:sz="0" w:space="0" w:color="auto"/>
      </w:divBdr>
    </w:div>
    <w:div w:id="9845640">
      <w:bodyDiv w:val="1"/>
      <w:marLeft w:val="0"/>
      <w:marRight w:val="0"/>
      <w:marTop w:val="0"/>
      <w:marBottom w:val="0"/>
      <w:divBdr>
        <w:top w:val="none" w:sz="0" w:space="0" w:color="auto"/>
        <w:left w:val="none" w:sz="0" w:space="0" w:color="auto"/>
        <w:bottom w:val="none" w:sz="0" w:space="0" w:color="auto"/>
        <w:right w:val="none" w:sz="0" w:space="0" w:color="auto"/>
      </w:divBdr>
    </w:div>
    <w:div w:id="21244307">
      <w:bodyDiv w:val="1"/>
      <w:marLeft w:val="0"/>
      <w:marRight w:val="0"/>
      <w:marTop w:val="0"/>
      <w:marBottom w:val="0"/>
      <w:divBdr>
        <w:top w:val="none" w:sz="0" w:space="0" w:color="auto"/>
        <w:left w:val="none" w:sz="0" w:space="0" w:color="auto"/>
        <w:bottom w:val="none" w:sz="0" w:space="0" w:color="auto"/>
        <w:right w:val="none" w:sz="0" w:space="0" w:color="auto"/>
      </w:divBdr>
    </w:div>
    <w:div w:id="42943634">
      <w:bodyDiv w:val="1"/>
      <w:marLeft w:val="0"/>
      <w:marRight w:val="0"/>
      <w:marTop w:val="0"/>
      <w:marBottom w:val="0"/>
      <w:divBdr>
        <w:top w:val="none" w:sz="0" w:space="0" w:color="auto"/>
        <w:left w:val="none" w:sz="0" w:space="0" w:color="auto"/>
        <w:bottom w:val="none" w:sz="0" w:space="0" w:color="auto"/>
        <w:right w:val="none" w:sz="0" w:space="0" w:color="auto"/>
      </w:divBdr>
    </w:div>
    <w:div w:id="59523846">
      <w:bodyDiv w:val="1"/>
      <w:marLeft w:val="0"/>
      <w:marRight w:val="0"/>
      <w:marTop w:val="0"/>
      <w:marBottom w:val="0"/>
      <w:divBdr>
        <w:top w:val="none" w:sz="0" w:space="0" w:color="auto"/>
        <w:left w:val="none" w:sz="0" w:space="0" w:color="auto"/>
        <w:bottom w:val="none" w:sz="0" w:space="0" w:color="auto"/>
        <w:right w:val="none" w:sz="0" w:space="0" w:color="auto"/>
      </w:divBdr>
    </w:div>
    <w:div w:id="71129678">
      <w:bodyDiv w:val="1"/>
      <w:marLeft w:val="0"/>
      <w:marRight w:val="0"/>
      <w:marTop w:val="0"/>
      <w:marBottom w:val="0"/>
      <w:divBdr>
        <w:top w:val="none" w:sz="0" w:space="0" w:color="auto"/>
        <w:left w:val="none" w:sz="0" w:space="0" w:color="auto"/>
        <w:bottom w:val="none" w:sz="0" w:space="0" w:color="auto"/>
        <w:right w:val="none" w:sz="0" w:space="0" w:color="auto"/>
      </w:divBdr>
    </w:div>
    <w:div w:id="84233186">
      <w:bodyDiv w:val="1"/>
      <w:marLeft w:val="0"/>
      <w:marRight w:val="0"/>
      <w:marTop w:val="0"/>
      <w:marBottom w:val="0"/>
      <w:divBdr>
        <w:top w:val="none" w:sz="0" w:space="0" w:color="auto"/>
        <w:left w:val="none" w:sz="0" w:space="0" w:color="auto"/>
        <w:bottom w:val="none" w:sz="0" w:space="0" w:color="auto"/>
        <w:right w:val="none" w:sz="0" w:space="0" w:color="auto"/>
      </w:divBdr>
    </w:div>
    <w:div w:id="113721210">
      <w:bodyDiv w:val="1"/>
      <w:marLeft w:val="0"/>
      <w:marRight w:val="0"/>
      <w:marTop w:val="0"/>
      <w:marBottom w:val="0"/>
      <w:divBdr>
        <w:top w:val="none" w:sz="0" w:space="0" w:color="auto"/>
        <w:left w:val="none" w:sz="0" w:space="0" w:color="auto"/>
        <w:bottom w:val="none" w:sz="0" w:space="0" w:color="auto"/>
        <w:right w:val="none" w:sz="0" w:space="0" w:color="auto"/>
      </w:divBdr>
    </w:div>
    <w:div w:id="133908488">
      <w:bodyDiv w:val="1"/>
      <w:marLeft w:val="0"/>
      <w:marRight w:val="0"/>
      <w:marTop w:val="0"/>
      <w:marBottom w:val="0"/>
      <w:divBdr>
        <w:top w:val="none" w:sz="0" w:space="0" w:color="auto"/>
        <w:left w:val="none" w:sz="0" w:space="0" w:color="auto"/>
        <w:bottom w:val="none" w:sz="0" w:space="0" w:color="auto"/>
        <w:right w:val="none" w:sz="0" w:space="0" w:color="auto"/>
      </w:divBdr>
    </w:div>
    <w:div w:id="156389512">
      <w:bodyDiv w:val="1"/>
      <w:marLeft w:val="0"/>
      <w:marRight w:val="0"/>
      <w:marTop w:val="0"/>
      <w:marBottom w:val="0"/>
      <w:divBdr>
        <w:top w:val="none" w:sz="0" w:space="0" w:color="auto"/>
        <w:left w:val="none" w:sz="0" w:space="0" w:color="auto"/>
        <w:bottom w:val="none" w:sz="0" w:space="0" w:color="auto"/>
        <w:right w:val="none" w:sz="0" w:space="0" w:color="auto"/>
      </w:divBdr>
    </w:div>
    <w:div w:id="157313894">
      <w:bodyDiv w:val="1"/>
      <w:marLeft w:val="0"/>
      <w:marRight w:val="0"/>
      <w:marTop w:val="0"/>
      <w:marBottom w:val="0"/>
      <w:divBdr>
        <w:top w:val="none" w:sz="0" w:space="0" w:color="auto"/>
        <w:left w:val="none" w:sz="0" w:space="0" w:color="auto"/>
        <w:bottom w:val="none" w:sz="0" w:space="0" w:color="auto"/>
        <w:right w:val="none" w:sz="0" w:space="0" w:color="auto"/>
      </w:divBdr>
    </w:div>
    <w:div w:id="174417510">
      <w:bodyDiv w:val="1"/>
      <w:marLeft w:val="0"/>
      <w:marRight w:val="0"/>
      <w:marTop w:val="0"/>
      <w:marBottom w:val="0"/>
      <w:divBdr>
        <w:top w:val="none" w:sz="0" w:space="0" w:color="auto"/>
        <w:left w:val="none" w:sz="0" w:space="0" w:color="auto"/>
        <w:bottom w:val="none" w:sz="0" w:space="0" w:color="auto"/>
        <w:right w:val="none" w:sz="0" w:space="0" w:color="auto"/>
      </w:divBdr>
    </w:div>
    <w:div w:id="214119539">
      <w:bodyDiv w:val="1"/>
      <w:marLeft w:val="0"/>
      <w:marRight w:val="0"/>
      <w:marTop w:val="0"/>
      <w:marBottom w:val="0"/>
      <w:divBdr>
        <w:top w:val="none" w:sz="0" w:space="0" w:color="auto"/>
        <w:left w:val="none" w:sz="0" w:space="0" w:color="auto"/>
        <w:bottom w:val="none" w:sz="0" w:space="0" w:color="auto"/>
        <w:right w:val="none" w:sz="0" w:space="0" w:color="auto"/>
      </w:divBdr>
    </w:div>
    <w:div w:id="223805849">
      <w:bodyDiv w:val="1"/>
      <w:marLeft w:val="0"/>
      <w:marRight w:val="0"/>
      <w:marTop w:val="0"/>
      <w:marBottom w:val="0"/>
      <w:divBdr>
        <w:top w:val="none" w:sz="0" w:space="0" w:color="auto"/>
        <w:left w:val="none" w:sz="0" w:space="0" w:color="auto"/>
        <w:bottom w:val="none" w:sz="0" w:space="0" w:color="auto"/>
        <w:right w:val="none" w:sz="0" w:space="0" w:color="auto"/>
      </w:divBdr>
    </w:div>
    <w:div w:id="242378332">
      <w:bodyDiv w:val="1"/>
      <w:marLeft w:val="0"/>
      <w:marRight w:val="0"/>
      <w:marTop w:val="0"/>
      <w:marBottom w:val="0"/>
      <w:divBdr>
        <w:top w:val="none" w:sz="0" w:space="0" w:color="auto"/>
        <w:left w:val="none" w:sz="0" w:space="0" w:color="auto"/>
        <w:bottom w:val="none" w:sz="0" w:space="0" w:color="auto"/>
        <w:right w:val="none" w:sz="0" w:space="0" w:color="auto"/>
      </w:divBdr>
    </w:div>
    <w:div w:id="245920166">
      <w:bodyDiv w:val="1"/>
      <w:marLeft w:val="0"/>
      <w:marRight w:val="0"/>
      <w:marTop w:val="0"/>
      <w:marBottom w:val="0"/>
      <w:divBdr>
        <w:top w:val="none" w:sz="0" w:space="0" w:color="auto"/>
        <w:left w:val="none" w:sz="0" w:space="0" w:color="auto"/>
        <w:bottom w:val="none" w:sz="0" w:space="0" w:color="auto"/>
        <w:right w:val="none" w:sz="0" w:space="0" w:color="auto"/>
      </w:divBdr>
    </w:div>
    <w:div w:id="255287923">
      <w:bodyDiv w:val="1"/>
      <w:marLeft w:val="0"/>
      <w:marRight w:val="0"/>
      <w:marTop w:val="0"/>
      <w:marBottom w:val="0"/>
      <w:divBdr>
        <w:top w:val="none" w:sz="0" w:space="0" w:color="auto"/>
        <w:left w:val="none" w:sz="0" w:space="0" w:color="auto"/>
        <w:bottom w:val="none" w:sz="0" w:space="0" w:color="auto"/>
        <w:right w:val="none" w:sz="0" w:space="0" w:color="auto"/>
      </w:divBdr>
    </w:div>
    <w:div w:id="262225541">
      <w:bodyDiv w:val="1"/>
      <w:marLeft w:val="0"/>
      <w:marRight w:val="0"/>
      <w:marTop w:val="0"/>
      <w:marBottom w:val="0"/>
      <w:divBdr>
        <w:top w:val="none" w:sz="0" w:space="0" w:color="auto"/>
        <w:left w:val="none" w:sz="0" w:space="0" w:color="auto"/>
        <w:bottom w:val="none" w:sz="0" w:space="0" w:color="auto"/>
        <w:right w:val="none" w:sz="0" w:space="0" w:color="auto"/>
      </w:divBdr>
    </w:div>
    <w:div w:id="271061554">
      <w:bodyDiv w:val="1"/>
      <w:marLeft w:val="0"/>
      <w:marRight w:val="0"/>
      <w:marTop w:val="0"/>
      <w:marBottom w:val="0"/>
      <w:divBdr>
        <w:top w:val="none" w:sz="0" w:space="0" w:color="auto"/>
        <w:left w:val="none" w:sz="0" w:space="0" w:color="auto"/>
        <w:bottom w:val="none" w:sz="0" w:space="0" w:color="auto"/>
        <w:right w:val="none" w:sz="0" w:space="0" w:color="auto"/>
      </w:divBdr>
    </w:div>
    <w:div w:id="288127929">
      <w:bodyDiv w:val="1"/>
      <w:marLeft w:val="0"/>
      <w:marRight w:val="0"/>
      <w:marTop w:val="0"/>
      <w:marBottom w:val="0"/>
      <w:divBdr>
        <w:top w:val="none" w:sz="0" w:space="0" w:color="auto"/>
        <w:left w:val="none" w:sz="0" w:space="0" w:color="auto"/>
        <w:bottom w:val="none" w:sz="0" w:space="0" w:color="auto"/>
        <w:right w:val="none" w:sz="0" w:space="0" w:color="auto"/>
      </w:divBdr>
    </w:div>
    <w:div w:id="289673701">
      <w:bodyDiv w:val="1"/>
      <w:marLeft w:val="0"/>
      <w:marRight w:val="0"/>
      <w:marTop w:val="0"/>
      <w:marBottom w:val="0"/>
      <w:divBdr>
        <w:top w:val="none" w:sz="0" w:space="0" w:color="auto"/>
        <w:left w:val="none" w:sz="0" w:space="0" w:color="auto"/>
        <w:bottom w:val="none" w:sz="0" w:space="0" w:color="auto"/>
        <w:right w:val="none" w:sz="0" w:space="0" w:color="auto"/>
      </w:divBdr>
    </w:div>
    <w:div w:id="293367370">
      <w:bodyDiv w:val="1"/>
      <w:marLeft w:val="0"/>
      <w:marRight w:val="0"/>
      <w:marTop w:val="0"/>
      <w:marBottom w:val="0"/>
      <w:divBdr>
        <w:top w:val="none" w:sz="0" w:space="0" w:color="auto"/>
        <w:left w:val="none" w:sz="0" w:space="0" w:color="auto"/>
        <w:bottom w:val="none" w:sz="0" w:space="0" w:color="auto"/>
        <w:right w:val="none" w:sz="0" w:space="0" w:color="auto"/>
      </w:divBdr>
    </w:div>
    <w:div w:id="309797678">
      <w:bodyDiv w:val="1"/>
      <w:marLeft w:val="0"/>
      <w:marRight w:val="0"/>
      <w:marTop w:val="0"/>
      <w:marBottom w:val="0"/>
      <w:divBdr>
        <w:top w:val="none" w:sz="0" w:space="0" w:color="auto"/>
        <w:left w:val="none" w:sz="0" w:space="0" w:color="auto"/>
        <w:bottom w:val="none" w:sz="0" w:space="0" w:color="auto"/>
        <w:right w:val="none" w:sz="0" w:space="0" w:color="auto"/>
      </w:divBdr>
    </w:div>
    <w:div w:id="310719925">
      <w:bodyDiv w:val="1"/>
      <w:marLeft w:val="0"/>
      <w:marRight w:val="0"/>
      <w:marTop w:val="0"/>
      <w:marBottom w:val="0"/>
      <w:divBdr>
        <w:top w:val="none" w:sz="0" w:space="0" w:color="auto"/>
        <w:left w:val="none" w:sz="0" w:space="0" w:color="auto"/>
        <w:bottom w:val="none" w:sz="0" w:space="0" w:color="auto"/>
        <w:right w:val="none" w:sz="0" w:space="0" w:color="auto"/>
      </w:divBdr>
    </w:div>
    <w:div w:id="326788476">
      <w:bodyDiv w:val="1"/>
      <w:marLeft w:val="0"/>
      <w:marRight w:val="0"/>
      <w:marTop w:val="0"/>
      <w:marBottom w:val="0"/>
      <w:divBdr>
        <w:top w:val="none" w:sz="0" w:space="0" w:color="auto"/>
        <w:left w:val="none" w:sz="0" w:space="0" w:color="auto"/>
        <w:bottom w:val="none" w:sz="0" w:space="0" w:color="auto"/>
        <w:right w:val="none" w:sz="0" w:space="0" w:color="auto"/>
      </w:divBdr>
    </w:div>
    <w:div w:id="331690922">
      <w:bodyDiv w:val="1"/>
      <w:marLeft w:val="0"/>
      <w:marRight w:val="0"/>
      <w:marTop w:val="0"/>
      <w:marBottom w:val="0"/>
      <w:divBdr>
        <w:top w:val="none" w:sz="0" w:space="0" w:color="auto"/>
        <w:left w:val="none" w:sz="0" w:space="0" w:color="auto"/>
        <w:bottom w:val="none" w:sz="0" w:space="0" w:color="auto"/>
        <w:right w:val="none" w:sz="0" w:space="0" w:color="auto"/>
      </w:divBdr>
    </w:div>
    <w:div w:id="346910790">
      <w:bodyDiv w:val="1"/>
      <w:marLeft w:val="0"/>
      <w:marRight w:val="0"/>
      <w:marTop w:val="0"/>
      <w:marBottom w:val="0"/>
      <w:divBdr>
        <w:top w:val="none" w:sz="0" w:space="0" w:color="auto"/>
        <w:left w:val="none" w:sz="0" w:space="0" w:color="auto"/>
        <w:bottom w:val="none" w:sz="0" w:space="0" w:color="auto"/>
        <w:right w:val="none" w:sz="0" w:space="0" w:color="auto"/>
      </w:divBdr>
    </w:div>
    <w:div w:id="371656179">
      <w:bodyDiv w:val="1"/>
      <w:marLeft w:val="0"/>
      <w:marRight w:val="0"/>
      <w:marTop w:val="0"/>
      <w:marBottom w:val="0"/>
      <w:divBdr>
        <w:top w:val="none" w:sz="0" w:space="0" w:color="auto"/>
        <w:left w:val="none" w:sz="0" w:space="0" w:color="auto"/>
        <w:bottom w:val="none" w:sz="0" w:space="0" w:color="auto"/>
        <w:right w:val="none" w:sz="0" w:space="0" w:color="auto"/>
      </w:divBdr>
    </w:div>
    <w:div w:id="377317870">
      <w:bodyDiv w:val="1"/>
      <w:marLeft w:val="0"/>
      <w:marRight w:val="0"/>
      <w:marTop w:val="0"/>
      <w:marBottom w:val="0"/>
      <w:divBdr>
        <w:top w:val="none" w:sz="0" w:space="0" w:color="auto"/>
        <w:left w:val="none" w:sz="0" w:space="0" w:color="auto"/>
        <w:bottom w:val="none" w:sz="0" w:space="0" w:color="auto"/>
        <w:right w:val="none" w:sz="0" w:space="0" w:color="auto"/>
      </w:divBdr>
    </w:div>
    <w:div w:id="401177937">
      <w:bodyDiv w:val="1"/>
      <w:marLeft w:val="0"/>
      <w:marRight w:val="0"/>
      <w:marTop w:val="0"/>
      <w:marBottom w:val="0"/>
      <w:divBdr>
        <w:top w:val="none" w:sz="0" w:space="0" w:color="auto"/>
        <w:left w:val="none" w:sz="0" w:space="0" w:color="auto"/>
        <w:bottom w:val="none" w:sz="0" w:space="0" w:color="auto"/>
        <w:right w:val="none" w:sz="0" w:space="0" w:color="auto"/>
      </w:divBdr>
    </w:div>
    <w:div w:id="408775841">
      <w:bodyDiv w:val="1"/>
      <w:marLeft w:val="0"/>
      <w:marRight w:val="0"/>
      <w:marTop w:val="0"/>
      <w:marBottom w:val="0"/>
      <w:divBdr>
        <w:top w:val="none" w:sz="0" w:space="0" w:color="auto"/>
        <w:left w:val="none" w:sz="0" w:space="0" w:color="auto"/>
        <w:bottom w:val="none" w:sz="0" w:space="0" w:color="auto"/>
        <w:right w:val="none" w:sz="0" w:space="0" w:color="auto"/>
      </w:divBdr>
    </w:div>
    <w:div w:id="416364460">
      <w:bodyDiv w:val="1"/>
      <w:marLeft w:val="0"/>
      <w:marRight w:val="0"/>
      <w:marTop w:val="0"/>
      <w:marBottom w:val="0"/>
      <w:divBdr>
        <w:top w:val="none" w:sz="0" w:space="0" w:color="auto"/>
        <w:left w:val="none" w:sz="0" w:space="0" w:color="auto"/>
        <w:bottom w:val="none" w:sz="0" w:space="0" w:color="auto"/>
        <w:right w:val="none" w:sz="0" w:space="0" w:color="auto"/>
      </w:divBdr>
    </w:div>
    <w:div w:id="423697044">
      <w:bodyDiv w:val="1"/>
      <w:marLeft w:val="0"/>
      <w:marRight w:val="0"/>
      <w:marTop w:val="0"/>
      <w:marBottom w:val="0"/>
      <w:divBdr>
        <w:top w:val="none" w:sz="0" w:space="0" w:color="auto"/>
        <w:left w:val="none" w:sz="0" w:space="0" w:color="auto"/>
        <w:bottom w:val="none" w:sz="0" w:space="0" w:color="auto"/>
        <w:right w:val="none" w:sz="0" w:space="0" w:color="auto"/>
      </w:divBdr>
    </w:div>
    <w:div w:id="425539423">
      <w:bodyDiv w:val="1"/>
      <w:marLeft w:val="0"/>
      <w:marRight w:val="0"/>
      <w:marTop w:val="0"/>
      <w:marBottom w:val="0"/>
      <w:divBdr>
        <w:top w:val="none" w:sz="0" w:space="0" w:color="auto"/>
        <w:left w:val="none" w:sz="0" w:space="0" w:color="auto"/>
        <w:bottom w:val="none" w:sz="0" w:space="0" w:color="auto"/>
        <w:right w:val="none" w:sz="0" w:space="0" w:color="auto"/>
      </w:divBdr>
    </w:div>
    <w:div w:id="426734170">
      <w:bodyDiv w:val="1"/>
      <w:marLeft w:val="0"/>
      <w:marRight w:val="0"/>
      <w:marTop w:val="0"/>
      <w:marBottom w:val="0"/>
      <w:divBdr>
        <w:top w:val="none" w:sz="0" w:space="0" w:color="auto"/>
        <w:left w:val="none" w:sz="0" w:space="0" w:color="auto"/>
        <w:bottom w:val="none" w:sz="0" w:space="0" w:color="auto"/>
        <w:right w:val="none" w:sz="0" w:space="0" w:color="auto"/>
      </w:divBdr>
    </w:div>
    <w:div w:id="448667834">
      <w:bodyDiv w:val="1"/>
      <w:marLeft w:val="0"/>
      <w:marRight w:val="0"/>
      <w:marTop w:val="0"/>
      <w:marBottom w:val="0"/>
      <w:divBdr>
        <w:top w:val="none" w:sz="0" w:space="0" w:color="auto"/>
        <w:left w:val="none" w:sz="0" w:space="0" w:color="auto"/>
        <w:bottom w:val="none" w:sz="0" w:space="0" w:color="auto"/>
        <w:right w:val="none" w:sz="0" w:space="0" w:color="auto"/>
      </w:divBdr>
    </w:div>
    <w:div w:id="459958982">
      <w:bodyDiv w:val="1"/>
      <w:marLeft w:val="0"/>
      <w:marRight w:val="0"/>
      <w:marTop w:val="0"/>
      <w:marBottom w:val="0"/>
      <w:divBdr>
        <w:top w:val="none" w:sz="0" w:space="0" w:color="auto"/>
        <w:left w:val="none" w:sz="0" w:space="0" w:color="auto"/>
        <w:bottom w:val="none" w:sz="0" w:space="0" w:color="auto"/>
        <w:right w:val="none" w:sz="0" w:space="0" w:color="auto"/>
      </w:divBdr>
    </w:div>
    <w:div w:id="460880247">
      <w:bodyDiv w:val="1"/>
      <w:marLeft w:val="0"/>
      <w:marRight w:val="0"/>
      <w:marTop w:val="0"/>
      <w:marBottom w:val="0"/>
      <w:divBdr>
        <w:top w:val="none" w:sz="0" w:space="0" w:color="auto"/>
        <w:left w:val="none" w:sz="0" w:space="0" w:color="auto"/>
        <w:bottom w:val="none" w:sz="0" w:space="0" w:color="auto"/>
        <w:right w:val="none" w:sz="0" w:space="0" w:color="auto"/>
      </w:divBdr>
    </w:div>
    <w:div w:id="463349029">
      <w:bodyDiv w:val="1"/>
      <w:marLeft w:val="0"/>
      <w:marRight w:val="0"/>
      <w:marTop w:val="0"/>
      <w:marBottom w:val="0"/>
      <w:divBdr>
        <w:top w:val="none" w:sz="0" w:space="0" w:color="auto"/>
        <w:left w:val="none" w:sz="0" w:space="0" w:color="auto"/>
        <w:bottom w:val="none" w:sz="0" w:space="0" w:color="auto"/>
        <w:right w:val="none" w:sz="0" w:space="0" w:color="auto"/>
      </w:divBdr>
    </w:div>
    <w:div w:id="463426734">
      <w:bodyDiv w:val="1"/>
      <w:marLeft w:val="0"/>
      <w:marRight w:val="0"/>
      <w:marTop w:val="0"/>
      <w:marBottom w:val="0"/>
      <w:divBdr>
        <w:top w:val="none" w:sz="0" w:space="0" w:color="auto"/>
        <w:left w:val="none" w:sz="0" w:space="0" w:color="auto"/>
        <w:bottom w:val="none" w:sz="0" w:space="0" w:color="auto"/>
        <w:right w:val="none" w:sz="0" w:space="0" w:color="auto"/>
      </w:divBdr>
    </w:div>
    <w:div w:id="464271595">
      <w:bodyDiv w:val="1"/>
      <w:marLeft w:val="0"/>
      <w:marRight w:val="0"/>
      <w:marTop w:val="0"/>
      <w:marBottom w:val="0"/>
      <w:divBdr>
        <w:top w:val="none" w:sz="0" w:space="0" w:color="auto"/>
        <w:left w:val="none" w:sz="0" w:space="0" w:color="auto"/>
        <w:bottom w:val="none" w:sz="0" w:space="0" w:color="auto"/>
        <w:right w:val="none" w:sz="0" w:space="0" w:color="auto"/>
      </w:divBdr>
    </w:div>
    <w:div w:id="493228546">
      <w:bodyDiv w:val="1"/>
      <w:marLeft w:val="0"/>
      <w:marRight w:val="0"/>
      <w:marTop w:val="0"/>
      <w:marBottom w:val="0"/>
      <w:divBdr>
        <w:top w:val="none" w:sz="0" w:space="0" w:color="auto"/>
        <w:left w:val="none" w:sz="0" w:space="0" w:color="auto"/>
        <w:bottom w:val="none" w:sz="0" w:space="0" w:color="auto"/>
        <w:right w:val="none" w:sz="0" w:space="0" w:color="auto"/>
      </w:divBdr>
    </w:div>
    <w:div w:id="534083217">
      <w:bodyDiv w:val="1"/>
      <w:marLeft w:val="0"/>
      <w:marRight w:val="0"/>
      <w:marTop w:val="0"/>
      <w:marBottom w:val="0"/>
      <w:divBdr>
        <w:top w:val="none" w:sz="0" w:space="0" w:color="auto"/>
        <w:left w:val="none" w:sz="0" w:space="0" w:color="auto"/>
        <w:bottom w:val="none" w:sz="0" w:space="0" w:color="auto"/>
        <w:right w:val="none" w:sz="0" w:space="0" w:color="auto"/>
      </w:divBdr>
    </w:div>
    <w:div w:id="544221854">
      <w:bodyDiv w:val="1"/>
      <w:marLeft w:val="0"/>
      <w:marRight w:val="0"/>
      <w:marTop w:val="0"/>
      <w:marBottom w:val="0"/>
      <w:divBdr>
        <w:top w:val="none" w:sz="0" w:space="0" w:color="auto"/>
        <w:left w:val="none" w:sz="0" w:space="0" w:color="auto"/>
        <w:bottom w:val="none" w:sz="0" w:space="0" w:color="auto"/>
        <w:right w:val="none" w:sz="0" w:space="0" w:color="auto"/>
      </w:divBdr>
    </w:div>
    <w:div w:id="547381230">
      <w:bodyDiv w:val="1"/>
      <w:marLeft w:val="0"/>
      <w:marRight w:val="0"/>
      <w:marTop w:val="0"/>
      <w:marBottom w:val="0"/>
      <w:divBdr>
        <w:top w:val="none" w:sz="0" w:space="0" w:color="auto"/>
        <w:left w:val="none" w:sz="0" w:space="0" w:color="auto"/>
        <w:bottom w:val="none" w:sz="0" w:space="0" w:color="auto"/>
        <w:right w:val="none" w:sz="0" w:space="0" w:color="auto"/>
      </w:divBdr>
    </w:div>
    <w:div w:id="555625716">
      <w:bodyDiv w:val="1"/>
      <w:marLeft w:val="0"/>
      <w:marRight w:val="0"/>
      <w:marTop w:val="0"/>
      <w:marBottom w:val="0"/>
      <w:divBdr>
        <w:top w:val="none" w:sz="0" w:space="0" w:color="auto"/>
        <w:left w:val="none" w:sz="0" w:space="0" w:color="auto"/>
        <w:bottom w:val="none" w:sz="0" w:space="0" w:color="auto"/>
        <w:right w:val="none" w:sz="0" w:space="0" w:color="auto"/>
      </w:divBdr>
    </w:div>
    <w:div w:id="558831457">
      <w:bodyDiv w:val="1"/>
      <w:marLeft w:val="0"/>
      <w:marRight w:val="0"/>
      <w:marTop w:val="0"/>
      <w:marBottom w:val="0"/>
      <w:divBdr>
        <w:top w:val="none" w:sz="0" w:space="0" w:color="auto"/>
        <w:left w:val="none" w:sz="0" w:space="0" w:color="auto"/>
        <w:bottom w:val="none" w:sz="0" w:space="0" w:color="auto"/>
        <w:right w:val="none" w:sz="0" w:space="0" w:color="auto"/>
      </w:divBdr>
    </w:div>
    <w:div w:id="559294795">
      <w:bodyDiv w:val="1"/>
      <w:marLeft w:val="0"/>
      <w:marRight w:val="0"/>
      <w:marTop w:val="0"/>
      <w:marBottom w:val="0"/>
      <w:divBdr>
        <w:top w:val="none" w:sz="0" w:space="0" w:color="auto"/>
        <w:left w:val="none" w:sz="0" w:space="0" w:color="auto"/>
        <w:bottom w:val="none" w:sz="0" w:space="0" w:color="auto"/>
        <w:right w:val="none" w:sz="0" w:space="0" w:color="auto"/>
      </w:divBdr>
    </w:div>
    <w:div w:id="561717110">
      <w:bodyDiv w:val="1"/>
      <w:marLeft w:val="0"/>
      <w:marRight w:val="0"/>
      <w:marTop w:val="0"/>
      <w:marBottom w:val="0"/>
      <w:divBdr>
        <w:top w:val="none" w:sz="0" w:space="0" w:color="auto"/>
        <w:left w:val="none" w:sz="0" w:space="0" w:color="auto"/>
        <w:bottom w:val="none" w:sz="0" w:space="0" w:color="auto"/>
        <w:right w:val="none" w:sz="0" w:space="0" w:color="auto"/>
      </w:divBdr>
    </w:div>
    <w:div w:id="578565783">
      <w:bodyDiv w:val="1"/>
      <w:marLeft w:val="0"/>
      <w:marRight w:val="0"/>
      <w:marTop w:val="0"/>
      <w:marBottom w:val="0"/>
      <w:divBdr>
        <w:top w:val="none" w:sz="0" w:space="0" w:color="auto"/>
        <w:left w:val="none" w:sz="0" w:space="0" w:color="auto"/>
        <w:bottom w:val="none" w:sz="0" w:space="0" w:color="auto"/>
        <w:right w:val="none" w:sz="0" w:space="0" w:color="auto"/>
      </w:divBdr>
    </w:div>
    <w:div w:id="581304550">
      <w:bodyDiv w:val="1"/>
      <w:marLeft w:val="0"/>
      <w:marRight w:val="0"/>
      <w:marTop w:val="0"/>
      <w:marBottom w:val="0"/>
      <w:divBdr>
        <w:top w:val="none" w:sz="0" w:space="0" w:color="auto"/>
        <w:left w:val="none" w:sz="0" w:space="0" w:color="auto"/>
        <w:bottom w:val="none" w:sz="0" w:space="0" w:color="auto"/>
        <w:right w:val="none" w:sz="0" w:space="0" w:color="auto"/>
      </w:divBdr>
    </w:div>
    <w:div w:id="585580166">
      <w:bodyDiv w:val="1"/>
      <w:marLeft w:val="0"/>
      <w:marRight w:val="0"/>
      <w:marTop w:val="0"/>
      <w:marBottom w:val="0"/>
      <w:divBdr>
        <w:top w:val="none" w:sz="0" w:space="0" w:color="auto"/>
        <w:left w:val="none" w:sz="0" w:space="0" w:color="auto"/>
        <w:bottom w:val="none" w:sz="0" w:space="0" w:color="auto"/>
        <w:right w:val="none" w:sz="0" w:space="0" w:color="auto"/>
      </w:divBdr>
    </w:div>
    <w:div w:id="613755301">
      <w:bodyDiv w:val="1"/>
      <w:marLeft w:val="0"/>
      <w:marRight w:val="0"/>
      <w:marTop w:val="0"/>
      <w:marBottom w:val="0"/>
      <w:divBdr>
        <w:top w:val="none" w:sz="0" w:space="0" w:color="auto"/>
        <w:left w:val="none" w:sz="0" w:space="0" w:color="auto"/>
        <w:bottom w:val="none" w:sz="0" w:space="0" w:color="auto"/>
        <w:right w:val="none" w:sz="0" w:space="0" w:color="auto"/>
      </w:divBdr>
    </w:div>
    <w:div w:id="623193204">
      <w:bodyDiv w:val="1"/>
      <w:marLeft w:val="0"/>
      <w:marRight w:val="0"/>
      <w:marTop w:val="0"/>
      <w:marBottom w:val="0"/>
      <w:divBdr>
        <w:top w:val="none" w:sz="0" w:space="0" w:color="auto"/>
        <w:left w:val="none" w:sz="0" w:space="0" w:color="auto"/>
        <w:bottom w:val="none" w:sz="0" w:space="0" w:color="auto"/>
        <w:right w:val="none" w:sz="0" w:space="0" w:color="auto"/>
      </w:divBdr>
    </w:div>
    <w:div w:id="645285293">
      <w:bodyDiv w:val="1"/>
      <w:marLeft w:val="0"/>
      <w:marRight w:val="0"/>
      <w:marTop w:val="0"/>
      <w:marBottom w:val="0"/>
      <w:divBdr>
        <w:top w:val="none" w:sz="0" w:space="0" w:color="auto"/>
        <w:left w:val="none" w:sz="0" w:space="0" w:color="auto"/>
        <w:bottom w:val="none" w:sz="0" w:space="0" w:color="auto"/>
        <w:right w:val="none" w:sz="0" w:space="0" w:color="auto"/>
      </w:divBdr>
    </w:div>
    <w:div w:id="647710631">
      <w:bodyDiv w:val="1"/>
      <w:marLeft w:val="0"/>
      <w:marRight w:val="0"/>
      <w:marTop w:val="0"/>
      <w:marBottom w:val="0"/>
      <w:divBdr>
        <w:top w:val="none" w:sz="0" w:space="0" w:color="auto"/>
        <w:left w:val="none" w:sz="0" w:space="0" w:color="auto"/>
        <w:bottom w:val="none" w:sz="0" w:space="0" w:color="auto"/>
        <w:right w:val="none" w:sz="0" w:space="0" w:color="auto"/>
      </w:divBdr>
    </w:div>
    <w:div w:id="689450215">
      <w:bodyDiv w:val="1"/>
      <w:marLeft w:val="0"/>
      <w:marRight w:val="0"/>
      <w:marTop w:val="0"/>
      <w:marBottom w:val="0"/>
      <w:divBdr>
        <w:top w:val="none" w:sz="0" w:space="0" w:color="auto"/>
        <w:left w:val="none" w:sz="0" w:space="0" w:color="auto"/>
        <w:bottom w:val="none" w:sz="0" w:space="0" w:color="auto"/>
        <w:right w:val="none" w:sz="0" w:space="0" w:color="auto"/>
      </w:divBdr>
    </w:div>
    <w:div w:id="700128608">
      <w:bodyDiv w:val="1"/>
      <w:marLeft w:val="0"/>
      <w:marRight w:val="0"/>
      <w:marTop w:val="0"/>
      <w:marBottom w:val="0"/>
      <w:divBdr>
        <w:top w:val="none" w:sz="0" w:space="0" w:color="auto"/>
        <w:left w:val="none" w:sz="0" w:space="0" w:color="auto"/>
        <w:bottom w:val="none" w:sz="0" w:space="0" w:color="auto"/>
        <w:right w:val="none" w:sz="0" w:space="0" w:color="auto"/>
      </w:divBdr>
    </w:div>
    <w:div w:id="731854743">
      <w:bodyDiv w:val="1"/>
      <w:marLeft w:val="0"/>
      <w:marRight w:val="0"/>
      <w:marTop w:val="0"/>
      <w:marBottom w:val="0"/>
      <w:divBdr>
        <w:top w:val="none" w:sz="0" w:space="0" w:color="auto"/>
        <w:left w:val="none" w:sz="0" w:space="0" w:color="auto"/>
        <w:bottom w:val="none" w:sz="0" w:space="0" w:color="auto"/>
        <w:right w:val="none" w:sz="0" w:space="0" w:color="auto"/>
      </w:divBdr>
    </w:div>
    <w:div w:id="748573241">
      <w:bodyDiv w:val="1"/>
      <w:marLeft w:val="0"/>
      <w:marRight w:val="0"/>
      <w:marTop w:val="0"/>
      <w:marBottom w:val="0"/>
      <w:divBdr>
        <w:top w:val="none" w:sz="0" w:space="0" w:color="auto"/>
        <w:left w:val="none" w:sz="0" w:space="0" w:color="auto"/>
        <w:bottom w:val="none" w:sz="0" w:space="0" w:color="auto"/>
        <w:right w:val="none" w:sz="0" w:space="0" w:color="auto"/>
      </w:divBdr>
    </w:div>
    <w:div w:id="749040439">
      <w:bodyDiv w:val="1"/>
      <w:marLeft w:val="0"/>
      <w:marRight w:val="0"/>
      <w:marTop w:val="0"/>
      <w:marBottom w:val="0"/>
      <w:divBdr>
        <w:top w:val="none" w:sz="0" w:space="0" w:color="auto"/>
        <w:left w:val="none" w:sz="0" w:space="0" w:color="auto"/>
        <w:bottom w:val="none" w:sz="0" w:space="0" w:color="auto"/>
        <w:right w:val="none" w:sz="0" w:space="0" w:color="auto"/>
      </w:divBdr>
    </w:div>
    <w:div w:id="780882281">
      <w:bodyDiv w:val="1"/>
      <w:marLeft w:val="0"/>
      <w:marRight w:val="0"/>
      <w:marTop w:val="0"/>
      <w:marBottom w:val="0"/>
      <w:divBdr>
        <w:top w:val="none" w:sz="0" w:space="0" w:color="auto"/>
        <w:left w:val="none" w:sz="0" w:space="0" w:color="auto"/>
        <w:bottom w:val="none" w:sz="0" w:space="0" w:color="auto"/>
        <w:right w:val="none" w:sz="0" w:space="0" w:color="auto"/>
      </w:divBdr>
    </w:div>
    <w:div w:id="783109238">
      <w:bodyDiv w:val="1"/>
      <w:marLeft w:val="0"/>
      <w:marRight w:val="0"/>
      <w:marTop w:val="0"/>
      <w:marBottom w:val="0"/>
      <w:divBdr>
        <w:top w:val="none" w:sz="0" w:space="0" w:color="auto"/>
        <w:left w:val="none" w:sz="0" w:space="0" w:color="auto"/>
        <w:bottom w:val="none" w:sz="0" w:space="0" w:color="auto"/>
        <w:right w:val="none" w:sz="0" w:space="0" w:color="auto"/>
      </w:divBdr>
    </w:div>
    <w:div w:id="783155660">
      <w:bodyDiv w:val="1"/>
      <w:marLeft w:val="0"/>
      <w:marRight w:val="0"/>
      <w:marTop w:val="0"/>
      <w:marBottom w:val="0"/>
      <w:divBdr>
        <w:top w:val="none" w:sz="0" w:space="0" w:color="auto"/>
        <w:left w:val="none" w:sz="0" w:space="0" w:color="auto"/>
        <w:bottom w:val="none" w:sz="0" w:space="0" w:color="auto"/>
        <w:right w:val="none" w:sz="0" w:space="0" w:color="auto"/>
      </w:divBdr>
    </w:div>
    <w:div w:id="789713724">
      <w:bodyDiv w:val="1"/>
      <w:marLeft w:val="0"/>
      <w:marRight w:val="0"/>
      <w:marTop w:val="0"/>
      <w:marBottom w:val="0"/>
      <w:divBdr>
        <w:top w:val="none" w:sz="0" w:space="0" w:color="auto"/>
        <w:left w:val="none" w:sz="0" w:space="0" w:color="auto"/>
        <w:bottom w:val="none" w:sz="0" w:space="0" w:color="auto"/>
        <w:right w:val="none" w:sz="0" w:space="0" w:color="auto"/>
      </w:divBdr>
    </w:div>
    <w:div w:id="792673262">
      <w:bodyDiv w:val="1"/>
      <w:marLeft w:val="0"/>
      <w:marRight w:val="0"/>
      <w:marTop w:val="0"/>
      <w:marBottom w:val="0"/>
      <w:divBdr>
        <w:top w:val="none" w:sz="0" w:space="0" w:color="auto"/>
        <w:left w:val="none" w:sz="0" w:space="0" w:color="auto"/>
        <w:bottom w:val="none" w:sz="0" w:space="0" w:color="auto"/>
        <w:right w:val="none" w:sz="0" w:space="0" w:color="auto"/>
      </w:divBdr>
    </w:div>
    <w:div w:id="825434680">
      <w:bodyDiv w:val="1"/>
      <w:marLeft w:val="0"/>
      <w:marRight w:val="0"/>
      <w:marTop w:val="0"/>
      <w:marBottom w:val="0"/>
      <w:divBdr>
        <w:top w:val="none" w:sz="0" w:space="0" w:color="auto"/>
        <w:left w:val="none" w:sz="0" w:space="0" w:color="auto"/>
        <w:bottom w:val="none" w:sz="0" w:space="0" w:color="auto"/>
        <w:right w:val="none" w:sz="0" w:space="0" w:color="auto"/>
      </w:divBdr>
    </w:div>
    <w:div w:id="839663334">
      <w:bodyDiv w:val="1"/>
      <w:marLeft w:val="0"/>
      <w:marRight w:val="0"/>
      <w:marTop w:val="0"/>
      <w:marBottom w:val="0"/>
      <w:divBdr>
        <w:top w:val="none" w:sz="0" w:space="0" w:color="auto"/>
        <w:left w:val="none" w:sz="0" w:space="0" w:color="auto"/>
        <w:bottom w:val="none" w:sz="0" w:space="0" w:color="auto"/>
        <w:right w:val="none" w:sz="0" w:space="0" w:color="auto"/>
      </w:divBdr>
    </w:div>
    <w:div w:id="864101371">
      <w:bodyDiv w:val="1"/>
      <w:marLeft w:val="0"/>
      <w:marRight w:val="0"/>
      <w:marTop w:val="0"/>
      <w:marBottom w:val="0"/>
      <w:divBdr>
        <w:top w:val="none" w:sz="0" w:space="0" w:color="auto"/>
        <w:left w:val="none" w:sz="0" w:space="0" w:color="auto"/>
        <w:bottom w:val="none" w:sz="0" w:space="0" w:color="auto"/>
        <w:right w:val="none" w:sz="0" w:space="0" w:color="auto"/>
      </w:divBdr>
    </w:div>
    <w:div w:id="864561757">
      <w:bodyDiv w:val="1"/>
      <w:marLeft w:val="0"/>
      <w:marRight w:val="0"/>
      <w:marTop w:val="0"/>
      <w:marBottom w:val="0"/>
      <w:divBdr>
        <w:top w:val="none" w:sz="0" w:space="0" w:color="auto"/>
        <w:left w:val="none" w:sz="0" w:space="0" w:color="auto"/>
        <w:bottom w:val="none" w:sz="0" w:space="0" w:color="auto"/>
        <w:right w:val="none" w:sz="0" w:space="0" w:color="auto"/>
      </w:divBdr>
    </w:div>
    <w:div w:id="871266306">
      <w:bodyDiv w:val="1"/>
      <w:marLeft w:val="0"/>
      <w:marRight w:val="0"/>
      <w:marTop w:val="0"/>
      <w:marBottom w:val="0"/>
      <w:divBdr>
        <w:top w:val="none" w:sz="0" w:space="0" w:color="auto"/>
        <w:left w:val="none" w:sz="0" w:space="0" w:color="auto"/>
        <w:bottom w:val="none" w:sz="0" w:space="0" w:color="auto"/>
        <w:right w:val="none" w:sz="0" w:space="0" w:color="auto"/>
      </w:divBdr>
    </w:div>
    <w:div w:id="887643968">
      <w:bodyDiv w:val="1"/>
      <w:marLeft w:val="0"/>
      <w:marRight w:val="0"/>
      <w:marTop w:val="0"/>
      <w:marBottom w:val="0"/>
      <w:divBdr>
        <w:top w:val="none" w:sz="0" w:space="0" w:color="auto"/>
        <w:left w:val="none" w:sz="0" w:space="0" w:color="auto"/>
        <w:bottom w:val="none" w:sz="0" w:space="0" w:color="auto"/>
        <w:right w:val="none" w:sz="0" w:space="0" w:color="auto"/>
      </w:divBdr>
    </w:div>
    <w:div w:id="889729953">
      <w:bodyDiv w:val="1"/>
      <w:marLeft w:val="0"/>
      <w:marRight w:val="0"/>
      <w:marTop w:val="0"/>
      <w:marBottom w:val="0"/>
      <w:divBdr>
        <w:top w:val="none" w:sz="0" w:space="0" w:color="auto"/>
        <w:left w:val="none" w:sz="0" w:space="0" w:color="auto"/>
        <w:bottom w:val="none" w:sz="0" w:space="0" w:color="auto"/>
        <w:right w:val="none" w:sz="0" w:space="0" w:color="auto"/>
      </w:divBdr>
    </w:div>
    <w:div w:id="906109190">
      <w:bodyDiv w:val="1"/>
      <w:marLeft w:val="0"/>
      <w:marRight w:val="0"/>
      <w:marTop w:val="0"/>
      <w:marBottom w:val="0"/>
      <w:divBdr>
        <w:top w:val="none" w:sz="0" w:space="0" w:color="auto"/>
        <w:left w:val="none" w:sz="0" w:space="0" w:color="auto"/>
        <w:bottom w:val="none" w:sz="0" w:space="0" w:color="auto"/>
        <w:right w:val="none" w:sz="0" w:space="0" w:color="auto"/>
      </w:divBdr>
    </w:div>
    <w:div w:id="920795928">
      <w:bodyDiv w:val="1"/>
      <w:marLeft w:val="0"/>
      <w:marRight w:val="0"/>
      <w:marTop w:val="0"/>
      <w:marBottom w:val="0"/>
      <w:divBdr>
        <w:top w:val="none" w:sz="0" w:space="0" w:color="auto"/>
        <w:left w:val="none" w:sz="0" w:space="0" w:color="auto"/>
        <w:bottom w:val="none" w:sz="0" w:space="0" w:color="auto"/>
        <w:right w:val="none" w:sz="0" w:space="0" w:color="auto"/>
      </w:divBdr>
    </w:div>
    <w:div w:id="922832520">
      <w:bodyDiv w:val="1"/>
      <w:marLeft w:val="0"/>
      <w:marRight w:val="0"/>
      <w:marTop w:val="0"/>
      <w:marBottom w:val="0"/>
      <w:divBdr>
        <w:top w:val="none" w:sz="0" w:space="0" w:color="auto"/>
        <w:left w:val="none" w:sz="0" w:space="0" w:color="auto"/>
        <w:bottom w:val="none" w:sz="0" w:space="0" w:color="auto"/>
        <w:right w:val="none" w:sz="0" w:space="0" w:color="auto"/>
      </w:divBdr>
    </w:div>
    <w:div w:id="949313155">
      <w:bodyDiv w:val="1"/>
      <w:marLeft w:val="0"/>
      <w:marRight w:val="0"/>
      <w:marTop w:val="0"/>
      <w:marBottom w:val="0"/>
      <w:divBdr>
        <w:top w:val="none" w:sz="0" w:space="0" w:color="auto"/>
        <w:left w:val="none" w:sz="0" w:space="0" w:color="auto"/>
        <w:bottom w:val="none" w:sz="0" w:space="0" w:color="auto"/>
        <w:right w:val="none" w:sz="0" w:space="0" w:color="auto"/>
      </w:divBdr>
    </w:div>
    <w:div w:id="963270094">
      <w:bodyDiv w:val="1"/>
      <w:marLeft w:val="0"/>
      <w:marRight w:val="0"/>
      <w:marTop w:val="0"/>
      <w:marBottom w:val="0"/>
      <w:divBdr>
        <w:top w:val="none" w:sz="0" w:space="0" w:color="auto"/>
        <w:left w:val="none" w:sz="0" w:space="0" w:color="auto"/>
        <w:bottom w:val="none" w:sz="0" w:space="0" w:color="auto"/>
        <w:right w:val="none" w:sz="0" w:space="0" w:color="auto"/>
      </w:divBdr>
    </w:div>
    <w:div w:id="975181880">
      <w:bodyDiv w:val="1"/>
      <w:marLeft w:val="0"/>
      <w:marRight w:val="0"/>
      <w:marTop w:val="0"/>
      <w:marBottom w:val="0"/>
      <w:divBdr>
        <w:top w:val="none" w:sz="0" w:space="0" w:color="auto"/>
        <w:left w:val="none" w:sz="0" w:space="0" w:color="auto"/>
        <w:bottom w:val="none" w:sz="0" w:space="0" w:color="auto"/>
        <w:right w:val="none" w:sz="0" w:space="0" w:color="auto"/>
      </w:divBdr>
    </w:div>
    <w:div w:id="992756475">
      <w:bodyDiv w:val="1"/>
      <w:marLeft w:val="0"/>
      <w:marRight w:val="0"/>
      <w:marTop w:val="0"/>
      <w:marBottom w:val="0"/>
      <w:divBdr>
        <w:top w:val="none" w:sz="0" w:space="0" w:color="auto"/>
        <w:left w:val="none" w:sz="0" w:space="0" w:color="auto"/>
        <w:bottom w:val="none" w:sz="0" w:space="0" w:color="auto"/>
        <w:right w:val="none" w:sz="0" w:space="0" w:color="auto"/>
      </w:divBdr>
    </w:div>
    <w:div w:id="994189894">
      <w:bodyDiv w:val="1"/>
      <w:marLeft w:val="0"/>
      <w:marRight w:val="0"/>
      <w:marTop w:val="0"/>
      <w:marBottom w:val="0"/>
      <w:divBdr>
        <w:top w:val="none" w:sz="0" w:space="0" w:color="auto"/>
        <w:left w:val="none" w:sz="0" w:space="0" w:color="auto"/>
        <w:bottom w:val="none" w:sz="0" w:space="0" w:color="auto"/>
        <w:right w:val="none" w:sz="0" w:space="0" w:color="auto"/>
      </w:divBdr>
    </w:div>
    <w:div w:id="1007829872">
      <w:bodyDiv w:val="1"/>
      <w:marLeft w:val="0"/>
      <w:marRight w:val="0"/>
      <w:marTop w:val="0"/>
      <w:marBottom w:val="0"/>
      <w:divBdr>
        <w:top w:val="none" w:sz="0" w:space="0" w:color="auto"/>
        <w:left w:val="none" w:sz="0" w:space="0" w:color="auto"/>
        <w:bottom w:val="none" w:sz="0" w:space="0" w:color="auto"/>
        <w:right w:val="none" w:sz="0" w:space="0" w:color="auto"/>
      </w:divBdr>
    </w:div>
    <w:div w:id="1015377208">
      <w:bodyDiv w:val="1"/>
      <w:marLeft w:val="0"/>
      <w:marRight w:val="0"/>
      <w:marTop w:val="0"/>
      <w:marBottom w:val="0"/>
      <w:divBdr>
        <w:top w:val="none" w:sz="0" w:space="0" w:color="auto"/>
        <w:left w:val="none" w:sz="0" w:space="0" w:color="auto"/>
        <w:bottom w:val="none" w:sz="0" w:space="0" w:color="auto"/>
        <w:right w:val="none" w:sz="0" w:space="0" w:color="auto"/>
      </w:divBdr>
    </w:div>
    <w:div w:id="1030953933">
      <w:bodyDiv w:val="1"/>
      <w:marLeft w:val="0"/>
      <w:marRight w:val="0"/>
      <w:marTop w:val="0"/>
      <w:marBottom w:val="0"/>
      <w:divBdr>
        <w:top w:val="none" w:sz="0" w:space="0" w:color="auto"/>
        <w:left w:val="none" w:sz="0" w:space="0" w:color="auto"/>
        <w:bottom w:val="none" w:sz="0" w:space="0" w:color="auto"/>
        <w:right w:val="none" w:sz="0" w:space="0" w:color="auto"/>
      </w:divBdr>
    </w:div>
    <w:div w:id="1035231112">
      <w:bodyDiv w:val="1"/>
      <w:marLeft w:val="0"/>
      <w:marRight w:val="0"/>
      <w:marTop w:val="0"/>
      <w:marBottom w:val="0"/>
      <w:divBdr>
        <w:top w:val="none" w:sz="0" w:space="0" w:color="auto"/>
        <w:left w:val="none" w:sz="0" w:space="0" w:color="auto"/>
        <w:bottom w:val="none" w:sz="0" w:space="0" w:color="auto"/>
        <w:right w:val="none" w:sz="0" w:space="0" w:color="auto"/>
      </w:divBdr>
    </w:div>
    <w:div w:id="1058362366">
      <w:bodyDiv w:val="1"/>
      <w:marLeft w:val="0"/>
      <w:marRight w:val="0"/>
      <w:marTop w:val="0"/>
      <w:marBottom w:val="0"/>
      <w:divBdr>
        <w:top w:val="none" w:sz="0" w:space="0" w:color="auto"/>
        <w:left w:val="none" w:sz="0" w:space="0" w:color="auto"/>
        <w:bottom w:val="none" w:sz="0" w:space="0" w:color="auto"/>
        <w:right w:val="none" w:sz="0" w:space="0" w:color="auto"/>
      </w:divBdr>
    </w:div>
    <w:div w:id="1061946893">
      <w:bodyDiv w:val="1"/>
      <w:marLeft w:val="0"/>
      <w:marRight w:val="0"/>
      <w:marTop w:val="0"/>
      <w:marBottom w:val="0"/>
      <w:divBdr>
        <w:top w:val="none" w:sz="0" w:space="0" w:color="auto"/>
        <w:left w:val="none" w:sz="0" w:space="0" w:color="auto"/>
        <w:bottom w:val="none" w:sz="0" w:space="0" w:color="auto"/>
        <w:right w:val="none" w:sz="0" w:space="0" w:color="auto"/>
      </w:divBdr>
    </w:div>
    <w:div w:id="1064986502">
      <w:bodyDiv w:val="1"/>
      <w:marLeft w:val="0"/>
      <w:marRight w:val="0"/>
      <w:marTop w:val="0"/>
      <w:marBottom w:val="0"/>
      <w:divBdr>
        <w:top w:val="none" w:sz="0" w:space="0" w:color="auto"/>
        <w:left w:val="none" w:sz="0" w:space="0" w:color="auto"/>
        <w:bottom w:val="none" w:sz="0" w:space="0" w:color="auto"/>
        <w:right w:val="none" w:sz="0" w:space="0" w:color="auto"/>
      </w:divBdr>
    </w:div>
    <w:div w:id="1093281384">
      <w:bodyDiv w:val="1"/>
      <w:marLeft w:val="0"/>
      <w:marRight w:val="0"/>
      <w:marTop w:val="0"/>
      <w:marBottom w:val="0"/>
      <w:divBdr>
        <w:top w:val="none" w:sz="0" w:space="0" w:color="auto"/>
        <w:left w:val="none" w:sz="0" w:space="0" w:color="auto"/>
        <w:bottom w:val="none" w:sz="0" w:space="0" w:color="auto"/>
        <w:right w:val="none" w:sz="0" w:space="0" w:color="auto"/>
      </w:divBdr>
    </w:div>
    <w:div w:id="1094058118">
      <w:bodyDiv w:val="1"/>
      <w:marLeft w:val="0"/>
      <w:marRight w:val="0"/>
      <w:marTop w:val="0"/>
      <w:marBottom w:val="0"/>
      <w:divBdr>
        <w:top w:val="none" w:sz="0" w:space="0" w:color="auto"/>
        <w:left w:val="none" w:sz="0" w:space="0" w:color="auto"/>
        <w:bottom w:val="none" w:sz="0" w:space="0" w:color="auto"/>
        <w:right w:val="none" w:sz="0" w:space="0" w:color="auto"/>
      </w:divBdr>
    </w:div>
    <w:div w:id="1096563530">
      <w:bodyDiv w:val="1"/>
      <w:marLeft w:val="0"/>
      <w:marRight w:val="0"/>
      <w:marTop w:val="0"/>
      <w:marBottom w:val="0"/>
      <w:divBdr>
        <w:top w:val="none" w:sz="0" w:space="0" w:color="auto"/>
        <w:left w:val="none" w:sz="0" w:space="0" w:color="auto"/>
        <w:bottom w:val="none" w:sz="0" w:space="0" w:color="auto"/>
        <w:right w:val="none" w:sz="0" w:space="0" w:color="auto"/>
      </w:divBdr>
    </w:div>
    <w:div w:id="1097092902">
      <w:bodyDiv w:val="1"/>
      <w:marLeft w:val="0"/>
      <w:marRight w:val="0"/>
      <w:marTop w:val="0"/>
      <w:marBottom w:val="0"/>
      <w:divBdr>
        <w:top w:val="none" w:sz="0" w:space="0" w:color="auto"/>
        <w:left w:val="none" w:sz="0" w:space="0" w:color="auto"/>
        <w:bottom w:val="none" w:sz="0" w:space="0" w:color="auto"/>
        <w:right w:val="none" w:sz="0" w:space="0" w:color="auto"/>
      </w:divBdr>
    </w:div>
    <w:div w:id="1123306079">
      <w:bodyDiv w:val="1"/>
      <w:marLeft w:val="0"/>
      <w:marRight w:val="0"/>
      <w:marTop w:val="0"/>
      <w:marBottom w:val="0"/>
      <w:divBdr>
        <w:top w:val="none" w:sz="0" w:space="0" w:color="auto"/>
        <w:left w:val="none" w:sz="0" w:space="0" w:color="auto"/>
        <w:bottom w:val="none" w:sz="0" w:space="0" w:color="auto"/>
        <w:right w:val="none" w:sz="0" w:space="0" w:color="auto"/>
      </w:divBdr>
    </w:div>
    <w:div w:id="1143545162">
      <w:bodyDiv w:val="1"/>
      <w:marLeft w:val="0"/>
      <w:marRight w:val="0"/>
      <w:marTop w:val="0"/>
      <w:marBottom w:val="0"/>
      <w:divBdr>
        <w:top w:val="none" w:sz="0" w:space="0" w:color="auto"/>
        <w:left w:val="none" w:sz="0" w:space="0" w:color="auto"/>
        <w:bottom w:val="none" w:sz="0" w:space="0" w:color="auto"/>
        <w:right w:val="none" w:sz="0" w:space="0" w:color="auto"/>
      </w:divBdr>
    </w:div>
    <w:div w:id="1150093076">
      <w:bodyDiv w:val="1"/>
      <w:marLeft w:val="0"/>
      <w:marRight w:val="0"/>
      <w:marTop w:val="0"/>
      <w:marBottom w:val="0"/>
      <w:divBdr>
        <w:top w:val="none" w:sz="0" w:space="0" w:color="auto"/>
        <w:left w:val="none" w:sz="0" w:space="0" w:color="auto"/>
        <w:bottom w:val="none" w:sz="0" w:space="0" w:color="auto"/>
        <w:right w:val="none" w:sz="0" w:space="0" w:color="auto"/>
      </w:divBdr>
    </w:div>
    <w:div w:id="1151944611">
      <w:bodyDiv w:val="1"/>
      <w:marLeft w:val="0"/>
      <w:marRight w:val="0"/>
      <w:marTop w:val="0"/>
      <w:marBottom w:val="0"/>
      <w:divBdr>
        <w:top w:val="none" w:sz="0" w:space="0" w:color="auto"/>
        <w:left w:val="none" w:sz="0" w:space="0" w:color="auto"/>
        <w:bottom w:val="none" w:sz="0" w:space="0" w:color="auto"/>
        <w:right w:val="none" w:sz="0" w:space="0" w:color="auto"/>
      </w:divBdr>
    </w:div>
    <w:div w:id="1160462546">
      <w:bodyDiv w:val="1"/>
      <w:marLeft w:val="0"/>
      <w:marRight w:val="0"/>
      <w:marTop w:val="0"/>
      <w:marBottom w:val="0"/>
      <w:divBdr>
        <w:top w:val="none" w:sz="0" w:space="0" w:color="auto"/>
        <w:left w:val="none" w:sz="0" w:space="0" w:color="auto"/>
        <w:bottom w:val="none" w:sz="0" w:space="0" w:color="auto"/>
        <w:right w:val="none" w:sz="0" w:space="0" w:color="auto"/>
      </w:divBdr>
    </w:div>
    <w:div w:id="1165167808">
      <w:bodyDiv w:val="1"/>
      <w:marLeft w:val="0"/>
      <w:marRight w:val="0"/>
      <w:marTop w:val="0"/>
      <w:marBottom w:val="0"/>
      <w:divBdr>
        <w:top w:val="none" w:sz="0" w:space="0" w:color="auto"/>
        <w:left w:val="none" w:sz="0" w:space="0" w:color="auto"/>
        <w:bottom w:val="none" w:sz="0" w:space="0" w:color="auto"/>
        <w:right w:val="none" w:sz="0" w:space="0" w:color="auto"/>
      </w:divBdr>
    </w:div>
    <w:div w:id="1199780807">
      <w:bodyDiv w:val="1"/>
      <w:marLeft w:val="0"/>
      <w:marRight w:val="0"/>
      <w:marTop w:val="0"/>
      <w:marBottom w:val="0"/>
      <w:divBdr>
        <w:top w:val="none" w:sz="0" w:space="0" w:color="auto"/>
        <w:left w:val="none" w:sz="0" w:space="0" w:color="auto"/>
        <w:bottom w:val="none" w:sz="0" w:space="0" w:color="auto"/>
        <w:right w:val="none" w:sz="0" w:space="0" w:color="auto"/>
      </w:divBdr>
    </w:div>
    <w:div w:id="1208488695">
      <w:bodyDiv w:val="1"/>
      <w:marLeft w:val="0"/>
      <w:marRight w:val="0"/>
      <w:marTop w:val="0"/>
      <w:marBottom w:val="0"/>
      <w:divBdr>
        <w:top w:val="none" w:sz="0" w:space="0" w:color="auto"/>
        <w:left w:val="none" w:sz="0" w:space="0" w:color="auto"/>
        <w:bottom w:val="none" w:sz="0" w:space="0" w:color="auto"/>
        <w:right w:val="none" w:sz="0" w:space="0" w:color="auto"/>
      </w:divBdr>
    </w:div>
    <w:div w:id="1258171835">
      <w:bodyDiv w:val="1"/>
      <w:marLeft w:val="0"/>
      <w:marRight w:val="0"/>
      <w:marTop w:val="0"/>
      <w:marBottom w:val="0"/>
      <w:divBdr>
        <w:top w:val="none" w:sz="0" w:space="0" w:color="auto"/>
        <w:left w:val="none" w:sz="0" w:space="0" w:color="auto"/>
        <w:bottom w:val="none" w:sz="0" w:space="0" w:color="auto"/>
        <w:right w:val="none" w:sz="0" w:space="0" w:color="auto"/>
      </w:divBdr>
    </w:div>
    <w:div w:id="1262907903">
      <w:bodyDiv w:val="1"/>
      <w:marLeft w:val="0"/>
      <w:marRight w:val="0"/>
      <w:marTop w:val="0"/>
      <w:marBottom w:val="0"/>
      <w:divBdr>
        <w:top w:val="none" w:sz="0" w:space="0" w:color="auto"/>
        <w:left w:val="none" w:sz="0" w:space="0" w:color="auto"/>
        <w:bottom w:val="none" w:sz="0" w:space="0" w:color="auto"/>
        <w:right w:val="none" w:sz="0" w:space="0" w:color="auto"/>
      </w:divBdr>
    </w:div>
    <w:div w:id="1266425095">
      <w:bodyDiv w:val="1"/>
      <w:marLeft w:val="0"/>
      <w:marRight w:val="0"/>
      <w:marTop w:val="0"/>
      <w:marBottom w:val="0"/>
      <w:divBdr>
        <w:top w:val="none" w:sz="0" w:space="0" w:color="auto"/>
        <w:left w:val="none" w:sz="0" w:space="0" w:color="auto"/>
        <w:bottom w:val="none" w:sz="0" w:space="0" w:color="auto"/>
        <w:right w:val="none" w:sz="0" w:space="0" w:color="auto"/>
      </w:divBdr>
    </w:div>
    <w:div w:id="1268611530">
      <w:bodyDiv w:val="1"/>
      <w:marLeft w:val="0"/>
      <w:marRight w:val="0"/>
      <w:marTop w:val="0"/>
      <w:marBottom w:val="0"/>
      <w:divBdr>
        <w:top w:val="none" w:sz="0" w:space="0" w:color="auto"/>
        <w:left w:val="none" w:sz="0" w:space="0" w:color="auto"/>
        <w:bottom w:val="none" w:sz="0" w:space="0" w:color="auto"/>
        <w:right w:val="none" w:sz="0" w:space="0" w:color="auto"/>
      </w:divBdr>
    </w:div>
    <w:div w:id="1269972734">
      <w:bodyDiv w:val="1"/>
      <w:marLeft w:val="0"/>
      <w:marRight w:val="0"/>
      <w:marTop w:val="0"/>
      <w:marBottom w:val="0"/>
      <w:divBdr>
        <w:top w:val="none" w:sz="0" w:space="0" w:color="auto"/>
        <w:left w:val="none" w:sz="0" w:space="0" w:color="auto"/>
        <w:bottom w:val="none" w:sz="0" w:space="0" w:color="auto"/>
        <w:right w:val="none" w:sz="0" w:space="0" w:color="auto"/>
      </w:divBdr>
    </w:div>
    <w:div w:id="1270162586">
      <w:bodyDiv w:val="1"/>
      <w:marLeft w:val="0"/>
      <w:marRight w:val="0"/>
      <w:marTop w:val="0"/>
      <w:marBottom w:val="0"/>
      <w:divBdr>
        <w:top w:val="none" w:sz="0" w:space="0" w:color="auto"/>
        <w:left w:val="none" w:sz="0" w:space="0" w:color="auto"/>
        <w:bottom w:val="none" w:sz="0" w:space="0" w:color="auto"/>
        <w:right w:val="none" w:sz="0" w:space="0" w:color="auto"/>
      </w:divBdr>
    </w:div>
    <w:div w:id="1279221081">
      <w:bodyDiv w:val="1"/>
      <w:marLeft w:val="0"/>
      <w:marRight w:val="0"/>
      <w:marTop w:val="0"/>
      <w:marBottom w:val="0"/>
      <w:divBdr>
        <w:top w:val="none" w:sz="0" w:space="0" w:color="auto"/>
        <w:left w:val="none" w:sz="0" w:space="0" w:color="auto"/>
        <w:bottom w:val="none" w:sz="0" w:space="0" w:color="auto"/>
        <w:right w:val="none" w:sz="0" w:space="0" w:color="auto"/>
      </w:divBdr>
    </w:div>
    <w:div w:id="1281915897">
      <w:bodyDiv w:val="1"/>
      <w:marLeft w:val="0"/>
      <w:marRight w:val="0"/>
      <w:marTop w:val="0"/>
      <w:marBottom w:val="0"/>
      <w:divBdr>
        <w:top w:val="none" w:sz="0" w:space="0" w:color="auto"/>
        <w:left w:val="none" w:sz="0" w:space="0" w:color="auto"/>
        <w:bottom w:val="none" w:sz="0" w:space="0" w:color="auto"/>
        <w:right w:val="none" w:sz="0" w:space="0" w:color="auto"/>
      </w:divBdr>
    </w:div>
    <w:div w:id="1283464734">
      <w:bodyDiv w:val="1"/>
      <w:marLeft w:val="0"/>
      <w:marRight w:val="0"/>
      <w:marTop w:val="0"/>
      <w:marBottom w:val="0"/>
      <w:divBdr>
        <w:top w:val="none" w:sz="0" w:space="0" w:color="auto"/>
        <w:left w:val="none" w:sz="0" w:space="0" w:color="auto"/>
        <w:bottom w:val="none" w:sz="0" w:space="0" w:color="auto"/>
        <w:right w:val="none" w:sz="0" w:space="0" w:color="auto"/>
      </w:divBdr>
    </w:div>
    <w:div w:id="1296837997">
      <w:bodyDiv w:val="1"/>
      <w:marLeft w:val="0"/>
      <w:marRight w:val="0"/>
      <w:marTop w:val="0"/>
      <w:marBottom w:val="0"/>
      <w:divBdr>
        <w:top w:val="none" w:sz="0" w:space="0" w:color="auto"/>
        <w:left w:val="none" w:sz="0" w:space="0" w:color="auto"/>
        <w:bottom w:val="none" w:sz="0" w:space="0" w:color="auto"/>
        <w:right w:val="none" w:sz="0" w:space="0" w:color="auto"/>
      </w:divBdr>
    </w:div>
    <w:div w:id="1299645548">
      <w:bodyDiv w:val="1"/>
      <w:marLeft w:val="0"/>
      <w:marRight w:val="0"/>
      <w:marTop w:val="0"/>
      <w:marBottom w:val="0"/>
      <w:divBdr>
        <w:top w:val="none" w:sz="0" w:space="0" w:color="auto"/>
        <w:left w:val="none" w:sz="0" w:space="0" w:color="auto"/>
        <w:bottom w:val="none" w:sz="0" w:space="0" w:color="auto"/>
        <w:right w:val="none" w:sz="0" w:space="0" w:color="auto"/>
      </w:divBdr>
    </w:div>
    <w:div w:id="1329284951">
      <w:bodyDiv w:val="1"/>
      <w:marLeft w:val="0"/>
      <w:marRight w:val="0"/>
      <w:marTop w:val="0"/>
      <w:marBottom w:val="0"/>
      <w:divBdr>
        <w:top w:val="none" w:sz="0" w:space="0" w:color="auto"/>
        <w:left w:val="none" w:sz="0" w:space="0" w:color="auto"/>
        <w:bottom w:val="none" w:sz="0" w:space="0" w:color="auto"/>
        <w:right w:val="none" w:sz="0" w:space="0" w:color="auto"/>
      </w:divBdr>
    </w:div>
    <w:div w:id="1332952588">
      <w:bodyDiv w:val="1"/>
      <w:marLeft w:val="0"/>
      <w:marRight w:val="0"/>
      <w:marTop w:val="0"/>
      <w:marBottom w:val="0"/>
      <w:divBdr>
        <w:top w:val="none" w:sz="0" w:space="0" w:color="auto"/>
        <w:left w:val="none" w:sz="0" w:space="0" w:color="auto"/>
        <w:bottom w:val="none" w:sz="0" w:space="0" w:color="auto"/>
        <w:right w:val="none" w:sz="0" w:space="0" w:color="auto"/>
      </w:divBdr>
    </w:div>
    <w:div w:id="1366367947">
      <w:bodyDiv w:val="1"/>
      <w:marLeft w:val="0"/>
      <w:marRight w:val="0"/>
      <w:marTop w:val="0"/>
      <w:marBottom w:val="0"/>
      <w:divBdr>
        <w:top w:val="none" w:sz="0" w:space="0" w:color="auto"/>
        <w:left w:val="none" w:sz="0" w:space="0" w:color="auto"/>
        <w:bottom w:val="none" w:sz="0" w:space="0" w:color="auto"/>
        <w:right w:val="none" w:sz="0" w:space="0" w:color="auto"/>
      </w:divBdr>
    </w:div>
    <w:div w:id="1403870805">
      <w:bodyDiv w:val="1"/>
      <w:marLeft w:val="0"/>
      <w:marRight w:val="0"/>
      <w:marTop w:val="0"/>
      <w:marBottom w:val="0"/>
      <w:divBdr>
        <w:top w:val="none" w:sz="0" w:space="0" w:color="auto"/>
        <w:left w:val="none" w:sz="0" w:space="0" w:color="auto"/>
        <w:bottom w:val="none" w:sz="0" w:space="0" w:color="auto"/>
        <w:right w:val="none" w:sz="0" w:space="0" w:color="auto"/>
      </w:divBdr>
    </w:div>
    <w:div w:id="1406881145">
      <w:bodyDiv w:val="1"/>
      <w:marLeft w:val="0"/>
      <w:marRight w:val="0"/>
      <w:marTop w:val="0"/>
      <w:marBottom w:val="0"/>
      <w:divBdr>
        <w:top w:val="none" w:sz="0" w:space="0" w:color="auto"/>
        <w:left w:val="none" w:sz="0" w:space="0" w:color="auto"/>
        <w:bottom w:val="none" w:sz="0" w:space="0" w:color="auto"/>
        <w:right w:val="none" w:sz="0" w:space="0" w:color="auto"/>
      </w:divBdr>
    </w:div>
    <w:div w:id="1429815145">
      <w:bodyDiv w:val="1"/>
      <w:marLeft w:val="0"/>
      <w:marRight w:val="0"/>
      <w:marTop w:val="0"/>
      <w:marBottom w:val="0"/>
      <w:divBdr>
        <w:top w:val="none" w:sz="0" w:space="0" w:color="auto"/>
        <w:left w:val="none" w:sz="0" w:space="0" w:color="auto"/>
        <w:bottom w:val="none" w:sz="0" w:space="0" w:color="auto"/>
        <w:right w:val="none" w:sz="0" w:space="0" w:color="auto"/>
      </w:divBdr>
    </w:div>
    <w:div w:id="1457719158">
      <w:bodyDiv w:val="1"/>
      <w:marLeft w:val="0"/>
      <w:marRight w:val="0"/>
      <w:marTop w:val="0"/>
      <w:marBottom w:val="0"/>
      <w:divBdr>
        <w:top w:val="none" w:sz="0" w:space="0" w:color="auto"/>
        <w:left w:val="none" w:sz="0" w:space="0" w:color="auto"/>
        <w:bottom w:val="none" w:sz="0" w:space="0" w:color="auto"/>
        <w:right w:val="none" w:sz="0" w:space="0" w:color="auto"/>
      </w:divBdr>
    </w:div>
    <w:div w:id="1458450480">
      <w:bodyDiv w:val="1"/>
      <w:marLeft w:val="0"/>
      <w:marRight w:val="0"/>
      <w:marTop w:val="0"/>
      <w:marBottom w:val="0"/>
      <w:divBdr>
        <w:top w:val="none" w:sz="0" w:space="0" w:color="auto"/>
        <w:left w:val="none" w:sz="0" w:space="0" w:color="auto"/>
        <w:bottom w:val="none" w:sz="0" w:space="0" w:color="auto"/>
        <w:right w:val="none" w:sz="0" w:space="0" w:color="auto"/>
      </w:divBdr>
    </w:div>
    <w:div w:id="1464347858">
      <w:bodyDiv w:val="1"/>
      <w:marLeft w:val="0"/>
      <w:marRight w:val="0"/>
      <w:marTop w:val="0"/>
      <w:marBottom w:val="0"/>
      <w:divBdr>
        <w:top w:val="none" w:sz="0" w:space="0" w:color="auto"/>
        <w:left w:val="none" w:sz="0" w:space="0" w:color="auto"/>
        <w:bottom w:val="none" w:sz="0" w:space="0" w:color="auto"/>
        <w:right w:val="none" w:sz="0" w:space="0" w:color="auto"/>
      </w:divBdr>
    </w:div>
    <w:div w:id="1466695966">
      <w:bodyDiv w:val="1"/>
      <w:marLeft w:val="0"/>
      <w:marRight w:val="0"/>
      <w:marTop w:val="0"/>
      <w:marBottom w:val="0"/>
      <w:divBdr>
        <w:top w:val="none" w:sz="0" w:space="0" w:color="auto"/>
        <w:left w:val="none" w:sz="0" w:space="0" w:color="auto"/>
        <w:bottom w:val="none" w:sz="0" w:space="0" w:color="auto"/>
        <w:right w:val="none" w:sz="0" w:space="0" w:color="auto"/>
      </w:divBdr>
    </w:div>
    <w:div w:id="1475370706">
      <w:bodyDiv w:val="1"/>
      <w:marLeft w:val="0"/>
      <w:marRight w:val="0"/>
      <w:marTop w:val="0"/>
      <w:marBottom w:val="0"/>
      <w:divBdr>
        <w:top w:val="none" w:sz="0" w:space="0" w:color="auto"/>
        <w:left w:val="none" w:sz="0" w:space="0" w:color="auto"/>
        <w:bottom w:val="none" w:sz="0" w:space="0" w:color="auto"/>
        <w:right w:val="none" w:sz="0" w:space="0" w:color="auto"/>
      </w:divBdr>
    </w:div>
    <w:div w:id="1485585296">
      <w:bodyDiv w:val="1"/>
      <w:marLeft w:val="0"/>
      <w:marRight w:val="0"/>
      <w:marTop w:val="0"/>
      <w:marBottom w:val="0"/>
      <w:divBdr>
        <w:top w:val="none" w:sz="0" w:space="0" w:color="auto"/>
        <w:left w:val="none" w:sz="0" w:space="0" w:color="auto"/>
        <w:bottom w:val="none" w:sz="0" w:space="0" w:color="auto"/>
        <w:right w:val="none" w:sz="0" w:space="0" w:color="auto"/>
      </w:divBdr>
    </w:div>
    <w:div w:id="1499076859">
      <w:bodyDiv w:val="1"/>
      <w:marLeft w:val="0"/>
      <w:marRight w:val="0"/>
      <w:marTop w:val="0"/>
      <w:marBottom w:val="0"/>
      <w:divBdr>
        <w:top w:val="none" w:sz="0" w:space="0" w:color="auto"/>
        <w:left w:val="none" w:sz="0" w:space="0" w:color="auto"/>
        <w:bottom w:val="none" w:sz="0" w:space="0" w:color="auto"/>
        <w:right w:val="none" w:sz="0" w:space="0" w:color="auto"/>
      </w:divBdr>
    </w:div>
    <w:div w:id="1519267987">
      <w:bodyDiv w:val="1"/>
      <w:marLeft w:val="0"/>
      <w:marRight w:val="0"/>
      <w:marTop w:val="0"/>
      <w:marBottom w:val="0"/>
      <w:divBdr>
        <w:top w:val="none" w:sz="0" w:space="0" w:color="auto"/>
        <w:left w:val="none" w:sz="0" w:space="0" w:color="auto"/>
        <w:bottom w:val="none" w:sz="0" w:space="0" w:color="auto"/>
        <w:right w:val="none" w:sz="0" w:space="0" w:color="auto"/>
      </w:divBdr>
    </w:div>
    <w:div w:id="1523081554">
      <w:bodyDiv w:val="1"/>
      <w:marLeft w:val="0"/>
      <w:marRight w:val="0"/>
      <w:marTop w:val="0"/>
      <w:marBottom w:val="0"/>
      <w:divBdr>
        <w:top w:val="none" w:sz="0" w:space="0" w:color="auto"/>
        <w:left w:val="none" w:sz="0" w:space="0" w:color="auto"/>
        <w:bottom w:val="none" w:sz="0" w:space="0" w:color="auto"/>
        <w:right w:val="none" w:sz="0" w:space="0" w:color="auto"/>
      </w:divBdr>
    </w:div>
    <w:div w:id="1533569255">
      <w:bodyDiv w:val="1"/>
      <w:marLeft w:val="0"/>
      <w:marRight w:val="0"/>
      <w:marTop w:val="0"/>
      <w:marBottom w:val="0"/>
      <w:divBdr>
        <w:top w:val="none" w:sz="0" w:space="0" w:color="auto"/>
        <w:left w:val="none" w:sz="0" w:space="0" w:color="auto"/>
        <w:bottom w:val="none" w:sz="0" w:space="0" w:color="auto"/>
        <w:right w:val="none" w:sz="0" w:space="0" w:color="auto"/>
      </w:divBdr>
    </w:div>
    <w:div w:id="1538197390">
      <w:bodyDiv w:val="1"/>
      <w:marLeft w:val="0"/>
      <w:marRight w:val="0"/>
      <w:marTop w:val="0"/>
      <w:marBottom w:val="0"/>
      <w:divBdr>
        <w:top w:val="none" w:sz="0" w:space="0" w:color="auto"/>
        <w:left w:val="none" w:sz="0" w:space="0" w:color="auto"/>
        <w:bottom w:val="none" w:sz="0" w:space="0" w:color="auto"/>
        <w:right w:val="none" w:sz="0" w:space="0" w:color="auto"/>
      </w:divBdr>
    </w:div>
    <w:div w:id="1540971177">
      <w:bodyDiv w:val="1"/>
      <w:marLeft w:val="0"/>
      <w:marRight w:val="0"/>
      <w:marTop w:val="0"/>
      <w:marBottom w:val="0"/>
      <w:divBdr>
        <w:top w:val="none" w:sz="0" w:space="0" w:color="auto"/>
        <w:left w:val="none" w:sz="0" w:space="0" w:color="auto"/>
        <w:bottom w:val="none" w:sz="0" w:space="0" w:color="auto"/>
        <w:right w:val="none" w:sz="0" w:space="0" w:color="auto"/>
      </w:divBdr>
    </w:div>
    <w:div w:id="1541165970">
      <w:bodyDiv w:val="1"/>
      <w:marLeft w:val="0"/>
      <w:marRight w:val="0"/>
      <w:marTop w:val="0"/>
      <w:marBottom w:val="0"/>
      <w:divBdr>
        <w:top w:val="none" w:sz="0" w:space="0" w:color="auto"/>
        <w:left w:val="none" w:sz="0" w:space="0" w:color="auto"/>
        <w:bottom w:val="none" w:sz="0" w:space="0" w:color="auto"/>
        <w:right w:val="none" w:sz="0" w:space="0" w:color="auto"/>
      </w:divBdr>
    </w:div>
    <w:div w:id="1545142514">
      <w:bodyDiv w:val="1"/>
      <w:marLeft w:val="0"/>
      <w:marRight w:val="0"/>
      <w:marTop w:val="0"/>
      <w:marBottom w:val="0"/>
      <w:divBdr>
        <w:top w:val="none" w:sz="0" w:space="0" w:color="auto"/>
        <w:left w:val="none" w:sz="0" w:space="0" w:color="auto"/>
        <w:bottom w:val="none" w:sz="0" w:space="0" w:color="auto"/>
        <w:right w:val="none" w:sz="0" w:space="0" w:color="auto"/>
      </w:divBdr>
    </w:div>
    <w:div w:id="1548834617">
      <w:bodyDiv w:val="1"/>
      <w:marLeft w:val="0"/>
      <w:marRight w:val="0"/>
      <w:marTop w:val="0"/>
      <w:marBottom w:val="0"/>
      <w:divBdr>
        <w:top w:val="none" w:sz="0" w:space="0" w:color="auto"/>
        <w:left w:val="none" w:sz="0" w:space="0" w:color="auto"/>
        <w:bottom w:val="none" w:sz="0" w:space="0" w:color="auto"/>
        <w:right w:val="none" w:sz="0" w:space="0" w:color="auto"/>
      </w:divBdr>
    </w:div>
    <w:div w:id="1549759644">
      <w:bodyDiv w:val="1"/>
      <w:marLeft w:val="0"/>
      <w:marRight w:val="0"/>
      <w:marTop w:val="0"/>
      <w:marBottom w:val="0"/>
      <w:divBdr>
        <w:top w:val="none" w:sz="0" w:space="0" w:color="auto"/>
        <w:left w:val="none" w:sz="0" w:space="0" w:color="auto"/>
        <w:bottom w:val="none" w:sz="0" w:space="0" w:color="auto"/>
        <w:right w:val="none" w:sz="0" w:space="0" w:color="auto"/>
      </w:divBdr>
    </w:div>
    <w:div w:id="1579055487">
      <w:bodyDiv w:val="1"/>
      <w:marLeft w:val="0"/>
      <w:marRight w:val="0"/>
      <w:marTop w:val="0"/>
      <w:marBottom w:val="0"/>
      <w:divBdr>
        <w:top w:val="none" w:sz="0" w:space="0" w:color="auto"/>
        <w:left w:val="none" w:sz="0" w:space="0" w:color="auto"/>
        <w:bottom w:val="none" w:sz="0" w:space="0" w:color="auto"/>
        <w:right w:val="none" w:sz="0" w:space="0" w:color="auto"/>
      </w:divBdr>
    </w:div>
    <w:div w:id="1591816470">
      <w:bodyDiv w:val="1"/>
      <w:marLeft w:val="0"/>
      <w:marRight w:val="0"/>
      <w:marTop w:val="0"/>
      <w:marBottom w:val="0"/>
      <w:divBdr>
        <w:top w:val="none" w:sz="0" w:space="0" w:color="auto"/>
        <w:left w:val="none" w:sz="0" w:space="0" w:color="auto"/>
        <w:bottom w:val="none" w:sz="0" w:space="0" w:color="auto"/>
        <w:right w:val="none" w:sz="0" w:space="0" w:color="auto"/>
      </w:divBdr>
    </w:div>
    <w:div w:id="1600455378">
      <w:bodyDiv w:val="1"/>
      <w:marLeft w:val="0"/>
      <w:marRight w:val="0"/>
      <w:marTop w:val="0"/>
      <w:marBottom w:val="0"/>
      <w:divBdr>
        <w:top w:val="none" w:sz="0" w:space="0" w:color="auto"/>
        <w:left w:val="none" w:sz="0" w:space="0" w:color="auto"/>
        <w:bottom w:val="none" w:sz="0" w:space="0" w:color="auto"/>
        <w:right w:val="none" w:sz="0" w:space="0" w:color="auto"/>
      </w:divBdr>
    </w:div>
    <w:div w:id="1615404805">
      <w:bodyDiv w:val="1"/>
      <w:marLeft w:val="0"/>
      <w:marRight w:val="0"/>
      <w:marTop w:val="0"/>
      <w:marBottom w:val="0"/>
      <w:divBdr>
        <w:top w:val="none" w:sz="0" w:space="0" w:color="auto"/>
        <w:left w:val="none" w:sz="0" w:space="0" w:color="auto"/>
        <w:bottom w:val="none" w:sz="0" w:space="0" w:color="auto"/>
        <w:right w:val="none" w:sz="0" w:space="0" w:color="auto"/>
      </w:divBdr>
    </w:div>
    <w:div w:id="1647664634">
      <w:bodyDiv w:val="1"/>
      <w:marLeft w:val="0"/>
      <w:marRight w:val="0"/>
      <w:marTop w:val="0"/>
      <w:marBottom w:val="0"/>
      <w:divBdr>
        <w:top w:val="none" w:sz="0" w:space="0" w:color="auto"/>
        <w:left w:val="none" w:sz="0" w:space="0" w:color="auto"/>
        <w:bottom w:val="none" w:sz="0" w:space="0" w:color="auto"/>
        <w:right w:val="none" w:sz="0" w:space="0" w:color="auto"/>
      </w:divBdr>
    </w:div>
    <w:div w:id="1651522708">
      <w:bodyDiv w:val="1"/>
      <w:marLeft w:val="0"/>
      <w:marRight w:val="0"/>
      <w:marTop w:val="0"/>
      <w:marBottom w:val="0"/>
      <w:divBdr>
        <w:top w:val="none" w:sz="0" w:space="0" w:color="auto"/>
        <w:left w:val="none" w:sz="0" w:space="0" w:color="auto"/>
        <w:bottom w:val="none" w:sz="0" w:space="0" w:color="auto"/>
        <w:right w:val="none" w:sz="0" w:space="0" w:color="auto"/>
      </w:divBdr>
    </w:div>
    <w:div w:id="1664357105">
      <w:bodyDiv w:val="1"/>
      <w:marLeft w:val="0"/>
      <w:marRight w:val="0"/>
      <w:marTop w:val="0"/>
      <w:marBottom w:val="0"/>
      <w:divBdr>
        <w:top w:val="none" w:sz="0" w:space="0" w:color="auto"/>
        <w:left w:val="none" w:sz="0" w:space="0" w:color="auto"/>
        <w:bottom w:val="none" w:sz="0" w:space="0" w:color="auto"/>
        <w:right w:val="none" w:sz="0" w:space="0" w:color="auto"/>
      </w:divBdr>
    </w:div>
    <w:div w:id="1670520397">
      <w:bodyDiv w:val="1"/>
      <w:marLeft w:val="0"/>
      <w:marRight w:val="0"/>
      <w:marTop w:val="0"/>
      <w:marBottom w:val="0"/>
      <w:divBdr>
        <w:top w:val="none" w:sz="0" w:space="0" w:color="auto"/>
        <w:left w:val="none" w:sz="0" w:space="0" w:color="auto"/>
        <w:bottom w:val="none" w:sz="0" w:space="0" w:color="auto"/>
        <w:right w:val="none" w:sz="0" w:space="0" w:color="auto"/>
      </w:divBdr>
    </w:div>
    <w:div w:id="1675303552">
      <w:bodyDiv w:val="1"/>
      <w:marLeft w:val="0"/>
      <w:marRight w:val="0"/>
      <w:marTop w:val="0"/>
      <w:marBottom w:val="0"/>
      <w:divBdr>
        <w:top w:val="none" w:sz="0" w:space="0" w:color="auto"/>
        <w:left w:val="none" w:sz="0" w:space="0" w:color="auto"/>
        <w:bottom w:val="none" w:sz="0" w:space="0" w:color="auto"/>
        <w:right w:val="none" w:sz="0" w:space="0" w:color="auto"/>
      </w:divBdr>
    </w:div>
    <w:div w:id="1684161500">
      <w:bodyDiv w:val="1"/>
      <w:marLeft w:val="0"/>
      <w:marRight w:val="0"/>
      <w:marTop w:val="0"/>
      <w:marBottom w:val="0"/>
      <w:divBdr>
        <w:top w:val="none" w:sz="0" w:space="0" w:color="auto"/>
        <w:left w:val="none" w:sz="0" w:space="0" w:color="auto"/>
        <w:bottom w:val="none" w:sz="0" w:space="0" w:color="auto"/>
        <w:right w:val="none" w:sz="0" w:space="0" w:color="auto"/>
      </w:divBdr>
    </w:div>
    <w:div w:id="1700542059">
      <w:bodyDiv w:val="1"/>
      <w:marLeft w:val="0"/>
      <w:marRight w:val="0"/>
      <w:marTop w:val="0"/>
      <w:marBottom w:val="0"/>
      <w:divBdr>
        <w:top w:val="none" w:sz="0" w:space="0" w:color="auto"/>
        <w:left w:val="none" w:sz="0" w:space="0" w:color="auto"/>
        <w:bottom w:val="none" w:sz="0" w:space="0" w:color="auto"/>
        <w:right w:val="none" w:sz="0" w:space="0" w:color="auto"/>
      </w:divBdr>
    </w:div>
    <w:div w:id="1714033501">
      <w:bodyDiv w:val="1"/>
      <w:marLeft w:val="0"/>
      <w:marRight w:val="0"/>
      <w:marTop w:val="0"/>
      <w:marBottom w:val="0"/>
      <w:divBdr>
        <w:top w:val="none" w:sz="0" w:space="0" w:color="auto"/>
        <w:left w:val="none" w:sz="0" w:space="0" w:color="auto"/>
        <w:bottom w:val="none" w:sz="0" w:space="0" w:color="auto"/>
        <w:right w:val="none" w:sz="0" w:space="0" w:color="auto"/>
      </w:divBdr>
    </w:div>
    <w:div w:id="1719741525">
      <w:bodyDiv w:val="1"/>
      <w:marLeft w:val="0"/>
      <w:marRight w:val="0"/>
      <w:marTop w:val="0"/>
      <w:marBottom w:val="0"/>
      <w:divBdr>
        <w:top w:val="none" w:sz="0" w:space="0" w:color="auto"/>
        <w:left w:val="none" w:sz="0" w:space="0" w:color="auto"/>
        <w:bottom w:val="none" w:sz="0" w:space="0" w:color="auto"/>
        <w:right w:val="none" w:sz="0" w:space="0" w:color="auto"/>
      </w:divBdr>
    </w:div>
    <w:div w:id="1725330422">
      <w:bodyDiv w:val="1"/>
      <w:marLeft w:val="0"/>
      <w:marRight w:val="0"/>
      <w:marTop w:val="0"/>
      <w:marBottom w:val="0"/>
      <w:divBdr>
        <w:top w:val="none" w:sz="0" w:space="0" w:color="auto"/>
        <w:left w:val="none" w:sz="0" w:space="0" w:color="auto"/>
        <w:bottom w:val="none" w:sz="0" w:space="0" w:color="auto"/>
        <w:right w:val="none" w:sz="0" w:space="0" w:color="auto"/>
      </w:divBdr>
    </w:div>
    <w:div w:id="1746804970">
      <w:bodyDiv w:val="1"/>
      <w:marLeft w:val="0"/>
      <w:marRight w:val="0"/>
      <w:marTop w:val="0"/>
      <w:marBottom w:val="0"/>
      <w:divBdr>
        <w:top w:val="none" w:sz="0" w:space="0" w:color="auto"/>
        <w:left w:val="none" w:sz="0" w:space="0" w:color="auto"/>
        <w:bottom w:val="none" w:sz="0" w:space="0" w:color="auto"/>
        <w:right w:val="none" w:sz="0" w:space="0" w:color="auto"/>
      </w:divBdr>
    </w:div>
    <w:div w:id="1753549076">
      <w:bodyDiv w:val="1"/>
      <w:marLeft w:val="0"/>
      <w:marRight w:val="0"/>
      <w:marTop w:val="0"/>
      <w:marBottom w:val="0"/>
      <w:divBdr>
        <w:top w:val="none" w:sz="0" w:space="0" w:color="auto"/>
        <w:left w:val="none" w:sz="0" w:space="0" w:color="auto"/>
        <w:bottom w:val="none" w:sz="0" w:space="0" w:color="auto"/>
        <w:right w:val="none" w:sz="0" w:space="0" w:color="auto"/>
      </w:divBdr>
    </w:div>
    <w:div w:id="1765417683">
      <w:bodyDiv w:val="1"/>
      <w:marLeft w:val="0"/>
      <w:marRight w:val="0"/>
      <w:marTop w:val="0"/>
      <w:marBottom w:val="0"/>
      <w:divBdr>
        <w:top w:val="none" w:sz="0" w:space="0" w:color="auto"/>
        <w:left w:val="none" w:sz="0" w:space="0" w:color="auto"/>
        <w:bottom w:val="none" w:sz="0" w:space="0" w:color="auto"/>
        <w:right w:val="none" w:sz="0" w:space="0" w:color="auto"/>
      </w:divBdr>
    </w:div>
    <w:div w:id="1768378641">
      <w:bodyDiv w:val="1"/>
      <w:marLeft w:val="0"/>
      <w:marRight w:val="0"/>
      <w:marTop w:val="0"/>
      <w:marBottom w:val="0"/>
      <w:divBdr>
        <w:top w:val="none" w:sz="0" w:space="0" w:color="auto"/>
        <w:left w:val="none" w:sz="0" w:space="0" w:color="auto"/>
        <w:bottom w:val="none" w:sz="0" w:space="0" w:color="auto"/>
        <w:right w:val="none" w:sz="0" w:space="0" w:color="auto"/>
      </w:divBdr>
    </w:div>
    <w:div w:id="1770004323">
      <w:bodyDiv w:val="1"/>
      <w:marLeft w:val="0"/>
      <w:marRight w:val="0"/>
      <w:marTop w:val="0"/>
      <w:marBottom w:val="0"/>
      <w:divBdr>
        <w:top w:val="none" w:sz="0" w:space="0" w:color="auto"/>
        <w:left w:val="none" w:sz="0" w:space="0" w:color="auto"/>
        <w:bottom w:val="none" w:sz="0" w:space="0" w:color="auto"/>
        <w:right w:val="none" w:sz="0" w:space="0" w:color="auto"/>
      </w:divBdr>
    </w:div>
    <w:div w:id="1772971735">
      <w:bodyDiv w:val="1"/>
      <w:marLeft w:val="0"/>
      <w:marRight w:val="0"/>
      <w:marTop w:val="0"/>
      <w:marBottom w:val="0"/>
      <w:divBdr>
        <w:top w:val="none" w:sz="0" w:space="0" w:color="auto"/>
        <w:left w:val="none" w:sz="0" w:space="0" w:color="auto"/>
        <w:bottom w:val="none" w:sz="0" w:space="0" w:color="auto"/>
        <w:right w:val="none" w:sz="0" w:space="0" w:color="auto"/>
      </w:divBdr>
    </w:div>
    <w:div w:id="1794322739">
      <w:bodyDiv w:val="1"/>
      <w:marLeft w:val="0"/>
      <w:marRight w:val="0"/>
      <w:marTop w:val="0"/>
      <w:marBottom w:val="0"/>
      <w:divBdr>
        <w:top w:val="none" w:sz="0" w:space="0" w:color="auto"/>
        <w:left w:val="none" w:sz="0" w:space="0" w:color="auto"/>
        <w:bottom w:val="none" w:sz="0" w:space="0" w:color="auto"/>
        <w:right w:val="none" w:sz="0" w:space="0" w:color="auto"/>
      </w:divBdr>
    </w:div>
    <w:div w:id="1800610766">
      <w:bodyDiv w:val="1"/>
      <w:marLeft w:val="0"/>
      <w:marRight w:val="0"/>
      <w:marTop w:val="0"/>
      <w:marBottom w:val="0"/>
      <w:divBdr>
        <w:top w:val="none" w:sz="0" w:space="0" w:color="auto"/>
        <w:left w:val="none" w:sz="0" w:space="0" w:color="auto"/>
        <w:bottom w:val="none" w:sz="0" w:space="0" w:color="auto"/>
        <w:right w:val="none" w:sz="0" w:space="0" w:color="auto"/>
      </w:divBdr>
    </w:div>
    <w:div w:id="1813719287">
      <w:bodyDiv w:val="1"/>
      <w:marLeft w:val="0"/>
      <w:marRight w:val="0"/>
      <w:marTop w:val="0"/>
      <w:marBottom w:val="0"/>
      <w:divBdr>
        <w:top w:val="none" w:sz="0" w:space="0" w:color="auto"/>
        <w:left w:val="none" w:sz="0" w:space="0" w:color="auto"/>
        <w:bottom w:val="none" w:sz="0" w:space="0" w:color="auto"/>
        <w:right w:val="none" w:sz="0" w:space="0" w:color="auto"/>
      </w:divBdr>
    </w:div>
    <w:div w:id="1816750870">
      <w:bodyDiv w:val="1"/>
      <w:marLeft w:val="0"/>
      <w:marRight w:val="0"/>
      <w:marTop w:val="0"/>
      <w:marBottom w:val="0"/>
      <w:divBdr>
        <w:top w:val="none" w:sz="0" w:space="0" w:color="auto"/>
        <w:left w:val="none" w:sz="0" w:space="0" w:color="auto"/>
        <w:bottom w:val="none" w:sz="0" w:space="0" w:color="auto"/>
        <w:right w:val="none" w:sz="0" w:space="0" w:color="auto"/>
      </w:divBdr>
    </w:div>
    <w:div w:id="1821968624">
      <w:bodyDiv w:val="1"/>
      <w:marLeft w:val="0"/>
      <w:marRight w:val="0"/>
      <w:marTop w:val="0"/>
      <w:marBottom w:val="0"/>
      <w:divBdr>
        <w:top w:val="none" w:sz="0" w:space="0" w:color="auto"/>
        <w:left w:val="none" w:sz="0" w:space="0" w:color="auto"/>
        <w:bottom w:val="none" w:sz="0" w:space="0" w:color="auto"/>
        <w:right w:val="none" w:sz="0" w:space="0" w:color="auto"/>
      </w:divBdr>
    </w:div>
    <w:div w:id="1831293553">
      <w:bodyDiv w:val="1"/>
      <w:marLeft w:val="0"/>
      <w:marRight w:val="0"/>
      <w:marTop w:val="0"/>
      <w:marBottom w:val="0"/>
      <w:divBdr>
        <w:top w:val="none" w:sz="0" w:space="0" w:color="auto"/>
        <w:left w:val="none" w:sz="0" w:space="0" w:color="auto"/>
        <w:bottom w:val="none" w:sz="0" w:space="0" w:color="auto"/>
        <w:right w:val="none" w:sz="0" w:space="0" w:color="auto"/>
      </w:divBdr>
    </w:div>
    <w:div w:id="1862622242">
      <w:bodyDiv w:val="1"/>
      <w:marLeft w:val="0"/>
      <w:marRight w:val="0"/>
      <w:marTop w:val="0"/>
      <w:marBottom w:val="0"/>
      <w:divBdr>
        <w:top w:val="none" w:sz="0" w:space="0" w:color="auto"/>
        <w:left w:val="none" w:sz="0" w:space="0" w:color="auto"/>
        <w:bottom w:val="none" w:sz="0" w:space="0" w:color="auto"/>
        <w:right w:val="none" w:sz="0" w:space="0" w:color="auto"/>
      </w:divBdr>
    </w:div>
    <w:div w:id="1878349723">
      <w:bodyDiv w:val="1"/>
      <w:marLeft w:val="0"/>
      <w:marRight w:val="0"/>
      <w:marTop w:val="0"/>
      <w:marBottom w:val="0"/>
      <w:divBdr>
        <w:top w:val="none" w:sz="0" w:space="0" w:color="auto"/>
        <w:left w:val="none" w:sz="0" w:space="0" w:color="auto"/>
        <w:bottom w:val="none" w:sz="0" w:space="0" w:color="auto"/>
        <w:right w:val="none" w:sz="0" w:space="0" w:color="auto"/>
      </w:divBdr>
    </w:div>
    <w:div w:id="1884709735">
      <w:bodyDiv w:val="1"/>
      <w:marLeft w:val="0"/>
      <w:marRight w:val="0"/>
      <w:marTop w:val="0"/>
      <w:marBottom w:val="0"/>
      <w:divBdr>
        <w:top w:val="none" w:sz="0" w:space="0" w:color="auto"/>
        <w:left w:val="none" w:sz="0" w:space="0" w:color="auto"/>
        <w:bottom w:val="none" w:sz="0" w:space="0" w:color="auto"/>
        <w:right w:val="none" w:sz="0" w:space="0" w:color="auto"/>
      </w:divBdr>
    </w:div>
    <w:div w:id="1913004826">
      <w:bodyDiv w:val="1"/>
      <w:marLeft w:val="0"/>
      <w:marRight w:val="0"/>
      <w:marTop w:val="0"/>
      <w:marBottom w:val="0"/>
      <w:divBdr>
        <w:top w:val="none" w:sz="0" w:space="0" w:color="auto"/>
        <w:left w:val="none" w:sz="0" w:space="0" w:color="auto"/>
        <w:bottom w:val="none" w:sz="0" w:space="0" w:color="auto"/>
        <w:right w:val="none" w:sz="0" w:space="0" w:color="auto"/>
      </w:divBdr>
    </w:div>
    <w:div w:id="1916159287">
      <w:bodyDiv w:val="1"/>
      <w:marLeft w:val="0"/>
      <w:marRight w:val="0"/>
      <w:marTop w:val="0"/>
      <w:marBottom w:val="0"/>
      <w:divBdr>
        <w:top w:val="none" w:sz="0" w:space="0" w:color="auto"/>
        <w:left w:val="none" w:sz="0" w:space="0" w:color="auto"/>
        <w:bottom w:val="none" w:sz="0" w:space="0" w:color="auto"/>
        <w:right w:val="none" w:sz="0" w:space="0" w:color="auto"/>
      </w:divBdr>
    </w:div>
    <w:div w:id="1928885195">
      <w:bodyDiv w:val="1"/>
      <w:marLeft w:val="0"/>
      <w:marRight w:val="0"/>
      <w:marTop w:val="0"/>
      <w:marBottom w:val="0"/>
      <w:divBdr>
        <w:top w:val="none" w:sz="0" w:space="0" w:color="auto"/>
        <w:left w:val="none" w:sz="0" w:space="0" w:color="auto"/>
        <w:bottom w:val="none" w:sz="0" w:space="0" w:color="auto"/>
        <w:right w:val="none" w:sz="0" w:space="0" w:color="auto"/>
      </w:divBdr>
    </w:div>
    <w:div w:id="1934431875">
      <w:bodyDiv w:val="1"/>
      <w:marLeft w:val="0"/>
      <w:marRight w:val="0"/>
      <w:marTop w:val="0"/>
      <w:marBottom w:val="0"/>
      <w:divBdr>
        <w:top w:val="none" w:sz="0" w:space="0" w:color="auto"/>
        <w:left w:val="none" w:sz="0" w:space="0" w:color="auto"/>
        <w:bottom w:val="none" w:sz="0" w:space="0" w:color="auto"/>
        <w:right w:val="none" w:sz="0" w:space="0" w:color="auto"/>
      </w:divBdr>
    </w:div>
    <w:div w:id="1940260188">
      <w:bodyDiv w:val="1"/>
      <w:marLeft w:val="0"/>
      <w:marRight w:val="0"/>
      <w:marTop w:val="0"/>
      <w:marBottom w:val="0"/>
      <w:divBdr>
        <w:top w:val="none" w:sz="0" w:space="0" w:color="auto"/>
        <w:left w:val="none" w:sz="0" w:space="0" w:color="auto"/>
        <w:bottom w:val="none" w:sz="0" w:space="0" w:color="auto"/>
        <w:right w:val="none" w:sz="0" w:space="0" w:color="auto"/>
      </w:divBdr>
    </w:div>
    <w:div w:id="1941907641">
      <w:bodyDiv w:val="1"/>
      <w:marLeft w:val="0"/>
      <w:marRight w:val="0"/>
      <w:marTop w:val="0"/>
      <w:marBottom w:val="0"/>
      <w:divBdr>
        <w:top w:val="none" w:sz="0" w:space="0" w:color="auto"/>
        <w:left w:val="none" w:sz="0" w:space="0" w:color="auto"/>
        <w:bottom w:val="none" w:sz="0" w:space="0" w:color="auto"/>
        <w:right w:val="none" w:sz="0" w:space="0" w:color="auto"/>
      </w:divBdr>
    </w:div>
    <w:div w:id="1948082218">
      <w:bodyDiv w:val="1"/>
      <w:marLeft w:val="0"/>
      <w:marRight w:val="0"/>
      <w:marTop w:val="0"/>
      <w:marBottom w:val="0"/>
      <w:divBdr>
        <w:top w:val="none" w:sz="0" w:space="0" w:color="auto"/>
        <w:left w:val="none" w:sz="0" w:space="0" w:color="auto"/>
        <w:bottom w:val="none" w:sz="0" w:space="0" w:color="auto"/>
        <w:right w:val="none" w:sz="0" w:space="0" w:color="auto"/>
      </w:divBdr>
    </w:div>
    <w:div w:id="1963461859">
      <w:bodyDiv w:val="1"/>
      <w:marLeft w:val="0"/>
      <w:marRight w:val="0"/>
      <w:marTop w:val="0"/>
      <w:marBottom w:val="0"/>
      <w:divBdr>
        <w:top w:val="none" w:sz="0" w:space="0" w:color="auto"/>
        <w:left w:val="none" w:sz="0" w:space="0" w:color="auto"/>
        <w:bottom w:val="none" w:sz="0" w:space="0" w:color="auto"/>
        <w:right w:val="none" w:sz="0" w:space="0" w:color="auto"/>
      </w:divBdr>
    </w:div>
    <w:div w:id="1993217098">
      <w:bodyDiv w:val="1"/>
      <w:marLeft w:val="0"/>
      <w:marRight w:val="0"/>
      <w:marTop w:val="0"/>
      <w:marBottom w:val="0"/>
      <w:divBdr>
        <w:top w:val="none" w:sz="0" w:space="0" w:color="auto"/>
        <w:left w:val="none" w:sz="0" w:space="0" w:color="auto"/>
        <w:bottom w:val="none" w:sz="0" w:space="0" w:color="auto"/>
        <w:right w:val="none" w:sz="0" w:space="0" w:color="auto"/>
      </w:divBdr>
    </w:div>
    <w:div w:id="2008971511">
      <w:bodyDiv w:val="1"/>
      <w:marLeft w:val="0"/>
      <w:marRight w:val="0"/>
      <w:marTop w:val="0"/>
      <w:marBottom w:val="0"/>
      <w:divBdr>
        <w:top w:val="none" w:sz="0" w:space="0" w:color="auto"/>
        <w:left w:val="none" w:sz="0" w:space="0" w:color="auto"/>
        <w:bottom w:val="none" w:sz="0" w:space="0" w:color="auto"/>
        <w:right w:val="none" w:sz="0" w:space="0" w:color="auto"/>
      </w:divBdr>
    </w:div>
    <w:div w:id="2009676332">
      <w:bodyDiv w:val="1"/>
      <w:marLeft w:val="0"/>
      <w:marRight w:val="0"/>
      <w:marTop w:val="0"/>
      <w:marBottom w:val="0"/>
      <w:divBdr>
        <w:top w:val="none" w:sz="0" w:space="0" w:color="auto"/>
        <w:left w:val="none" w:sz="0" w:space="0" w:color="auto"/>
        <w:bottom w:val="none" w:sz="0" w:space="0" w:color="auto"/>
        <w:right w:val="none" w:sz="0" w:space="0" w:color="auto"/>
      </w:divBdr>
    </w:div>
    <w:div w:id="2062091001">
      <w:bodyDiv w:val="1"/>
      <w:marLeft w:val="0"/>
      <w:marRight w:val="0"/>
      <w:marTop w:val="0"/>
      <w:marBottom w:val="0"/>
      <w:divBdr>
        <w:top w:val="none" w:sz="0" w:space="0" w:color="auto"/>
        <w:left w:val="none" w:sz="0" w:space="0" w:color="auto"/>
        <w:bottom w:val="none" w:sz="0" w:space="0" w:color="auto"/>
        <w:right w:val="none" w:sz="0" w:space="0" w:color="auto"/>
      </w:divBdr>
    </w:div>
    <w:div w:id="2064254329">
      <w:bodyDiv w:val="1"/>
      <w:marLeft w:val="0"/>
      <w:marRight w:val="0"/>
      <w:marTop w:val="0"/>
      <w:marBottom w:val="0"/>
      <w:divBdr>
        <w:top w:val="none" w:sz="0" w:space="0" w:color="auto"/>
        <w:left w:val="none" w:sz="0" w:space="0" w:color="auto"/>
        <w:bottom w:val="none" w:sz="0" w:space="0" w:color="auto"/>
        <w:right w:val="none" w:sz="0" w:space="0" w:color="auto"/>
      </w:divBdr>
    </w:div>
    <w:div w:id="2083868664">
      <w:bodyDiv w:val="1"/>
      <w:marLeft w:val="0"/>
      <w:marRight w:val="0"/>
      <w:marTop w:val="0"/>
      <w:marBottom w:val="0"/>
      <w:divBdr>
        <w:top w:val="none" w:sz="0" w:space="0" w:color="auto"/>
        <w:left w:val="none" w:sz="0" w:space="0" w:color="auto"/>
        <w:bottom w:val="none" w:sz="0" w:space="0" w:color="auto"/>
        <w:right w:val="none" w:sz="0" w:space="0" w:color="auto"/>
      </w:divBdr>
    </w:div>
    <w:div w:id="2109766078">
      <w:bodyDiv w:val="1"/>
      <w:marLeft w:val="0"/>
      <w:marRight w:val="0"/>
      <w:marTop w:val="0"/>
      <w:marBottom w:val="0"/>
      <w:divBdr>
        <w:top w:val="none" w:sz="0" w:space="0" w:color="auto"/>
        <w:left w:val="none" w:sz="0" w:space="0" w:color="auto"/>
        <w:bottom w:val="none" w:sz="0" w:space="0" w:color="auto"/>
        <w:right w:val="none" w:sz="0" w:space="0" w:color="auto"/>
      </w:divBdr>
    </w:div>
    <w:div w:id="2134932734">
      <w:bodyDiv w:val="1"/>
      <w:marLeft w:val="0"/>
      <w:marRight w:val="0"/>
      <w:marTop w:val="0"/>
      <w:marBottom w:val="0"/>
      <w:divBdr>
        <w:top w:val="none" w:sz="0" w:space="0" w:color="auto"/>
        <w:left w:val="none" w:sz="0" w:space="0" w:color="auto"/>
        <w:bottom w:val="none" w:sz="0" w:space="0" w:color="auto"/>
        <w:right w:val="none" w:sz="0" w:space="0" w:color="auto"/>
      </w:divBdr>
    </w:div>
    <w:div w:id="2138642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thetechtribe.com/blog-faq" TargetMode="External"/><Relationship Id="rId39" Type="http://schemas.openxmlformats.org/officeDocument/2006/relationships/hyperlink" Target="https://connectivity.office.com/" TargetMode="External"/><Relationship Id="rId21" Type="http://schemas.openxmlformats.org/officeDocument/2006/relationships/hyperlink" Target="https://thetechtribe.com/blog-faq" TargetMode="External"/><Relationship Id="rId34" Type="http://schemas.openxmlformats.org/officeDocument/2006/relationships/image" Target="media/image13.jpg"/><Relationship Id="rId42" Type="http://schemas.openxmlformats.org/officeDocument/2006/relationships/hyperlink" Target="https://thetechnologypress.com/how-to-move-offices-withoutdisrupting-your-it/" TargetMode="External"/><Relationship Id="rId47" Type="http://schemas.openxmlformats.org/officeDocument/2006/relationships/image" Target="media/image16.png"/><Relationship Id="rId50"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www.pexels.com/photo/electronics-engineer-fixing-cables-on-server-442150/" TargetMode="External"/><Relationship Id="rId11" Type="http://schemas.openxmlformats.org/officeDocument/2006/relationships/image" Target="media/image1.png"/><Relationship Id="rId24" Type="http://schemas.openxmlformats.org/officeDocument/2006/relationships/hyperlink" Target="https://www.pexels.com/photo/man-packing-up-his-desk-7581042/" TargetMode="External"/><Relationship Id="rId32" Type="http://schemas.openxmlformats.org/officeDocument/2006/relationships/hyperlink" Target="https://www.nist.gov/publications/nist-cybersecurity-framework-csf-20" TargetMode="External"/><Relationship Id="rId37" Type="http://schemas.openxmlformats.org/officeDocument/2006/relationships/hyperlink" Target="https://www.nist.gov/publications/nist-cybersecurity-framework-csf-20" TargetMode="External"/><Relationship Id="rId40" Type="http://schemas.openxmlformats.org/officeDocument/2006/relationships/hyperlink" Target="https://www.gov.uk/guidance/moving-landlines-to-digital-technologies" TargetMode="External"/><Relationship Id="rId45" Type="http://schemas.openxmlformats.org/officeDocument/2006/relationships/hyperlink" Target="https://thetechtribe.com/blog-faq"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www.gov.uk/guidance/moving-landlines-to-digital-technologies" TargetMode="External"/><Relationship Id="rId44" Type="http://schemas.openxmlformats.org/officeDocument/2006/relationships/image" Target="media/image14.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help.thetechtribe.com/support/solutions/articles/48001226562-how-do-i-use-the-tribal-wordpress-plugin-" TargetMode="External"/><Relationship Id="rId27" Type="http://schemas.openxmlformats.org/officeDocument/2006/relationships/hyperlink" Target="https://tsapps.nist.gov/publication/get_pdf.cfm?pub_id=957322" TargetMode="External"/><Relationship Id="rId30" Type="http://schemas.openxmlformats.org/officeDocument/2006/relationships/hyperlink" Target="https://learn.microsoft.com/en-us/microsoft-365/enterprise/assessing-network-connectivity?view=o365-worldwide" TargetMode="External"/><Relationship Id="rId35" Type="http://schemas.openxmlformats.org/officeDocument/2006/relationships/hyperlink" Target="https://www.pexels.com/photo/cozy-empty-office-space-in-afternoon-light-31517321/" TargetMode="External"/><Relationship Id="rId43" Type="http://schemas.openxmlformats.org/officeDocument/2006/relationships/hyperlink" Target="https://thetechtribe.com/blog-faq" TargetMode="External"/><Relationship Id="rId48" Type="http://schemas.openxmlformats.org/officeDocument/2006/relationships/image" Target="media/image17.svg"/><Relationship Id="rId8" Type="http://schemas.openxmlformats.org/officeDocument/2006/relationships/webSettings" Target="web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help.thetechtribe.com/kb/what-is-growably/" TargetMode="External"/><Relationship Id="rId33" Type="http://schemas.openxmlformats.org/officeDocument/2006/relationships/hyperlink" Target="https://connectivity.office.com/" TargetMode="External"/><Relationship Id="rId38" Type="http://schemas.openxmlformats.org/officeDocument/2006/relationships/hyperlink" Target="https://learn.microsoft.com/en-us/microsoft-365/enterprise/assessing-network-connectivity?view=o365-worldwide" TargetMode="External"/><Relationship Id="rId46" Type="http://schemas.openxmlformats.org/officeDocument/2006/relationships/image" Target="media/image15.png"/><Relationship Id="rId20" Type="http://schemas.openxmlformats.org/officeDocument/2006/relationships/image" Target="media/image10.png"/><Relationship Id="rId41" Type="http://schemas.openxmlformats.org/officeDocument/2006/relationships/hyperlink" Target="https://www.ncsc.gov.uk/guidance/secure-sanitisation-storage-media"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2.jpg"/><Relationship Id="rId36" Type="http://schemas.openxmlformats.org/officeDocument/2006/relationships/hyperlink" Target="https://tsapps.nist.gov/publication/get_pdf.cfm?pub_id=957322" TargetMode="External"/><Relationship Id="rId4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ti\The%20Tech%20Tribe\Team%20Tribe%20-%20&#128736;%20Admin\Templates\TTT_Word-Template-Full-with-TOC.dotx" TargetMode="External"/></Relationships>
</file>

<file path=word/theme/theme1.xml><?xml version="1.0" encoding="utf-8"?>
<a:theme xmlns:a="http://schemas.openxmlformats.org/drawingml/2006/main" name="Office Theme">
  <a:themeElements>
    <a:clrScheme name="Custom 10">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E5AAB"/>
      </a:hlink>
      <a:folHlink>
        <a:srgbClr val="954F72"/>
      </a:folHlink>
    </a:clrScheme>
    <a:fontScheme name="Tech Tribe">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9f6442c-f8cc-4405-bc5a-d6710a8f41a3">
      <UserInfo>
        <DisplayName/>
        <AccountId xsi:nil="true"/>
        <AccountType/>
      </UserInfo>
    </SharedWithUsers>
    <MediaLengthInSeconds xmlns="66b3fc65-15cb-4e07-a4ac-9fabbf97f0a8" xsi:nil="true"/>
    <lcf76f155ced4ddcb4097134ff3c332f xmlns="66b3fc65-15cb-4e07-a4ac-9fabbf97f0a8">
      <Terms xmlns="http://schemas.microsoft.com/office/infopath/2007/PartnerControls"/>
    </lcf76f155ced4ddcb4097134ff3c332f>
    <TaxCatchAll xmlns="a9f6442c-f8cc-4405-bc5a-d6710a8f41a3" xsi:nil="true"/>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6F61D51DEEB9E468C7D57D011404843" ma:contentTypeVersion="20" ma:contentTypeDescription="Create a new document." ma:contentTypeScope="" ma:versionID="81145b8098894f578344cc20fdc6f068">
  <xsd:schema xmlns:xsd="http://www.w3.org/2001/XMLSchema" xmlns:xs="http://www.w3.org/2001/XMLSchema" xmlns:p="http://schemas.microsoft.com/office/2006/metadata/properties" xmlns:ns1="http://schemas.microsoft.com/sharepoint/v3" xmlns:ns2="66b3fc65-15cb-4e07-a4ac-9fabbf97f0a8" xmlns:ns3="a9f6442c-f8cc-4405-bc5a-d6710a8f41a3" targetNamespace="http://schemas.microsoft.com/office/2006/metadata/properties" ma:root="true" ma:fieldsID="7f78111c42bff827e213f1e49c705a13" ns1:_="" ns2:_="" ns3:_="">
    <xsd:import namespace="http://schemas.microsoft.com/sharepoint/v3"/>
    <xsd:import namespace="66b3fc65-15cb-4e07-a4ac-9fabbf97f0a8"/>
    <xsd:import namespace="a9f6442c-f8cc-4405-bc5a-d6710a8f41a3"/>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1:_ip_UnifiedCompliancePolicyProperties" minOccurs="0"/>
                <xsd:element ref="ns1:_ip_UnifiedCompliancePolicyUIAction"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b3fc65-15cb-4e07-a4ac-9fabbf97f0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9e1ab9a-1671-4eda-8248-e3e31199a501"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f6442c-f8cc-4405-bc5a-d6710a8f41a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96e3a144-2ddf-4e37-8e29-ac4fd6147eba}" ma:internalName="TaxCatchAll" ma:showField="CatchAllData" ma:web="a9f6442c-f8cc-4405-bc5a-d6710a8f41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5DBA68-A447-4DC4-A8C0-672E194AC7DD}">
  <ds:schemaRefs>
    <ds:schemaRef ds:uri="http://schemas.microsoft.com/office/2006/metadata/properties"/>
    <ds:schemaRef ds:uri="http://schemas.microsoft.com/office/infopath/2007/PartnerControls"/>
    <ds:schemaRef ds:uri="a9f6442c-f8cc-4405-bc5a-d6710a8f41a3"/>
    <ds:schemaRef ds:uri="66b3fc65-15cb-4e07-a4ac-9fabbf97f0a8"/>
    <ds:schemaRef ds:uri="http://schemas.microsoft.com/sharepoint/v3"/>
  </ds:schemaRefs>
</ds:datastoreItem>
</file>

<file path=customXml/itemProps2.xml><?xml version="1.0" encoding="utf-8"?>
<ds:datastoreItem xmlns:ds="http://schemas.openxmlformats.org/officeDocument/2006/customXml" ds:itemID="{B1F712C0-E47C-45E3-BC22-2DB565505767}">
  <ds:schemaRefs>
    <ds:schemaRef ds:uri="http://schemas.openxmlformats.org/officeDocument/2006/bibliography"/>
  </ds:schemaRefs>
</ds:datastoreItem>
</file>

<file path=customXml/itemProps3.xml><?xml version="1.0" encoding="utf-8"?>
<ds:datastoreItem xmlns:ds="http://schemas.openxmlformats.org/officeDocument/2006/customXml" ds:itemID="{78FB5842-9F41-4127-971E-F55828843A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b3fc65-15cb-4e07-a4ac-9fabbf97f0a8"/>
    <ds:schemaRef ds:uri="a9f6442c-f8cc-4405-bc5a-d6710a8f41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9BD8DAF-0CA2-4DA5-9DCF-2428754B36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TTT_Word-Template-Full-with-TOC</Template>
  <TotalTime>53</TotalTime>
  <Pages>17</Pages>
  <Words>4369</Words>
  <Characters>23551</Characters>
  <Application>Microsoft Office Word</Application>
  <DocSecurity>0</DocSecurity>
  <Lines>480</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27660</CharactersWithSpaces>
  <SharedDoc>false</SharedDoc>
  <HLinks>
    <vt:vector size="114" baseType="variant">
      <vt:variant>
        <vt:i4>7798822</vt:i4>
      </vt:variant>
      <vt:variant>
        <vt:i4>90</vt:i4>
      </vt:variant>
      <vt:variant>
        <vt:i4>0</vt:i4>
      </vt:variant>
      <vt:variant>
        <vt:i4>5</vt:i4>
      </vt:variant>
      <vt:variant>
        <vt:lpwstr>https://thetechnologypress.com/explaining-cybersecurity-audits-and-the-three-tips-for-running-one/</vt:lpwstr>
      </vt:variant>
      <vt:variant>
        <vt:lpwstr/>
      </vt:variant>
      <vt:variant>
        <vt:i4>5832783</vt:i4>
      </vt:variant>
      <vt:variant>
        <vt:i4>87</vt:i4>
      </vt:variant>
      <vt:variant>
        <vt:i4>0</vt:i4>
      </vt:variant>
      <vt:variant>
        <vt:i4>5</vt:i4>
      </vt:variant>
      <vt:variant>
        <vt:lpwstr>https://thetechtribe.com/blog-faq</vt:lpwstr>
      </vt:variant>
      <vt:variant>
        <vt:lpwstr/>
      </vt:variant>
      <vt:variant>
        <vt:i4>4653166</vt:i4>
      </vt:variant>
      <vt:variant>
        <vt:i4>84</vt:i4>
      </vt:variant>
      <vt:variant>
        <vt:i4>0</vt:i4>
      </vt:variant>
      <vt:variant>
        <vt:i4>5</vt:i4>
      </vt:variant>
      <vt:variant>
        <vt:lpwstr>https://portal.thetechtribe.com/content/SOCIAL-POSTS/TTT_Blog-Post-Social-Media-Image-Explaining-Cybersecurity-Audits-03.jpg</vt:lpwstr>
      </vt:variant>
      <vt:variant>
        <vt:lpwstr/>
      </vt:variant>
      <vt:variant>
        <vt:i4>4587630</vt:i4>
      </vt:variant>
      <vt:variant>
        <vt:i4>81</vt:i4>
      </vt:variant>
      <vt:variant>
        <vt:i4>0</vt:i4>
      </vt:variant>
      <vt:variant>
        <vt:i4>5</vt:i4>
      </vt:variant>
      <vt:variant>
        <vt:lpwstr>https://portal.thetechtribe.com/content/SOCIAL-POSTS/TTT_Blog-Post-Social-Media-Image-Explaining-Cybersecurity-Audits-02.jpg</vt:lpwstr>
      </vt:variant>
      <vt:variant>
        <vt:lpwstr/>
      </vt:variant>
      <vt:variant>
        <vt:i4>4522094</vt:i4>
      </vt:variant>
      <vt:variant>
        <vt:i4>78</vt:i4>
      </vt:variant>
      <vt:variant>
        <vt:i4>0</vt:i4>
      </vt:variant>
      <vt:variant>
        <vt:i4>5</vt:i4>
      </vt:variant>
      <vt:variant>
        <vt:lpwstr>https://portal.thetechtribe.com/content/SOCIAL-POSTS/TTT_Blog-Post-Social-Media-Image-Explaining-Cybersecurity-Audits-01.jpg</vt:lpwstr>
      </vt:variant>
      <vt:variant>
        <vt:lpwstr/>
      </vt:variant>
      <vt:variant>
        <vt:i4>7667810</vt:i4>
      </vt:variant>
      <vt:variant>
        <vt:i4>75</vt:i4>
      </vt:variant>
      <vt:variant>
        <vt:i4>0</vt:i4>
      </vt:variant>
      <vt:variant>
        <vt:i4>5</vt:i4>
      </vt:variant>
      <vt:variant>
        <vt:lpwstr>https://pixabay.com/illustrations/hacking-cybercrime-cybersecurity-3112539/</vt:lpwstr>
      </vt:variant>
      <vt:variant>
        <vt:lpwstr/>
      </vt:variant>
      <vt:variant>
        <vt:i4>1245241</vt:i4>
      </vt:variant>
      <vt:variant>
        <vt:i4>68</vt:i4>
      </vt:variant>
      <vt:variant>
        <vt:i4>0</vt:i4>
      </vt:variant>
      <vt:variant>
        <vt:i4>5</vt:i4>
      </vt:variant>
      <vt:variant>
        <vt:lpwstr/>
      </vt:variant>
      <vt:variant>
        <vt:lpwstr>_Toc84414918</vt:lpwstr>
      </vt:variant>
      <vt:variant>
        <vt:i4>1835065</vt:i4>
      </vt:variant>
      <vt:variant>
        <vt:i4>62</vt:i4>
      </vt:variant>
      <vt:variant>
        <vt:i4>0</vt:i4>
      </vt:variant>
      <vt:variant>
        <vt:i4>5</vt:i4>
      </vt:variant>
      <vt:variant>
        <vt:lpwstr/>
      </vt:variant>
      <vt:variant>
        <vt:lpwstr>_Toc84414917</vt:lpwstr>
      </vt:variant>
      <vt:variant>
        <vt:i4>1900601</vt:i4>
      </vt:variant>
      <vt:variant>
        <vt:i4>56</vt:i4>
      </vt:variant>
      <vt:variant>
        <vt:i4>0</vt:i4>
      </vt:variant>
      <vt:variant>
        <vt:i4>5</vt:i4>
      </vt:variant>
      <vt:variant>
        <vt:lpwstr/>
      </vt:variant>
      <vt:variant>
        <vt:lpwstr>_Toc84414916</vt:lpwstr>
      </vt:variant>
      <vt:variant>
        <vt:i4>1966137</vt:i4>
      </vt:variant>
      <vt:variant>
        <vt:i4>50</vt:i4>
      </vt:variant>
      <vt:variant>
        <vt:i4>0</vt:i4>
      </vt:variant>
      <vt:variant>
        <vt:i4>5</vt:i4>
      </vt:variant>
      <vt:variant>
        <vt:lpwstr/>
      </vt:variant>
      <vt:variant>
        <vt:lpwstr>_Toc84414915</vt:lpwstr>
      </vt:variant>
      <vt:variant>
        <vt:i4>2031673</vt:i4>
      </vt:variant>
      <vt:variant>
        <vt:i4>44</vt:i4>
      </vt:variant>
      <vt:variant>
        <vt:i4>0</vt:i4>
      </vt:variant>
      <vt:variant>
        <vt:i4>5</vt:i4>
      </vt:variant>
      <vt:variant>
        <vt:lpwstr/>
      </vt:variant>
      <vt:variant>
        <vt:lpwstr>_Toc84414914</vt:lpwstr>
      </vt:variant>
      <vt:variant>
        <vt:i4>1572921</vt:i4>
      </vt:variant>
      <vt:variant>
        <vt:i4>38</vt:i4>
      </vt:variant>
      <vt:variant>
        <vt:i4>0</vt:i4>
      </vt:variant>
      <vt:variant>
        <vt:i4>5</vt:i4>
      </vt:variant>
      <vt:variant>
        <vt:lpwstr/>
      </vt:variant>
      <vt:variant>
        <vt:lpwstr>_Toc84414913</vt:lpwstr>
      </vt:variant>
      <vt:variant>
        <vt:i4>1638457</vt:i4>
      </vt:variant>
      <vt:variant>
        <vt:i4>32</vt:i4>
      </vt:variant>
      <vt:variant>
        <vt:i4>0</vt:i4>
      </vt:variant>
      <vt:variant>
        <vt:i4>5</vt:i4>
      </vt:variant>
      <vt:variant>
        <vt:lpwstr/>
      </vt:variant>
      <vt:variant>
        <vt:lpwstr>_Toc84414912</vt:lpwstr>
      </vt:variant>
      <vt:variant>
        <vt:i4>1703993</vt:i4>
      </vt:variant>
      <vt:variant>
        <vt:i4>26</vt:i4>
      </vt:variant>
      <vt:variant>
        <vt:i4>0</vt:i4>
      </vt:variant>
      <vt:variant>
        <vt:i4>5</vt:i4>
      </vt:variant>
      <vt:variant>
        <vt:lpwstr/>
      </vt:variant>
      <vt:variant>
        <vt:lpwstr>_Toc84414911</vt:lpwstr>
      </vt:variant>
      <vt:variant>
        <vt:i4>1769529</vt:i4>
      </vt:variant>
      <vt:variant>
        <vt:i4>20</vt:i4>
      </vt:variant>
      <vt:variant>
        <vt:i4>0</vt:i4>
      </vt:variant>
      <vt:variant>
        <vt:i4>5</vt:i4>
      </vt:variant>
      <vt:variant>
        <vt:lpwstr/>
      </vt:variant>
      <vt:variant>
        <vt:lpwstr>_Toc84414910</vt:lpwstr>
      </vt:variant>
      <vt:variant>
        <vt:i4>1179704</vt:i4>
      </vt:variant>
      <vt:variant>
        <vt:i4>14</vt:i4>
      </vt:variant>
      <vt:variant>
        <vt:i4>0</vt:i4>
      </vt:variant>
      <vt:variant>
        <vt:i4>5</vt:i4>
      </vt:variant>
      <vt:variant>
        <vt:lpwstr/>
      </vt:variant>
      <vt:variant>
        <vt:lpwstr>_Toc84414909</vt:lpwstr>
      </vt:variant>
      <vt:variant>
        <vt:i4>1245240</vt:i4>
      </vt:variant>
      <vt:variant>
        <vt:i4>8</vt:i4>
      </vt:variant>
      <vt:variant>
        <vt:i4>0</vt:i4>
      </vt:variant>
      <vt:variant>
        <vt:i4>5</vt:i4>
      </vt:variant>
      <vt:variant>
        <vt:lpwstr/>
      </vt:variant>
      <vt:variant>
        <vt:lpwstr>_Toc84414908</vt:lpwstr>
      </vt:variant>
      <vt:variant>
        <vt:i4>1835064</vt:i4>
      </vt:variant>
      <vt:variant>
        <vt:i4>2</vt:i4>
      </vt:variant>
      <vt:variant>
        <vt:i4>0</vt:i4>
      </vt:variant>
      <vt:variant>
        <vt:i4>5</vt:i4>
      </vt:variant>
      <vt:variant>
        <vt:lpwstr/>
      </vt:variant>
      <vt:variant>
        <vt:lpwstr>_Toc84414907</vt:lpwstr>
      </vt:variant>
      <vt:variant>
        <vt:i4>5832783</vt:i4>
      </vt:variant>
      <vt:variant>
        <vt:i4>0</vt:i4>
      </vt:variant>
      <vt:variant>
        <vt:i4>0</vt:i4>
      </vt:variant>
      <vt:variant>
        <vt:i4>5</vt:i4>
      </vt:variant>
      <vt:variant>
        <vt:lpwstr>https://thetechtribe.com/blog-faq</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Francis Sinoro</dc:creator>
  <cp:keywords/>
  <dc:description/>
  <cp:lastModifiedBy>MJ Agquiz</cp:lastModifiedBy>
  <cp:revision>11</cp:revision>
  <cp:lastPrinted>2021-09-29T21:24:00Z</cp:lastPrinted>
  <dcterms:created xsi:type="dcterms:W3CDTF">2026-08-30T02:58:00Z</dcterms:created>
  <dcterms:modified xsi:type="dcterms:W3CDTF">2026-10-01T06:15:00Z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0x01010096F61D51DEEB9E468C7D57D011404843</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Order">
    <vt:r8>268200</vt:r8>
  </property>
  <property fmtid="{D5CDD505-2E9C-101B-9397-08002B2CF9AE}" pid="10" name="MediaServiceImageTags">
    <vt:lpwstr/>
  </property>
</Properties>
</file>